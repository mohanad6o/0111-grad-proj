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588F6" w14:textId="77777777" w:rsidR="005470D8" w:rsidRDefault="005470D8"/>
    <w:p w14:paraId="02B4080F" w14:textId="77777777" w:rsidR="008E47F4" w:rsidRDefault="008E47F4" w:rsidP="008E47F4">
      <w:pPr>
        <w:pStyle w:val="Title"/>
        <w:jc w:val="center"/>
        <w:rPr>
          <w:szCs w:val="48"/>
        </w:rPr>
      </w:pPr>
    </w:p>
    <w:p w14:paraId="22DA4167" w14:textId="2A0BDFD1" w:rsidR="00AE20E5" w:rsidRPr="00AE20E5" w:rsidRDefault="008E47F4" w:rsidP="00AE20E5">
      <w:pPr>
        <w:pStyle w:val="Title"/>
        <w:jc w:val="center"/>
        <w:rPr>
          <w:b/>
          <w:bCs/>
          <w:szCs w:val="48"/>
        </w:rPr>
      </w:pPr>
      <w:r w:rsidRPr="008E47F4">
        <w:rPr>
          <w:b/>
          <w:bCs/>
          <w:szCs w:val="48"/>
        </w:rPr>
        <w:t>Egyptian E-Learning University</w:t>
      </w:r>
    </w:p>
    <w:p w14:paraId="26D85E47" w14:textId="77777777" w:rsidR="0052175B" w:rsidRPr="0052175B" w:rsidRDefault="0052175B" w:rsidP="0052175B">
      <w:pPr>
        <w:pStyle w:val="Title"/>
        <w:jc w:val="center"/>
        <w:rPr>
          <w:szCs w:val="48"/>
        </w:rPr>
      </w:pPr>
      <w:r w:rsidRPr="0052175B">
        <w:rPr>
          <w:szCs w:val="48"/>
        </w:rPr>
        <w:t>Faculty of Computer</w:t>
      </w:r>
      <w:r w:rsidR="008E47F4">
        <w:rPr>
          <w:szCs w:val="48"/>
        </w:rPr>
        <w:t>s</w:t>
      </w:r>
      <w:r w:rsidRPr="0052175B">
        <w:rPr>
          <w:szCs w:val="48"/>
        </w:rPr>
        <w:t xml:space="preserve"> &amp; Information Technology</w:t>
      </w:r>
    </w:p>
    <w:p w14:paraId="55A587FC" w14:textId="77777777" w:rsidR="0052175B" w:rsidRDefault="0052175B" w:rsidP="0052175B">
      <w:pPr>
        <w:pStyle w:val="Title"/>
        <w:rPr>
          <w:rtl/>
        </w:rPr>
      </w:pPr>
    </w:p>
    <w:p w14:paraId="2BC17E19" w14:textId="77777777" w:rsidR="00AE20E5" w:rsidRPr="00AE20E5" w:rsidRDefault="00AE20E5" w:rsidP="00AE20E5"/>
    <w:p w14:paraId="5A9FAC6A" w14:textId="77777777" w:rsidR="00F33077" w:rsidRDefault="00F33077" w:rsidP="008E47F4">
      <w:pPr>
        <w:jc w:val="center"/>
        <w:rPr>
          <w:rFonts w:eastAsiaTheme="majorEastAsia" w:cstheme="majorBidi"/>
          <w:spacing w:val="15"/>
          <w:sz w:val="40"/>
          <w:szCs w:val="28"/>
          <w:rtl/>
        </w:rPr>
      </w:pPr>
      <w:r w:rsidRPr="00F33077">
        <w:rPr>
          <w:rFonts w:eastAsiaTheme="majorEastAsia" w:cstheme="majorBidi"/>
          <w:spacing w:val="15"/>
          <w:sz w:val="40"/>
          <w:szCs w:val="28"/>
        </w:rPr>
        <w:t>DDoS Detector: Machine Learning (ML) Model for DDoS Detection</w:t>
      </w:r>
    </w:p>
    <w:p w14:paraId="2B0FFF6B" w14:textId="4803F375" w:rsidR="0052175B" w:rsidRPr="008E47F4" w:rsidRDefault="008E47F4" w:rsidP="008E47F4">
      <w:pPr>
        <w:jc w:val="center"/>
        <w:rPr>
          <w:b/>
          <w:bCs/>
        </w:rPr>
      </w:pPr>
      <w:r w:rsidRPr="008E47F4">
        <w:rPr>
          <w:b/>
          <w:bCs/>
        </w:rPr>
        <w:t>By</w:t>
      </w:r>
    </w:p>
    <w:tbl>
      <w:tblPr>
        <w:tblStyle w:val="TableGrid"/>
        <w:tblW w:w="0" w:type="auto"/>
        <w:jc w:val="center"/>
        <w:tblLook w:val="04A0" w:firstRow="1" w:lastRow="0" w:firstColumn="1" w:lastColumn="0" w:noHBand="0" w:noVBand="1"/>
      </w:tblPr>
      <w:tblGrid>
        <w:gridCol w:w="5953"/>
        <w:gridCol w:w="2127"/>
      </w:tblGrid>
      <w:tr w:rsidR="008E47F4" w:rsidRPr="0037687E" w14:paraId="4A94F981" w14:textId="77777777" w:rsidTr="0037687E">
        <w:trPr>
          <w:jc w:val="center"/>
        </w:trPr>
        <w:tc>
          <w:tcPr>
            <w:tcW w:w="5953" w:type="dxa"/>
          </w:tcPr>
          <w:p w14:paraId="1FC662F2" w14:textId="79A1115D" w:rsidR="008E47F4" w:rsidRPr="0037687E" w:rsidRDefault="00F33077" w:rsidP="008E47F4">
            <w:pPr>
              <w:jc w:val="left"/>
              <w:rPr>
                <w:sz w:val="20"/>
                <w:szCs w:val="20"/>
              </w:rPr>
            </w:pPr>
            <w:r w:rsidRPr="00F33077">
              <w:rPr>
                <w:sz w:val="20"/>
                <w:szCs w:val="20"/>
              </w:rPr>
              <w:t>Mohanad Mohamed Moustafa</w:t>
            </w:r>
          </w:p>
        </w:tc>
        <w:tc>
          <w:tcPr>
            <w:tcW w:w="2127" w:type="dxa"/>
          </w:tcPr>
          <w:p w14:paraId="18CEA4CD" w14:textId="0165BEC4" w:rsidR="008E47F4" w:rsidRPr="0037687E" w:rsidRDefault="0037687E" w:rsidP="008E47F4">
            <w:pPr>
              <w:jc w:val="left"/>
              <w:rPr>
                <w:sz w:val="20"/>
                <w:szCs w:val="20"/>
              </w:rPr>
            </w:pPr>
            <w:r>
              <w:rPr>
                <w:sz w:val="20"/>
                <w:szCs w:val="20"/>
              </w:rPr>
              <w:t>ID</w:t>
            </w:r>
            <w:r w:rsidR="00F029C0">
              <w:rPr>
                <w:sz w:val="20"/>
                <w:szCs w:val="20"/>
              </w:rPr>
              <w:t xml:space="preserve"> 2101283</w:t>
            </w:r>
          </w:p>
        </w:tc>
      </w:tr>
      <w:tr w:rsidR="0037687E" w:rsidRPr="0037687E" w14:paraId="70B221E8" w14:textId="77777777" w:rsidTr="0037687E">
        <w:trPr>
          <w:jc w:val="center"/>
        </w:trPr>
        <w:tc>
          <w:tcPr>
            <w:tcW w:w="5953" w:type="dxa"/>
          </w:tcPr>
          <w:p w14:paraId="5034AA12" w14:textId="74E8EBDA" w:rsidR="0037687E" w:rsidRPr="0037687E" w:rsidRDefault="00F33077" w:rsidP="0037687E">
            <w:pPr>
              <w:jc w:val="left"/>
              <w:rPr>
                <w:sz w:val="20"/>
                <w:szCs w:val="20"/>
              </w:rPr>
            </w:pPr>
            <w:r w:rsidRPr="00F33077">
              <w:rPr>
                <w:sz w:val="20"/>
                <w:szCs w:val="20"/>
              </w:rPr>
              <w:t xml:space="preserve">Ahmed Said </w:t>
            </w:r>
            <w:proofErr w:type="spellStart"/>
            <w:r w:rsidRPr="00F33077">
              <w:rPr>
                <w:sz w:val="20"/>
                <w:szCs w:val="20"/>
              </w:rPr>
              <w:t>Abouemara</w:t>
            </w:r>
            <w:proofErr w:type="spellEnd"/>
          </w:p>
        </w:tc>
        <w:tc>
          <w:tcPr>
            <w:tcW w:w="2127" w:type="dxa"/>
          </w:tcPr>
          <w:p w14:paraId="0F6D5713" w14:textId="2D413F8B" w:rsidR="0037687E" w:rsidRPr="0037687E" w:rsidRDefault="0037687E" w:rsidP="0037687E">
            <w:pPr>
              <w:jc w:val="left"/>
              <w:rPr>
                <w:sz w:val="20"/>
                <w:szCs w:val="20"/>
              </w:rPr>
            </w:pPr>
            <w:r>
              <w:rPr>
                <w:sz w:val="20"/>
                <w:szCs w:val="20"/>
              </w:rPr>
              <w:t>ID</w:t>
            </w:r>
            <w:r w:rsidR="00F029C0">
              <w:rPr>
                <w:sz w:val="20"/>
                <w:szCs w:val="20"/>
              </w:rPr>
              <w:t xml:space="preserve"> 2100356</w:t>
            </w:r>
          </w:p>
        </w:tc>
      </w:tr>
      <w:tr w:rsidR="0037687E" w:rsidRPr="0037687E" w14:paraId="489EC9A3" w14:textId="77777777" w:rsidTr="0037687E">
        <w:trPr>
          <w:jc w:val="center"/>
        </w:trPr>
        <w:tc>
          <w:tcPr>
            <w:tcW w:w="5953" w:type="dxa"/>
          </w:tcPr>
          <w:p w14:paraId="7CCBAF59" w14:textId="7BAAA65A" w:rsidR="0037687E" w:rsidRPr="0037687E" w:rsidRDefault="00F33077" w:rsidP="0037687E">
            <w:pPr>
              <w:jc w:val="left"/>
              <w:rPr>
                <w:sz w:val="20"/>
                <w:szCs w:val="20"/>
              </w:rPr>
            </w:pPr>
            <w:r w:rsidRPr="00F33077">
              <w:rPr>
                <w:sz w:val="20"/>
                <w:szCs w:val="20"/>
              </w:rPr>
              <w:t xml:space="preserve">Elias </w:t>
            </w:r>
            <w:proofErr w:type="spellStart"/>
            <w:r w:rsidRPr="00F33077">
              <w:rPr>
                <w:sz w:val="20"/>
                <w:szCs w:val="20"/>
              </w:rPr>
              <w:t>Naim</w:t>
            </w:r>
            <w:proofErr w:type="spellEnd"/>
            <w:r w:rsidRPr="00F33077">
              <w:rPr>
                <w:sz w:val="20"/>
                <w:szCs w:val="20"/>
              </w:rPr>
              <w:t xml:space="preserve"> Elias </w:t>
            </w:r>
            <w:proofErr w:type="spellStart"/>
            <w:r w:rsidRPr="00F33077">
              <w:rPr>
                <w:sz w:val="20"/>
                <w:szCs w:val="20"/>
              </w:rPr>
              <w:t>Tourkomani</w:t>
            </w:r>
            <w:proofErr w:type="spellEnd"/>
          </w:p>
        </w:tc>
        <w:tc>
          <w:tcPr>
            <w:tcW w:w="2127" w:type="dxa"/>
          </w:tcPr>
          <w:p w14:paraId="2D12E318" w14:textId="3B2F9442" w:rsidR="0037687E" w:rsidRPr="0037687E" w:rsidRDefault="0037687E" w:rsidP="0037687E">
            <w:pPr>
              <w:jc w:val="left"/>
              <w:rPr>
                <w:sz w:val="20"/>
                <w:szCs w:val="20"/>
              </w:rPr>
            </w:pPr>
            <w:r>
              <w:rPr>
                <w:sz w:val="20"/>
                <w:szCs w:val="20"/>
              </w:rPr>
              <w:t>ID</w:t>
            </w:r>
            <w:r w:rsidR="00F029C0">
              <w:rPr>
                <w:sz w:val="20"/>
                <w:szCs w:val="20"/>
              </w:rPr>
              <w:t xml:space="preserve"> 2100615</w:t>
            </w:r>
          </w:p>
        </w:tc>
      </w:tr>
      <w:tr w:rsidR="0037687E" w:rsidRPr="0037687E" w14:paraId="1F9F0D04" w14:textId="77777777" w:rsidTr="0037687E">
        <w:trPr>
          <w:jc w:val="center"/>
        </w:trPr>
        <w:tc>
          <w:tcPr>
            <w:tcW w:w="5953" w:type="dxa"/>
          </w:tcPr>
          <w:p w14:paraId="0EAA5BB8" w14:textId="2FB8F314" w:rsidR="0037687E" w:rsidRPr="0037687E" w:rsidRDefault="00F33077" w:rsidP="0037687E">
            <w:pPr>
              <w:jc w:val="left"/>
              <w:rPr>
                <w:sz w:val="20"/>
                <w:szCs w:val="20"/>
              </w:rPr>
            </w:pPr>
            <w:r w:rsidRPr="00F33077">
              <w:rPr>
                <w:sz w:val="20"/>
                <w:szCs w:val="20"/>
              </w:rPr>
              <w:t>Hamza Ahmed Sakr</w:t>
            </w:r>
          </w:p>
        </w:tc>
        <w:tc>
          <w:tcPr>
            <w:tcW w:w="2127" w:type="dxa"/>
          </w:tcPr>
          <w:p w14:paraId="388D4BBB" w14:textId="2B577CDF" w:rsidR="0037687E" w:rsidRPr="0037687E" w:rsidRDefault="0037687E" w:rsidP="0037687E">
            <w:pPr>
              <w:jc w:val="left"/>
              <w:rPr>
                <w:sz w:val="20"/>
                <w:szCs w:val="20"/>
              </w:rPr>
            </w:pPr>
            <w:r>
              <w:rPr>
                <w:sz w:val="20"/>
                <w:szCs w:val="20"/>
              </w:rPr>
              <w:t>ID</w:t>
            </w:r>
            <w:r w:rsidR="00F029C0">
              <w:rPr>
                <w:sz w:val="20"/>
                <w:szCs w:val="20"/>
              </w:rPr>
              <w:t xml:space="preserve"> 2100763</w:t>
            </w:r>
          </w:p>
        </w:tc>
      </w:tr>
      <w:tr w:rsidR="0037687E" w:rsidRPr="0037687E" w14:paraId="5BDF4569" w14:textId="77777777" w:rsidTr="0037687E">
        <w:trPr>
          <w:jc w:val="center"/>
        </w:trPr>
        <w:tc>
          <w:tcPr>
            <w:tcW w:w="5953" w:type="dxa"/>
          </w:tcPr>
          <w:p w14:paraId="33C32241" w14:textId="740A6409" w:rsidR="0037687E" w:rsidRPr="0037687E" w:rsidRDefault="00F33077" w:rsidP="0037687E">
            <w:pPr>
              <w:jc w:val="left"/>
              <w:rPr>
                <w:sz w:val="20"/>
                <w:szCs w:val="20"/>
              </w:rPr>
            </w:pPr>
            <w:r w:rsidRPr="00F33077">
              <w:rPr>
                <w:sz w:val="20"/>
                <w:szCs w:val="20"/>
              </w:rPr>
              <w:t>Kirollos Wadie</w:t>
            </w:r>
          </w:p>
        </w:tc>
        <w:tc>
          <w:tcPr>
            <w:tcW w:w="2127" w:type="dxa"/>
          </w:tcPr>
          <w:p w14:paraId="6005DC3F" w14:textId="565E4922" w:rsidR="0037687E" w:rsidRPr="0037687E" w:rsidRDefault="0037687E" w:rsidP="0037687E">
            <w:pPr>
              <w:jc w:val="left"/>
              <w:rPr>
                <w:sz w:val="20"/>
                <w:szCs w:val="20"/>
              </w:rPr>
            </w:pPr>
            <w:r>
              <w:rPr>
                <w:sz w:val="20"/>
                <w:szCs w:val="20"/>
              </w:rPr>
              <w:t>ID</w:t>
            </w:r>
            <w:r w:rsidR="00F029C0">
              <w:rPr>
                <w:sz w:val="20"/>
                <w:szCs w:val="20"/>
              </w:rPr>
              <w:t xml:space="preserve"> 2100884</w:t>
            </w:r>
          </w:p>
        </w:tc>
      </w:tr>
      <w:tr w:rsidR="0037687E" w:rsidRPr="0037687E" w14:paraId="5E0604F9" w14:textId="77777777" w:rsidTr="0037687E">
        <w:trPr>
          <w:jc w:val="center"/>
        </w:trPr>
        <w:tc>
          <w:tcPr>
            <w:tcW w:w="5953" w:type="dxa"/>
          </w:tcPr>
          <w:p w14:paraId="1F76B5E6" w14:textId="7FE0855A" w:rsidR="0037687E" w:rsidRPr="0037687E" w:rsidRDefault="00F33077" w:rsidP="0037687E">
            <w:pPr>
              <w:jc w:val="left"/>
              <w:rPr>
                <w:sz w:val="20"/>
                <w:szCs w:val="20"/>
              </w:rPr>
            </w:pPr>
            <w:r w:rsidRPr="00F33077">
              <w:rPr>
                <w:sz w:val="20"/>
                <w:szCs w:val="20"/>
              </w:rPr>
              <w:t>Mohamed Ali Saber</w:t>
            </w:r>
          </w:p>
        </w:tc>
        <w:tc>
          <w:tcPr>
            <w:tcW w:w="2127" w:type="dxa"/>
          </w:tcPr>
          <w:p w14:paraId="282CE97C" w14:textId="7A287A2F" w:rsidR="0037687E" w:rsidRPr="0037687E" w:rsidRDefault="0037687E" w:rsidP="0037687E">
            <w:pPr>
              <w:jc w:val="left"/>
              <w:rPr>
                <w:sz w:val="20"/>
                <w:szCs w:val="20"/>
              </w:rPr>
            </w:pPr>
            <w:r>
              <w:rPr>
                <w:sz w:val="20"/>
                <w:szCs w:val="20"/>
              </w:rPr>
              <w:t>ID</w:t>
            </w:r>
            <w:r w:rsidR="00F029C0">
              <w:rPr>
                <w:sz w:val="20"/>
                <w:szCs w:val="20"/>
              </w:rPr>
              <w:t xml:space="preserve"> 2101142</w:t>
            </w:r>
          </w:p>
        </w:tc>
      </w:tr>
      <w:tr w:rsidR="0037687E" w:rsidRPr="0037687E" w14:paraId="639B9EAE" w14:textId="77777777" w:rsidTr="0037687E">
        <w:trPr>
          <w:jc w:val="center"/>
        </w:trPr>
        <w:tc>
          <w:tcPr>
            <w:tcW w:w="5953" w:type="dxa"/>
          </w:tcPr>
          <w:p w14:paraId="27F9B6E0" w14:textId="7454A560" w:rsidR="0037687E" w:rsidRPr="0037687E" w:rsidRDefault="00F33077" w:rsidP="0037687E">
            <w:pPr>
              <w:jc w:val="left"/>
              <w:rPr>
                <w:sz w:val="20"/>
                <w:szCs w:val="20"/>
              </w:rPr>
            </w:pPr>
            <w:proofErr w:type="spellStart"/>
            <w:r w:rsidRPr="00F33077">
              <w:rPr>
                <w:sz w:val="20"/>
                <w:szCs w:val="20"/>
              </w:rPr>
              <w:t>Adham</w:t>
            </w:r>
            <w:proofErr w:type="spellEnd"/>
            <w:r w:rsidRPr="00F33077">
              <w:rPr>
                <w:sz w:val="20"/>
                <w:szCs w:val="20"/>
              </w:rPr>
              <w:t xml:space="preserve"> </w:t>
            </w:r>
            <w:proofErr w:type="spellStart"/>
            <w:r w:rsidRPr="00F33077">
              <w:rPr>
                <w:sz w:val="20"/>
                <w:szCs w:val="20"/>
              </w:rPr>
              <w:t>Sherif</w:t>
            </w:r>
            <w:proofErr w:type="spellEnd"/>
            <w:r w:rsidRPr="00F33077">
              <w:rPr>
                <w:sz w:val="20"/>
                <w:szCs w:val="20"/>
              </w:rPr>
              <w:t xml:space="preserve"> </w:t>
            </w:r>
            <w:proofErr w:type="spellStart"/>
            <w:r w:rsidRPr="00F33077">
              <w:rPr>
                <w:sz w:val="20"/>
                <w:szCs w:val="20"/>
              </w:rPr>
              <w:t>Elkhashab</w:t>
            </w:r>
            <w:proofErr w:type="spellEnd"/>
          </w:p>
        </w:tc>
        <w:tc>
          <w:tcPr>
            <w:tcW w:w="2127" w:type="dxa"/>
          </w:tcPr>
          <w:p w14:paraId="31E970DD" w14:textId="7DE45F4C" w:rsidR="0037687E" w:rsidRPr="0037687E" w:rsidRDefault="0037687E" w:rsidP="0037687E">
            <w:pPr>
              <w:jc w:val="left"/>
              <w:rPr>
                <w:sz w:val="20"/>
                <w:szCs w:val="20"/>
              </w:rPr>
            </w:pPr>
            <w:r>
              <w:rPr>
                <w:sz w:val="20"/>
                <w:szCs w:val="20"/>
              </w:rPr>
              <w:t>ID</w:t>
            </w:r>
            <w:r w:rsidR="00F029C0">
              <w:rPr>
                <w:sz w:val="20"/>
                <w:szCs w:val="20"/>
              </w:rPr>
              <w:t xml:space="preserve"> 2100307</w:t>
            </w:r>
          </w:p>
        </w:tc>
      </w:tr>
    </w:tbl>
    <w:p w14:paraId="4CDFBBB8" w14:textId="77777777" w:rsidR="008E47F4" w:rsidRDefault="008E47F4" w:rsidP="005470D8"/>
    <w:p w14:paraId="3E316606" w14:textId="77777777" w:rsidR="0037687E" w:rsidRPr="00F33077" w:rsidRDefault="0037687E" w:rsidP="000B1FF2">
      <w:pPr>
        <w:pStyle w:val="Subtitle"/>
        <w:rPr>
          <w:sz w:val="32"/>
          <w:szCs w:val="22"/>
        </w:rPr>
      </w:pPr>
      <w:r w:rsidRPr="00F33077">
        <w:rPr>
          <w:sz w:val="32"/>
          <w:szCs w:val="22"/>
        </w:rPr>
        <w:t>Supervised by</w:t>
      </w:r>
    </w:p>
    <w:p w14:paraId="0823C867" w14:textId="030E33A0" w:rsidR="0037687E" w:rsidRPr="00F33077" w:rsidRDefault="0037687E" w:rsidP="0037687E">
      <w:pPr>
        <w:jc w:val="center"/>
        <w:rPr>
          <w:sz w:val="28"/>
          <w:szCs w:val="28"/>
        </w:rPr>
      </w:pPr>
      <w:r w:rsidRPr="00F33077">
        <w:rPr>
          <w:sz w:val="28"/>
          <w:szCs w:val="28"/>
        </w:rPr>
        <w:t>Dr.</w:t>
      </w:r>
      <w:r w:rsidR="00F33077" w:rsidRPr="00F33077">
        <w:rPr>
          <w:sz w:val="20"/>
          <w:szCs w:val="20"/>
        </w:rPr>
        <w:t xml:space="preserve"> </w:t>
      </w:r>
      <w:r w:rsidR="00F33077" w:rsidRPr="00F33077">
        <w:rPr>
          <w:sz w:val="28"/>
          <w:szCs w:val="28"/>
        </w:rPr>
        <w:t>Eman Hosny</w:t>
      </w:r>
    </w:p>
    <w:p w14:paraId="5FCBD130" w14:textId="77777777" w:rsidR="0037687E" w:rsidRPr="00F33077" w:rsidRDefault="0037687E" w:rsidP="000B1FF2">
      <w:pPr>
        <w:pStyle w:val="Subtitle"/>
        <w:rPr>
          <w:sz w:val="32"/>
          <w:szCs w:val="22"/>
        </w:rPr>
      </w:pPr>
      <w:r w:rsidRPr="00F33077">
        <w:rPr>
          <w:sz w:val="32"/>
          <w:szCs w:val="22"/>
        </w:rPr>
        <w:t>Assistant</w:t>
      </w:r>
    </w:p>
    <w:p w14:paraId="2924FA00" w14:textId="3EDF8126" w:rsidR="0037687E" w:rsidRPr="00F33077" w:rsidRDefault="0037687E" w:rsidP="0037687E">
      <w:pPr>
        <w:jc w:val="center"/>
        <w:rPr>
          <w:sz w:val="28"/>
          <w:szCs w:val="28"/>
        </w:rPr>
      </w:pPr>
      <w:r w:rsidRPr="00F33077">
        <w:rPr>
          <w:sz w:val="28"/>
          <w:szCs w:val="28"/>
        </w:rPr>
        <w:t>Eng.</w:t>
      </w:r>
      <w:r w:rsidR="00F029C0">
        <w:rPr>
          <w:sz w:val="28"/>
          <w:szCs w:val="28"/>
        </w:rPr>
        <w:t xml:space="preserve"> Mohamed </w:t>
      </w:r>
      <w:proofErr w:type="spellStart"/>
      <w:r w:rsidR="00F029C0">
        <w:rPr>
          <w:sz w:val="28"/>
          <w:szCs w:val="28"/>
        </w:rPr>
        <w:t>khedr</w:t>
      </w:r>
      <w:proofErr w:type="spellEnd"/>
    </w:p>
    <w:p w14:paraId="0A97AA7E" w14:textId="77777777" w:rsidR="000B1FF2" w:rsidRDefault="000B1FF2" w:rsidP="0037687E">
      <w:pPr>
        <w:jc w:val="center"/>
        <w:rPr>
          <w:sz w:val="36"/>
          <w:szCs w:val="36"/>
        </w:rPr>
      </w:pPr>
    </w:p>
    <w:p w14:paraId="77746B1A" w14:textId="2C178271" w:rsidR="008E47F4" w:rsidRPr="00F33077" w:rsidRDefault="00F029C0" w:rsidP="0037687E">
      <w:pPr>
        <w:jc w:val="center"/>
        <w:rPr>
          <w:sz w:val="28"/>
          <w:szCs w:val="28"/>
        </w:rPr>
      </w:pPr>
      <w:r>
        <w:rPr>
          <w:sz w:val="28"/>
          <w:szCs w:val="28"/>
        </w:rPr>
        <w:t>[alexandria</w:t>
      </w:r>
      <w:bookmarkStart w:id="0" w:name="_GoBack"/>
      <w:bookmarkEnd w:id="0"/>
      <w:r w:rsidR="000B1FF2" w:rsidRPr="00F33077">
        <w:rPr>
          <w:sz w:val="28"/>
          <w:szCs w:val="28"/>
        </w:rPr>
        <w:t>]-</w:t>
      </w:r>
      <w:r w:rsidR="008E47F4" w:rsidRPr="00F33077">
        <w:rPr>
          <w:sz w:val="28"/>
          <w:szCs w:val="28"/>
        </w:rPr>
        <w:t>2025</w:t>
      </w:r>
    </w:p>
    <w:p w14:paraId="483DC1A6" w14:textId="77777777" w:rsidR="005470D8" w:rsidRDefault="005470D8" w:rsidP="005470D8"/>
    <w:p w14:paraId="043AEB3A" w14:textId="77777777" w:rsidR="005470D8" w:rsidRDefault="005470D8" w:rsidP="00ED7EDF">
      <w:pPr>
        <w:pStyle w:val="Chaptertitle"/>
      </w:pPr>
      <w:r>
        <w:t xml:space="preserve"> </w:t>
      </w:r>
      <w:bookmarkStart w:id="1" w:name="_Toc198529894"/>
      <w:r>
        <w:t>Abstract</w:t>
      </w:r>
      <w:bookmarkEnd w:id="1"/>
      <w:r>
        <w:t xml:space="preserve">  </w:t>
      </w:r>
    </w:p>
    <w:p w14:paraId="105E0D20" w14:textId="7BC77C34" w:rsidR="00F33077" w:rsidRDefault="00F33077" w:rsidP="00F33077">
      <w:pPr>
        <w:spacing w:line="278" w:lineRule="auto"/>
        <w:jc w:val="left"/>
      </w:pPr>
    </w:p>
    <w:p w14:paraId="032A3BB4" w14:textId="77777777" w:rsidR="00F33077" w:rsidRDefault="00F33077" w:rsidP="00F33077">
      <w:pPr>
        <w:spacing w:line="278" w:lineRule="auto"/>
        <w:jc w:val="left"/>
        <w:rPr>
          <w:rtl/>
        </w:rPr>
      </w:pPr>
    </w:p>
    <w:p w14:paraId="064108EA" w14:textId="77777777" w:rsidR="00F33077" w:rsidRDefault="00F33077" w:rsidP="00AB5C8A">
      <w:r>
        <w:t>This thesis addresses the development of a model for detecting Distributed Denial of Service (DDoS) attacks using machine learning techniques. Early detection of DDoS attacks is crucial for ensuring the continuity of online services and minimizing the negative impact on network performance. The proposed model employs a variety of machine learning algorithms to analyze large datasets, allowing for the identification of abnormal behavioral patterns indicative of an ongoing attack. Experimental results demonstrate the model's effectiveness in accurately detecting attacks, contributing to enhanced cybersecurity and protecting network infrastructure from escalating threats.</w:t>
      </w:r>
    </w:p>
    <w:p w14:paraId="07FFA60C" w14:textId="77777777" w:rsidR="00F33077" w:rsidRDefault="00F33077" w:rsidP="00F33077">
      <w:pPr>
        <w:spacing w:line="278" w:lineRule="auto"/>
        <w:jc w:val="left"/>
        <w:rPr>
          <w:rtl/>
        </w:rPr>
      </w:pPr>
    </w:p>
    <w:p w14:paraId="7591C4D5" w14:textId="77777777" w:rsidR="00F33077" w:rsidRDefault="00F33077" w:rsidP="00F33077">
      <w:pPr>
        <w:bidi/>
        <w:spacing w:line="278" w:lineRule="auto"/>
        <w:jc w:val="left"/>
        <w:rPr>
          <w:rtl/>
        </w:rPr>
      </w:pPr>
      <w:r>
        <w:rPr>
          <w:rFonts w:cs="Arial"/>
          <w:rtl/>
        </w:rPr>
        <w:t>الملخص</w:t>
      </w:r>
      <w:r>
        <w:t xml:space="preserve"> :</w:t>
      </w:r>
    </w:p>
    <w:p w14:paraId="482FA49F" w14:textId="74390FF2" w:rsidR="000B1FF2" w:rsidRDefault="00F33077" w:rsidP="00AB5C8A">
      <w:pPr>
        <w:bidi/>
      </w:pPr>
      <w:r>
        <w:rPr>
          <w:rFonts w:cs="Arial"/>
          <w:rtl/>
        </w:rPr>
        <w:t>يتناول هذا البحث تطوير نموذج للكشف عن هجمات الحرمان من الخدمة الموزعة</w:t>
      </w:r>
      <w:r>
        <w:t xml:space="preserve"> (DDoS) </w:t>
      </w:r>
      <w:r>
        <w:rPr>
          <w:rFonts w:cs="Arial"/>
          <w:rtl/>
        </w:rPr>
        <w:t>باستخدام تقنيات تعلم الآلة. يُعد الكشف المبكر عن هجمات</w:t>
      </w:r>
      <w:r>
        <w:t xml:space="preserve"> DDoS </w:t>
      </w:r>
      <w:r>
        <w:rPr>
          <w:rFonts w:cs="Arial"/>
          <w:rtl/>
        </w:rPr>
        <w:t>أمرًا بالغ الأهمية لضمان استمرارية الخدمات عبر الإنترنت وتقليل التأثير السلبي على أداء الشبكة. يعتمد النموذج المقترح على مجموعة متنوعة من خوارزميات تعلم الآلة لتحليل مجموعات بيانات ضخمة، مما يسمح بتحديد الأنماط السلوكية غير الطبيعية التي تشير إلى هجوم مستمر. وتظهر النتائج التجريبية فعالية النموذج في الكشف الدقيق عن الهجمات، مما يسهم في تعزيز الأمن السيبراني وحماية البنية التحتية للشبكة من التهديدات المتصاعد</w:t>
      </w:r>
      <w:r>
        <w:t>.</w:t>
      </w:r>
      <w:r w:rsidR="000B1FF2">
        <w:br w:type="page"/>
      </w:r>
    </w:p>
    <w:p w14:paraId="66CB4DAA" w14:textId="77777777" w:rsidR="005470D8" w:rsidRDefault="005470D8" w:rsidP="005470D8"/>
    <w:p w14:paraId="206F4DCC" w14:textId="77777777" w:rsidR="005470D8" w:rsidRDefault="005470D8" w:rsidP="005470D8"/>
    <w:p w14:paraId="6908592F" w14:textId="77777777" w:rsidR="005470D8" w:rsidRDefault="005470D8" w:rsidP="00520B41">
      <w:pPr>
        <w:pStyle w:val="Chaptertitle"/>
        <w:rPr>
          <w:rtl/>
        </w:rPr>
      </w:pPr>
      <w:bookmarkStart w:id="2" w:name="_Toc198529895"/>
      <w:r>
        <w:t>Acknowledgments</w:t>
      </w:r>
      <w:bookmarkEnd w:id="2"/>
      <w:r>
        <w:t xml:space="preserve">  </w:t>
      </w:r>
    </w:p>
    <w:p w14:paraId="1CE77ED9" w14:textId="77777777" w:rsidR="00AE20E5" w:rsidRDefault="00AE20E5" w:rsidP="00520B41">
      <w:pPr>
        <w:pStyle w:val="Chaptertitle"/>
      </w:pPr>
    </w:p>
    <w:p w14:paraId="38B0BFD8" w14:textId="77777777" w:rsidR="00F33077" w:rsidRDefault="00F33077" w:rsidP="00F33077">
      <w:r>
        <w:t>With the completion of this project, it has become evident that without the efforts of numerous individuals who contributed to various aspects and the cumulative support received, our endeavor wouldn't have achieved authenticity.</w:t>
      </w:r>
    </w:p>
    <w:p w14:paraId="6FBC98C2" w14:textId="77777777" w:rsidR="00F33077" w:rsidRDefault="00F33077" w:rsidP="00F33077">
      <w:r>
        <w:t>We extend our sincere gratitude to all those involved in this effort.</w:t>
      </w:r>
    </w:p>
    <w:p w14:paraId="313D3BC5" w14:textId="77777777" w:rsidR="00F33077" w:rsidRDefault="00F33077" w:rsidP="00F33077">
      <w:r>
        <w:t>We sincerely thank our kind professor for his invaluable guidance and support throughout the development of this work.</w:t>
      </w:r>
    </w:p>
    <w:p w14:paraId="152AC09F" w14:textId="77777777" w:rsidR="00F33077" w:rsidRDefault="00F33077" w:rsidP="00F33077">
      <w:r>
        <w:t>We express our heartfelt appreciation to our families and friends for their unwavering encouragement and understanding of the challenges we faced in this project. Their support served as the bedrock upon which we built and excelled.</w:t>
      </w:r>
    </w:p>
    <w:p w14:paraId="242C5540" w14:textId="77777777" w:rsidR="00F33077" w:rsidRDefault="00F33077" w:rsidP="00F33077">
      <w:r>
        <w:t>Lastly, we wish to convey our gratitude to all those who indirectly contributed to this project, whether through feedback, advice, or moral support. Your involvement and faith in our vision propelled us forward and contributed to the project's success in countless ways.</w:t>
      </w:r>
    </w:p>
    <w:p w14:paraId="6F1145D5" w14:textId="53CF48A6" w:rsidR="005470D8" w:rsidRDefault="00F33077" w:rsidP="00F33077">
      <w:r>
        <w:t>This project stands as a testament to the potency of collaboration and collective effort, and we are profoundly grateful to all who played a role, no matter how large or small.</w:t>
      </w:r>
    </w:p>
    <w:p w14:paraId="04B0DC84" w14:textId="77777777" w:rsidR="000B1FF2" w:rsidRDefault="000B1FF2">
      <w:pPr>
        <w:spacing w:line="278" w:lineRule="auto"/>
        <w:jc w:val="left"/>
      </w:pPr>
      <w:r>
        <w:br w:type="page"/>
      </w:r>
    </w:p>
    <w:p w14:paraId="1008779E" w14:textId="77777777" w:rsidR="000B1FF2" w:rsidRDefault="000B1FF2" w:rsidP="005470D8"/>
    <w:sdt>
      <w:sdtPr>
        <w:rPr>
          <w:rFonts w:eastAsiaTheme="minorHAnsi" w:cstheme="minorBidi"/>
          <w:color w:val="auto"/>
          <w:kern w:val="2"/>
          <w:sz w:val="24"/>
          <w:szCs w:val="24"/>
          <w14:ligatures w14:val="standardContextual"/>
        </w:rPr>
        <w:id w:val="-1486927256"/>
        <w:docPartObj>
          <w:docPartGallery w:val="Table of Contents"/>
          <w:docPartUnique/>
        </w:docPartObj>
      </w:sdtPr>
      <w:sdtEndPr>
        <w:rPr>
          <w:b/>
          <w:bCs/>
          <w:noProof/>
        </w:rPr>
      </w:sdtEndPr>
      <w:sdtContent>
        <w:p w14:paraId="2FE19CB3" w14:textId="77777777" w:rsidR="005C27ED" w:rsidRDefault="005C27ED">
          <w:pPr>
            <w:pStyle w:val="TOCHeading"/>
            <w:rPr>
              <w:rtl/>
            </w:rPr>
          </w:pPr>
          <w:r>
            <w:t>Contents</w:t>
          </w:r>
        </w:p>
        <w:p w14:paraId="51639768" w14:textId="77777777" w:rsidR="00AE20E5" w:rsidRPr="00AE20E5" w:rsidRDefault="00AE20E5" w:rsidP="00AE20E5"/>
        <w:p w14:paraId="62BA98F2" w14:textId="4B10C7A0" w:rsidR="003170B3" w:rsidRDefault="005C27ED">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98529894" w:history="1">
            <w:r w:rsidR="003170B3" w:rsidRPr="00E70BA4">
              <w:rPr>
                <w:rStyle w:val="Hyperlink"/>
                <w:noProof/>
              </w:rPr>
              <w:t>Abstract</w:t>
            </w:r>
            <w:r w:rsidR="003170B3">
              <w:rPr>
                <w:noProof/>
                <w:webHidden/>
              </w:rPr>
              <w:tab/>
            </w:r>
            <w:r w:rsidR="003170B3">
              <w:rPr>
                <w:noProof/>
                <w:webHidden/>
              </w:rPr>
              <w:fldChar w:fldCharType="begin"/>
            </w:r>
            <w:r w:rsidR="003170B3">
              <w:rPr>
                <w:noProof/>
                <w:webHidden/>
              </w:rPr>
              <w:instrText xml:space="preserve"> PAGEREF _Toc198529894 \h </w:instrText>
            </w:r>
            <w:r w:rsidR="003170B3">
              <w:rPr>
                <w:noProof/>
                <w:webHidden/>
              </w:rPr>
            </w:r>
            <w:r w:rsidR="003170B3">
              <w:rPr>
                <w:noProof/>
                <w:webHidden/>
              </w:rPr>
              <w:fldChar w:fldCharType="separate"/>
            </w:r>
            <w:r w:rsidR="003170B3">
              <w:rPr>
                <w:noProof/>
                <w:webHidden/>
              </w:rPr>
              <w:t>2</w:t>
            </w:r>
            <w:r w:rsidR="003170B3">
              <w:rPr>
                <w:noProof/>
                <w:webHidden/>
              </w:rPr>
              <w:fldChar w:fldCharType="end"/>
            </w:r>
          </w:hyperlink>
        </w:p>
        <w:p w14:paraId="2B8A57DA" w14:textId="5C3331F4" w:rsidR="003170B3" w:rsidRDefault="00154F61">
          <w:pPr>
            <w:pStyle w:val="TOC1"/>
            <w:tabs>
              <w:tab w:val="right" w:leader="dot" w:pos="9350"/>
            </w:tabs>
            <w:rPr>
              <w:rFonts w:asciiTheme="minorHAnsi" w:eastAsiaTheme="minorEastAsia" w:hAnsiTheme="minorHAnsi"/>
              <w:noProof/>
            </w:rPr>
          </w:pPr>
          <w:hyperlink w:anchor="_Toc198529895" w:history="1">
            <w:r w:rsidR="003170B3" w:rsidRPr="00E70BA4">
              <w:rPr>
                <w:rStyle w:val="Hyperlink"/>
                <w:noProof/>
              </w:rPr>
              <w:t>Acknowledgments</w:t>
            </w:r>
            <w:r w:rsidR="003170B3">
              <w:rPr>
                <w:noProof/>
                <w:webHidden/>
              </w:rPr>
              <w:tab/>
            </w:r>
            <w:r w:rsidR="003170B3">
              <w:rPr>
                <w:noProof/>
                <w:webHidden/>
              </w:rPr>
              <w:fldChar w:fldCharType="begin"/>
            </w:r>
            <w:r w:rsidR="003170B3">
              <w:rPr>
                <w:noProof/>
                <w:webHidden/>
              </w:rPr>
              <w:instrText xml:space="preserve"> PAGEREF _Toc198529895 \h </w:instrText>
            </w:r>
            <w:r w:rsidR="003170B3">
              <w:rPr>
                <w:noProof/>
                <w:webHidden/>
              </w:rPr>
            </w:r>
            <w:r w:rsidR="003170B3">
              <w:rPr>
                <w:noProof/>
                <w:webHidden/>
              </w:rPr>
              <w:fldChar w:fldCharType="separate"/>
            </w:r>
            <w:r w:rsidR="003170B3">
              <w:rPr>
                <w:noProof/>
                <w:webHidden/>
              </w:rPr>
              <w:t>3</w:t>
            </w:r>
            <w:r w:rsidR="003170B3">
              <w:rPr>
                <w:noProof/>
                <w:webHidden/>
              </w:rPr>
              <w:fldChar w:fldCharType="end"/>
            </w:r>
          </w:hyperlink>
        </w:p>
        <w:p w14:paraId="75591B29" w14:textId="2E3EE91C" w:rsidR="003170B3" w:rsidRDefault="00154F61">
          <w:pPr>
            <w:pStyle w:val="TOC1"/>
            <w:tabs>
              <w:tab w:val="right" w:leader="dot" w:pos="9350"/>
            </w:tabs>
            <w:rPr>
              <w:rFonts w:asciiTheme="minorHAnsi" w:eastAsiaTheme="minorEastAsia" w:hAnsiTheme="minorHAnsi"/>
              <w:noProof/>
            </w:rPr>
          </w:pPr>
          <w:hyperlink w:anchor="_Toc198529896" w:history="1">
            <w:r w:rsidR="003170B3" w:rsidRPr="00E70BA4">
              <w:rPr>
                <w:rStyle w:val="Hyperlink"/>
                <w:noProof/>
              </w:rPr>
              <w:t>Introduction</w:t>
            </w:r>
            <w:r w:rsidR="003170B3">
              <w:rPr>
                <w:noProof/>
                <w:webHidden/>
              </w:rPr>
              <w:tab/>
            </w:r>
            <w:r w:rsidR="003170B3">
              <w:rPr>
                <w:noProof/>
                <w:webHidden/>
              </w:rPr>
              <w:fldChar w:fldCharType="begin"/>
            </w:r>
            <w:r w:rsidR="003170B3">
              <w:rPr>
                <w:noProof/>
                <w:webHidden/>
              </w:rPr>
              <w:instrText xml:space="preserve"> PAGEREF _Toc198529896 \h </w:instrText>
            </w:r>
            <w:r w:rsidR="003170B3">
              <w:rPr>
                <w:noProof/>
                <w:webHidden/>
              </w:rPr>
            </w:r>
            <w:r w:rsidR="003170B3">
              <w:rPr>
                <w:noProof/>
                <w:webHidden/>
              </w:rPr>
              <w:fldChar w:fldCharType="separate"/>
            </w:r>
            <w:r w:rsidR="003170B3">
              <w:rPr>
                <w:noProof/>
                <w:webHidden/>
              </w:rPr>
              <w:t>5</w:t>
            </w:r>
            <w:r w:rsidR="003170B3">
              <w:rPr>
                <w:noProof/>
                <w:webHidden/>
              </w:rPr>
              <w:fldChar w:fldCharType="end"/>
            </w:r>
          </w:hyperlink>
        </w:p>
        <w:p w14:paraId="7673F358" w14:textId="63E2CE73" w:rsidR="003170B3" w:rsidRDefault="00154F61">
          <w:pPr>
            <w:pStyle w:val="TOC1"/>
            <w:tabs>
              <w:tab w:val="right" w:leader="dot" w:pos="9350"/>
            </w:tabs>
            <w:rPr>
              <w:rFonts w:asciiTheme="minorHAnsi" w:eastAsiaTheme="minorEastAsia" w:hAnsiTheme="minorHAnsi"/>
              <w:noProof/>
            </w:rPr>
          </w:pPr>
          <w:hyperlink w:anchor="_Toc198529897" w:history="1">
            <w:r w:rsidR="003170B3" w:rsidRPr="00E70BA4">
              <w:rPr>
                <w:rStyle w:val="Hyperlink"/>
                <w:noProof/>
              </w:rPr>
              <w:t>Literature Review / Related Work</w:t>
            </w:r>
            <w:r w:rsidR="003170B3">
              <w:rPr>
                <w:noProof/>
                <w:webHidden/>
              </w:rPr>
              <w:tab/>
            </w:r>
            <w:r w:rsidR="003170B3">
              <w:rPr>
                <w:noProof/>
                <w:webHidden/>
              </w:rPr>
              <w:fldChar w:fldCharType="begin"/>
            </w:r>
            <w:r w:rsidR="003170B3">
              <w:rPr>
                <w:noProof/>
                <w:webHidden/>
              </w:rPr>
              <w:instrText xml:space="preserve"> PAGEREF _Toc198529897 \h </w:instrText>
            </w:r>
            <w:r w:rsidR="003170B3">
              <w:rPr>
                <w:noProof/>
                <w:webHidden/>
              </w:rPr>
            </w:r>
            <w:r w:rsidR="003170B3">
              <w:rPr>
                <w:noProof/>
                <w:webHidden/>
              </w:rPr>
              <w:fldChar w:fldCharType="separate"/>
            </w:r>
            <w:r w:rsidR="003170B3">
              <w:rPr>
                <w:noProof/>
                <w:webHidden/>
              </w:rPr>
              <w:t>11</w:t>
            </w:r>
            <w:r w:rsidR="003170B3">
              <w:rPr>
                <w:noProof/>
                <w:webHidden/>
              </w:rPr>
              <w:fldChar w:fldCharType="end"/>
            </w:r>
          </w:hyperlink>
        </w:p>
        <w:p w14:paraId="594B761F" w14:textId="6DDC810D" w:rsidR="003170B3" w:rsidRDefault="00154F61">
          <w:pPr>
            <w:pStyle w:val="TOC1"/>
            <w:tabs>
              <w:tab w:val="right" w:leader="dot" w:pos="9350"/>
            </w:tabs>
            <w:rPr>
              <w:rFonts w:asciiTheme="minorHAnsi" w:eastAsiaTheme="minorEastAsia" w:hAnsiTheme="minorHAnsi"/>
              <w:noProof/>
            </w:rPr>
          </w:pPr>
          <w:hyperlink w:anchor="_Toc198529898" w:history="1">
            <w:r w:rsidR="003170B3" w:rsidRPr="00E70BA4">
              <w:rPr>
                <w:rStyle w:val="Hyperlink"/>
                <w:noProof/>
              </w:rPr>
              <w:t>Proposed system</w:t>
            </w:r>
            <w:r w:rsidR="003170B3">
              <w:rPr>
                <w:noProof/>
                <w:webHidden/>
              </w:rPr>
              <w:tab/>
            </w:r>
            <w:r w:rsidR="003170B3">
              <w:rPr>
                <w:noProof/>
                <w:webHidden/>
              </w:rPr>
              <w:fldChar w:fldCharType="begin"/>
            </w:r>
            <w:r w:rsidR="003170B3">
              <w:rPr>
                <w:noProof/>
                <w:webHidden/>
              </w:rPr>
              <w:instrText xml:space="preserve"> PAGEREF _Toc198529898 \h </w:instrText>
            </w:r>
            <w:r w:rsidR="003170B3">
              <w:rPr>
                <w:noProof/>
                <w:webHidden/>
              </w:rPr>
            </w:r>
            <w:r w:rsidR="003170B3">
              <w:rPr>
                <w:noProof/>
                <w:webHidden/>
              </w:rPr>
              <w:fldChar w:fldCharType="separate"/>
            </w:r>
            <w:r w:rsidR="003170B3">
              <w:rPr>
                <w:noProof/>
                <w:webHidden/>
              </w:rPr>
              <w:t>19</w:t>
            </w:r>
            <w:r w:rsidR="003170B3">
              <w:rPr>
                <w:noProof/>
                <w:webHidden/>
              </w:rPr>
              <w:fldChar w:fldCharType="end"/>
            </w:r>
          </w:hyperlink>
        </w:p>
        <w:p w14:paraId="3EFF668B" w14:textId="1F7B7F4B" w:rsidR="003170B3" w:rsidRDefault="00154F61">
          <w:pPr>
            <w:pStyle w:val="TOC1"/>
            <w:tabs>
              <w:tab w:val="right" w:leader="dot" w:pos="9350"/>
            </w:tabs>
            <w:rPr>
              <w:rFonts w:asciiTheme="minorHAnsi" w:eastAsiaTheme="minorEastAsia" w:hAnsiTheme="minorHAnsi"/>
              <w:noProof/>
            </w:rPr>
          </w:pPr>
          <w:hyperlink w:anchor="_Toc198529899" w:history="1">
            <w:r w:rsidR="003170B3" w:rsidRPr="00E70BA4">
              <w:rPr>
                <w:rStyle w:val="Hyperlink"/>
                <w:noProof/>
              </w:rPr>
              <w:t>Implementation</w:t>
            </w:r>
            <w:r w:rsidR="003170B3">
              <w:rPr>
                <w:noProof/>
                <w:webHidden/>
              </w:rPr>
              <w:tab/>
            </w:r>
            <w:r w:rsidR="003170B3">
              <w:rPr>
                <w:noProof/>
                <w:webHidden/>
              </w:rPr>
              <w:fldChar w:fldCharType="begin"/>
            </w:r>
            <w:r w:rsidR="003170B3">
              <w:rPr>
                <w:noProof/>
                <w:webHidden/>
              </w:rPr>
              <w:instrText xml:space="preserve"> PAGEREF _Toc198529899 \h </w:instrText>
            </w:r>
            <w:r w:rsidR="003170B3">
              <w:rPr>
                <w:noProof/>
                <w:webHidden/>
              </w:rPr>
            </w:r>
            <w:r w:rsidR="003170B3">
              <w:rPr>
                <w:noProof/>
                <w:webHidden/>
              </w:rPr>
              <w:fldChar w:fldCharType="separate"/>
            </w:r>
            <w:r w:rsidR="003170B3">
              <w:rPr>
                <w:noProof/>
                <w:webHidden/>
              </w:rPr>
              <w:t>28</w:t>
            </w:r>
            <w:r w:rsidR="003170B3">
              <w:rPr>
                <w:noProof/>
                <w:webHidden/>
              </w:rPr>
              <w:fldChar w:fldCharType="end"/>
            </w:r>
          </w:hyperlink>
        </w:p>
        <w:p w14:paraId="670DAFD2" w14:textId="601E8B73" w:rsidR="003170B3" w:rsidRDefault="00154F61">
          <w:pPr>
            <w:pStyle w:val="TOC1"/>
            <w:tabs>
              <w:tab w:val="right" w:leader="dot" w:pos="9350"/>
            </w:tabs>
            <w:rPr>
              <w:rFonts w:asciiTheme="minorHAnsi" w:eastAsiaTheme="minorEastAsia" w:hAnsiTheme="minorHAnsi"/>
              <w:noProof/>
            </w:rPr>
          </w:pPr>
          <w:hyperlink w:anchor="_Toc198529900" w:history="1">
            <w:r w:rsidR="003170B3" w:rsidRPr="00E70BA4">
              <w:rPr>
                <w:rStyle w:val="Hyperlink"/>
                <w:noProof/>
              </w:rPr>
              <w:t>Testing &amp; Evaluation</w:t>
            </w:r>
            <w:r w:rsidR="003170B3">
              <w:rPr>
                <w:noProof/>
                <w:webHidden/>
              </w:rPr>
              <w:tab/>
            </w:r>
            <w:r w:rsidR="003170B3">
              <w:rPr>
                <w:noProof/>
                <w:webHidden/>
              </w:rPr>
              <w:fldChar w:fldCharType="begin"/>
            </w:r>
            <w:r w:rsidR="003170B3">
              <w:rPr>
                <w:noProof/>
                <w:webHidden/>
              </w:rPr>
              <w:instrText xml:space="preserve"> PAGEREF _Toc198529900 \h </w:instrText>
            </w:r>
            <w:r w:rsidR="003170B3">
              <w:rPr>
                <w:noProof/>
                <w:webHidden/>
              </w:rPr>
            </w:r>
            <w:r w:rsidR="003170B3">
              <w:rPr>
                <w:noProof/>
                <w:webHidden/>
              </w:rPr>
              <w:fldChar w:fldCharType="separate"/>
            </w:r>
            <w:r w:rsidR="003170B3">
              <w:rPr>
                <w:noProof/>
                <w:webHidden/>
              </w:rPr>
              <w:t>51</w:t>
            </w:r>
            <w:r w:rsidR="003170B3">
              <w:rPr>
                <w:noProof/>
                <w:webHidden/>
              </w:rPr>
              <w:fldChar w:fldCharType="end"/>
            </w:r>
          </w:hyperlink>
        </w:p>
        <w:p w14:paraId="131EF684" w14:textId="04C2D873" w:rsidR="003170B3" w:rsidRDefault="00154F61">
          <w:pPr>
            <w:pStyle w:val="TOC1"/>
            <w:tabs>
              <w:tab w:val="right" w:leader="dot" w:pos="9350"/>
            </w:tabs>
            <w:rPr>
              <w:rFonts w:asciiTheme="minorHAnsi" w:eastAsiaTheme="minorEastAsia" w:hAnsiTheme="minorHAnsi"/>
              <w:noProof/>
            </w:rPr>
          </w:pPr>
          <w:hyperlink w:anchor="_Toc198529901" w:history="1">
            <w:r w:rsidR="003170B3" w:rsidRPr="00E70BA4">
              <w:rPr>
                <w:rStyle w:val="Hyperlink"/>
                <w:noProof/>
              </w:rPr>
              <w:t>Results &amp; Discussion</w:t>
            </w:r>
            <w:r w:rsidR="003170B3">
              <w:rPr>
                <w:noProof/>
                <w:webHidden/>
              </w:rPr>
              <w:tab/>
            </w:r>
            <w:r w:rsidR="003170B3">
              <w:rPr>
                <w:noProof/>
                <w:webHidden/>
              </w:rPr>
              <w:fldChar w:fldCharType="begin"/>
            </w:r>
            <w:r w:rsidR="003170B3">
              <w:rPr>
                <w:noProof/>
                <w:webHidden/>
              </w:rPr>
              <w:instrText xml:space="preserve"> PAGEREF _Toc198529901 \h </w:instrText>
            </w:r>
            <w:r w:rsidR="003170B3">
              <w:rPr>
                <w:noProof/>
                <w:webHidden/>
              </w:rPr>
            </w:r>
            <w:r w:rsidR="003170B3">
              <w:rPr>
                <w:noProof/>
                <w:webHidden/>
              </w:rPr>
              <w:fldChar w:fldCharType="separate"/>
            </w:r>
            <w:r w:rsidR="003170B3">
              <w:rPr>
                <w:noProof/>
                <w:webHidden/>
              </w:rPr>
              <w:t>53</w:t>
            </w:r>
            <w:r w:rsidR="003170B3">
              <w:rPr>
                <w:noProof/>
                <w:webHidden/>
              </w:rPr>
              <w:fldChar w:fldCharType="end"/>
            </w:r>
          </w:hyperlink>
        </w:p>
        <w:p w14:paraId="25E3D6A9" w14:textId="62C64A71" w:rsidR="003170B3" w:rsidRDefault="00154F61">
          <w:pPr>
            <w:pStyle w:val="TOC1"/>
            <w:tabs>
              <w:tab w:val="right" w:leader="dot" w:pos="9350"/>
            </w:tabs>
            <w:rPr>
              <w:rFonts w:asciiTheme="minorHAnsi" w:eastAsiaTheme="minorEastAsia" w:hAnsiTheme="minorHAnsi"/>
              <w:noProof/>
            </w:rPr>
          </w:pPr>
          <w:hyperlink w:anchor="_Toc198529902" w:history="1">
            <w:r w:rsidR="003170B3" w:rsidRPr="00E70BA4">
              <w:rPr>
                <w:rStyle w:val="Hyperlink"/>
                <w:noProof/>
              </w:rPr>
              <w:t>Conclusion &amp; Future Work</w:t>
            </w:r>
            <w:r w:rsidR="003170B3">
              <w:rPr>
                <w:noProof/>
                <w:webHidden/>
              </w:rPr>
              <w:tab/>
            </w:r>
            <w:r w:rsidR="003170B3">
              <w:rPr>
                <w:noProof/>
                <w:webHidden/>
              </w:rPr>
              <w:fldChar w:fldCharType="begin"/>
            </w:r>
            <w:r w:rsidR="003170B3">
              <w:rPr>
                <w:noProof/>
                <w:webHidden/>
              </w:rPr>
              <w:instrText xml:space="preserve"> PAGEREF _Toc198529902 \h </w:instrText>
            </w:r>
            <w:r w:rsidR="003170B3">
              <w:rPr>
                <w:noProof/>
                <w:webHidden/>
              </w:rPr>
            </w:r>
            <w:r w:rsidR="003170B3">
              <w:rPr>
                <w:noProof/>
                <w:webHidden/>
              </w:rPr>
              <w:fldChar w:fldCharType="separate"/>
            </w:r>
            <w:r w:rsidR="003170B3">
              <w:rPr>
                <w:noProof/>
                <w:webHidden/>
              </w:rPr>
              <w:t>56</w:t>
            </w:r>
            <w:r w:rsidR="003170B3">
              <w:rPr>
                <w:noProof/>
                <w:webHidden/>
              </w:rPr>
              <w:fldChar w:fldCharType="end"/>
            </w:r>
          </w:hyperlink>
        </w:p>
        <w:p w14:paraId="30AEC76B" w14:textId="35745994" w:rsidR="003170B3" w:rsidRDefault="00154F61">
          <w:pPr>
            <w:pStyle w:val="TOC1"/>
            <w:tabs>
              <w:tab w:val="right" w:leader="dot" w:pos="9350"/>
            </w:tabs>
            <w:rPr>
              <w:rFonts w:asciiTheme="minorHAnsi" w:eastAsiaTheme="minorEastAsia" w:hAnsiTheme="minorHAnsi"/>
              <w:noProof/>
            </w:rPr>
          </w:pPr>
          <w:hyperlink w:anchor="_Toc198529903" w:history="1">
            <w:r w:rsidR="003170B3" w:rsidRPr="00E70BA4">
              <w:rPr>
                <w:rStyle w:val="Hyperlink"/>
                <w:noProof/>
              </w:rPr>
              <w:t>References</w:t>
            </w:r>
            <w:r w:rsidR="003170B3">
              <w:rPr>
                <w:noProof/>
                <w:webHidden/>
              </w:rPr>
              <w:tab/>
            </w:r>
            <w:r w:rsidR="003170B3">
              <w:rPr>
                <w:noProof/>
                <w:webHidden/>
              </w:rPr>
              <w:fldChar w:fldCharType="begin"/>
            </w:r>
            <w:r w:rsidR="003170B3">
              <w:rPr>
                <w:noProof/>
                <w:webHidden/>
              </w:rPr>
              <w:instrText xml:space="preserve"> PAGEREF _Toc198529903 \h </w:instrText>
            </w:r>
            <w:r w:rsidR="003170B3">
              <w:rPr>
                <w:noProof/>
                <w:webHidden/>
              </w:rPr>
            </w:r>
            <w:r w:rsidR="003170B3">
              <w:rPr>
                <w:noProof/>
                <w:webHidden/>
              </w:rPr>
              <w:fldChar w:fldCharType="separate"/>
            </w:r>
            <w:r w:rsidR="003170B3">
              <w:rPr>
                <w:noProof/>
                <w:webHidden/>
              </w:rPr>
              <w:t>60</w:t>
            </w:r>
            <w:r w:rsidR="003170B3">
              <w:rPr>
                <w:noProof/>
                <w:webHidden/>
              </w:rPr>
              <w:fldChar w:fldCharType="end"/>
            </w:r>
          </w:hyperlink>
        </w:p>
        <w:p w14:paraId="3C252C49" w14:textId="5B2ABE65" w:rsidR="003170B3" w:rsidRDefault="00154F61">
          <w:pPr>
            <w:pStyle w:val="TOC1"/>
            <w:tabs>
              <w:tab w:val="right" w:leader="dot" w:pos="9350"/>
            </w:tabs>
            <w:rPr>
              <w:rFonts w:asciiTheme="minorHAnsi" w:eastAsiaTheme="minorEastAsia" w:hAnsiTheme="minorHAnsi"/>
              <w:noProof/>
            </w:rPr>
          </w:pPr>
          <w:hyperlink w:anchor="_Toc198529904" w:history="1">
            <w:r w:rsidR="003170B3" w:rsidRPr="00E70BA4">
              <w:rPr>
                <w:rStyle w:val="Hyperlink"/>
                <w:noProof/>
              </w:rPr>
              <w:t>Appendices (Optional)</w:t>
            </w:r>
            <w:r w:rsidR="003170B3">
              <w:rPr>
                <w:noProof/>
                <w:webHidden/>
              </w:rPr>
              <w:tab/>
            </w:r>
            <w:r w:rsidR="003170B3">
              <w:rPr>
                <w:noProof/>
                <w:webHidden/>
              </w:rPr>
              <w:fldChar w:fldCharType="begin"/>
            </w:r>
            <w:r w:rsidR="003170B3">
              <w:rPr>
                <w:noProof/>
                <w:webHidden/>
              </w:rPr>
              <w:instrText xml:space="preserve"> PAGEREF _Toc198529904 \h </w:instrText>
            </w:r>
            <w:r w:rsidR="003170B3">
              <w:rPr>
                <w:noProof/>
                <w:webHidden/>
              </w:rPr>
            </w:r>
            <w:r w:rsidR="003170B3">
              <w:rPr>
                <w:noProof/>
                <w:webHidden/>
              </w:rPr>
              <w:fldChar w:fldCharType="separate"/>
            </w:r>
            <w:r w:rsidR="003170B3">
              <w:rPr>
                <w:noProof/>
                <w:webHidden/>
              </w:rPr>
              <w:t>63</w:t>
            </w:r>
            <w:r w:rsidR="003170B3">
              <w:rPr>
                <w:noProof/>
                <w:webHidden/>
              </w:rPr>
              <w:fldChar w:fldCharType="end"/>
            </w:r>
          </w:hyperlink>
        </w:p>
        <w:p w14:paraId="4B9FFC2F" w14:textId="7920D33E" w:rsidR="005C27ED" w:rsidRDefault="005C27ED">
          <w:r>
            <w:rPr>
              <w:b/>
              <w:bCs/>
              <w:noProof/>
            </w:rPr>
            <w:fldChar w:fldCharType="end"/>
          </w:r>
        </w:p>
      </w:sdtContent>
    </w:sdt>
    <w:p w14:paraId="539A72C9" w14:textId="77777777" w:rsidR="005C27ED" w:rsidRDefault="005C27ED">
      <w:pPr>
        <w:spacing w:line="278" w:lineRule="auto"/>
        <w:jc w:val="left"/>
        <w:sectPr w:rsidR="005C27ED" w:rsidSect="000B1FF2">
          <w:headerReference w:type="default" r:id="rId9"/>
          <w:footerReference w:type="default" r:id="rId10"/>
          <w:pgSz w:w="12240" w:h="15840"/>
          <w:pgMar w:top="1440" w:right="1440" w:bottom="1134" w:left="1440" w:header="720" w:footer="720" w:gutter="0"/>
          <w:cols w:space="720"/>
          <w:docGrid w:linePitch="360"/>
        </w:sectPr>
      </w:pPr>
    </w:p>
    <w:p w14:paraId="67326F72" w14:textId="77777777" w:rsidR="00B62351" w:rsidRDefault="00B62351" w:rsidP="005C27ED">
      <w:pPr>
        <w:spacing w:line="278" w:lineRule="auto"/>
        <w:jc w:val="left"/>
      </w:pPr>
    </w:p>
    <w:p w14:paraId="14EA4DDF" w14:textId="77777777" w:rsidR="00B62351" w:rsidRDefault="00B62351" w:rsidP="00B62351">
      <w:pPr>
        <w:pStyle w:val="Title"/>
        <w:jc w:val="center"/>
      </w:pPr>
    </w:p>
    <w:p w14:paraId="7BBA153C" w14:textId="77777777" w:rsidR="00B62351" w:rsidRDefault="00B62351" w:rsidP="00B62351">
      <w:pPr>
        <w:pStyle w:val="Title"/>
        <w:jc w:val="center"/>
      </w:pPr>
    </w:p>
    <w:p w14:paraId="2CCDABF7" w14:textId="77777777" w:rsidR="00B62351" w:rsidRDefault="00B62351" w:rsidP="00B62351">
      <w:pPr>
        <w:pStyle w:val="Title"/>
        <w:jc w:val="center"/>
      </w:pPr>
    </w:p>
    <w:p w14:paraId="694ADE4C" w14:textId="77777777" w:rsidR="00B62351" w:rsidRPr="00520B41" w:rsidRDefault="00B62351" w:rsidP="00520B41">
      <w:pPr>
        <w:pStyle w:val="Chaptertitle1"/>
      </w:pPr>
      <w:r w:rsidRPr="00520B41">
        <w:t>Chapter 1</w:t>
      </w:r>
    </w:p>
    <w:p w14:paraId="783EF2F5" w14:textId="77777777" w:rsidR="00B62351" w:rsidRPr="00520B41" w:rsidRDefault="00B62351" w:rsidP="00520B41">
      <w:pPr>
        <w:pStyle w:val="Chaptertitle"/>
      </w:pPr>
      <w:bookmarkStart w:id="3" w:name="_Toc198529896"/>
      <w:r w:rsidRPr="00520B41">
        <w:t>Introduction</w:t>
      </w:r>
      <w:bookmarkEnd w:id="3"/>
    </w:p>
    <w:p w14:paraId="21FB89AE" w14:textId="77777777" w:rsidR="00ED7EDF" w:rsidRDefault="00ED7EDF">
      <w:pPr>
        <w:spacing w:line="278" w:lineRule="auto"/>
        <w:jc w:val="left"/>
      </w:pPr>
      <w:r>
        <w:br w:type="page"/>
      </w:r>
    </w:p>
    <w:p w14:paraId="49DDA89C" w14:textId="77777777" w:rsidR="00B62351" w:rsidRDefault="00B62351" w:rsidP="005470D8"/>
    <w:p w14:paraId="012A4633" w14:textId="77777777" w:rsidR="00F33077" w:rsidRDefault="00F33077" w:rsidP="00F33077">
      <w:pPr>
        <w:rPr>
          <w:rtl/>
        </w:rPr>
      </w:pPr>
    </w:p>
    <w:p w14:paraId="5F76B7E5" w14:textId="77777777" w:rsidR="00F33077" w:rsidRDefault="00F33077" w:rsidP="00F33077">
      <w:r>
        <w:t>1.1 Introduction</w:t>
      </w:r>
    </w:p>
    <w:p w14:paraId="6879BD55" w14:textId="77777777" w:rsidR="00F33077" w:rsidRDefault="00F33077" w:rsidP="00F33077"/>
    <w:p w14:paraId="21614A5C" w14:textId="77777777" w:rsidR="00F33077" w:rsidRDefault="00F33077" w:rsidP="00F33077">
      <w:r>
        <w:t>DDoS (Distributed Denial of Service) attacks are one of the most prominent threats in today’s digital landscape, targeting organizations across various sectors by overloading network servers, websites, or entire networks with large volumes of malicious traffic. This overwhelming influx, originating from numerous compromised devices, obstructs legitimate access and degrades service quality. DDoS attacks have become increasingly sophisticated, with perpetrators leveraging complex techniques that exploit vulnerabilities in network protocols or application resources.</w:t>
      </w:r>
    </w:p>
    <w:p w14:paraId="2C6E7527" w14:textId="77777777" w:rsidR="00F33077" w:rsidRDefault="00F33077" w:rsidP="00F33077">
      <w:r>
        <w:t>The cyber landscape has shifted, and with it, the defense strategies against DDoS attacks have evolved. Traditional detection approaches rely on rule-based or signature-based methods, which typically involve pre-defined thresholds to distinguish between legitimate and illegitimate traffic. However, these methods often result in a high rate of false positives, misclassifying regular spikes in traffic as threats. Recent advances have introduced machine learning (ML) techniques into DDoS detection frameworks, providing more adaptable and robust detection mechanisms by analyzing patterns and behaviors in network traffic that signify potential threats. Machine learning’s ability to learn from past data allows it to detect DDoS attacks even in unfamiliar attack scenarios.</w:t>
      </w:r>
    </w:p>
    <w:p w14:paraId="249128D2" w14:textId="77777777" w:rsidR="00F33077" w:rsidRDefault="00F33077" w:rsidP="00F33077">
      <w:r>
        <w:t>1.2 Importance of Early Detection</w:t>
      </w:r>
    </w:p>
    <w:p w14:paraId="6FD7B6FC" w14:textId="77777777" w:rsidR="00F33077" w:rsidRDefault="00F33077" w:rsidP="00F33077"/>
    <w:p w14:paraId="5C2EB271" w14:textId="77777777" w:rsidR="00AE20E5" w:rsidRDefault="00F33077" w:rsidP="00F33077">
      <w:pPr>
        <w:rPr>
          <w:rtl/>
        </w:rPr>
      </w:pPr>
      <w:r>
        <w:t xml:space="preserve">Early detection of DDoS attacks is crucial for maintaining network integrity and minimizing disruptions. DDoS attacks can cause substantial financial losses, erode customer trust, and disrupt organizational operations. Differentiating between attack traffic and legitimate traffic is particularly challenging, especially when attackers utilize botnets comprising thousands of compromised devices to flood networks with malicious requests. Machine learning models offer </w:t>
      </w:r>
      <w:r>
        <w:lastRenderedPageBreak/>
        <w:t xml:space="preserve">a viable solution to this issue by analyzing traffic patterns in real-time, identifying anomalies that signal ongoing attacks. Studies have shown that machine learning algorithms can significantly </w:t>
      </w:r>
    </w:p>
    <w:p w14:paraId="08236DBF" w14:textId="77777777" w:rsidR="00AE20E5" w:rsidRDefault="00AE20E5" w:rsidP="00F33077">
      <w:pPr>
        <w:rPr>
          <w:rtl/>
        </w:rPr>
      </w:pPr>
    </w:p>
    <w:p w14:paraId="4193D250" w14:textId="06806EB3" w:rsidR="00F33077" w:rsidRDefault="00F33077" w:rsidP="00F33077">
      <w:r>
        <w:t>enhance detection accuracy, reduce false positives, and adjust to emerging attack vectors. This adaptability is essential in cybersecurity as it enables organizations to respond to threats promptly, thereby minimizing their impact.</w:t>
      </w:r>
    </w:p>
    <w:p w14:paraId="5EF82F23" w14:textId="77777777" w:rsidR="00F33077" w:rsidRDefault="00F33077" w:rsidP="00F33077"/>
    <w:p w14:paraId="72353704" w14:textId="77777777" w:rsidR="00F33077" w:rsidRDefault="00F33077" w:rsidP="00F33077">
      <w:r>
        <w:t>1.3 Problem Definition</w:t>
      </w:r>
    </w:p>
    <w:p w14:paraId="7E8C8478" w14:textId="77777777" w:rsidR="00F33077" w:rsidRDefault="00F33077" w:rsidP="00F33077"/>
    <w:p w14:paraId="6FC2DEB6" w14:textId="77777777" w:rsidR="00F33077" w:rsidRDefault="00F33077" w:rsidP="00F33077">
      <w:r>
        <w:t>DDoS attacks are a major cybersecurity concern, exploiting vulnerabilities in network protocols and application resources to flood systems with excessive traffic. The result is a denial of service to legitimate users, which can cripple critical infrastructure, disrupt online services, and compromise business continuity. Traditional detection methods, such as rule-based and signature-based systems, are often ineffective in identifying sophisticated attack patterns or adapting to zero-day threats. Furthermore, the growing scale of networks and the increasing volume of traffic exacerbate the challenges of timely and accurate detection. Addressing these limitations requires the integration of advanced machine learning techniques capable of analyzing complex traffic patterns and detecting anomalies in real time.</w:t>
      </w:r>
    </w:p>
    <w:p w14:paraId="21E6D458" w14:textId="77777777" w:rsidR="00F33077" w:rsidRDefault="00F33077" w:rsidP="00F33077"/>
    <w:p w14:paraId="2F6D00EC" w14:textId="77777777" w:rsidR="00F33077" w:rsidRDefault="00F33077" w:rsidP="00F33077">
      <w:r>
        <w:t>1.4 Aim and Scope</w:t>
      </w:r>
    </w:p>
    <w:p w14:paraId="03C9261E" w14:textId="77777777" w:rsidR="00F33077" w:rsidRDefault="00F33077" w:rsidP="00F33077"/>
    <w:p w14:paraId="56C81235" w14:textId="77777777" w:rsidR="00F33077" w:rsidRDefault="00F33077" w:rsidP="00F33077">
      <w:r>
        <w:t>The primary aim of this project is to design and implement a machine learning-based model for DDoS attack detection that enhances accuracy, scalability, and adaptability. The scope of the project encompasses the entire lifecycle of developing a robust detection system, including:</w:t>
      </w:r>
    </w:p>
    <w:p w14:paraId="546F55C4" w14:textId="77777777" w:rsidR="00F33077" w:rsidRDefault="00F33077" w:rsidP="00F33077">
      <w:r>
        <w:t>1.</w:t>
      </w:r>
      <w:r>
        <w:tab/>
        <w:t>Dataset Selection and Preprocessing: Leveraging publicly available datasets such as CICIDS2017 to ensure comprehensive coverage of normal and malicious network behaviors.</w:t>
      </w:r>
    </w:p>
    <w:p w14:paraId="4E3A2A3A" w14:textId="77777777" w:rsidR="00F33077" w:rsidRDefault="00F33077" w:rsidP="00F33077">
      <w:r>
        <w:lastRenderedPageBreak/>
        <w:t>2.</w:t>
      </w:r>
      <w:r>
        <w:tab/>
        <w:t>Model Development and Training: Implementing and testing various machine learning algorithms to identify the most effective techniques for DDoS detection.</w:t>
      </w:r>
    </w:p>
    <w:p w14:paraId="79AC0EB2" w14:textId="77777777" w:rsidR="00AE20E5" w:rsidRDefault="00AE20E5" w:rsidP="00F33077">
      <w:pPr>
        <w:rPr>
          <w:rtl/>
        </w:rPr>
      </w:pPr>
    </w:p>
    <w:p w14:paraId="2872CDBC" w14:textId="5235EC03" w:rsidR="00F33077" w:rsidRDefault="00F33077" w:rsidP="00F33077">
      <w:r>
        <w:t>3.</w:t>
      </w:r>
      <w:r>
        <w:tab/>
        <w:t>System Evaluation: Assessing the model’s performance in terms of detection accuracy, false-positive rates, and scalability.</w:t>
      </w:r>
    </w:p>
    <w:p w14:paraId="574B76E5" w14:textId="77777777" w:rsidR="00F33077" w:rsidRDefault="00F33077" w:rsidP="00F33077">
      <w:r>
        <w:t>4.</w:t>
      </w:r>
      <w:r>
        <w:tab/>
        <w:t>Real-World Applicability: Ensuring the model’s adaptability to emerging attack patterns and integration within existing network infrastructures.</w:t>
      </w:r>
    </w:p>
    <w:p w14:paraId="051D019E" w14:textId="77777777" w:rsidR="00F33077" w:rsidRDefault="00F33077" w:rsidP="00F33077"/>
    <w:p w14:paraId="44D3B662" w14:textId="77777777" w:rsidR="00F33077" w:rsidRDefault="00F33077" w:rsidP="00F33077"/>
    <w:p w14:paraId="090898FC" w14:textId="77777777" w:rsidR="00F33077" w:rsidRDefault="00F33077" w:rsidP="00F33077">
      <w:r>
        <w:t>1.5 Aim and Scope</w:t>
      </w:r>
    </w:p>
    <w:p w14:paraId="29E1A4AF" w14:textId="77777777" w:rsidR="00F33077" w:rsidRDefault="00F33077" w:rsidP="00F33077">
      <w:r>
        <w:t>The primary aim of this project is to design and implement a machine learning-based model for DDoS attack detection that enhances accuracy, scalability, and adaptability. The scope of the project encompasses the entire lifecycle of developing a robust detection system, including:</w:t>
      </w:r>
    </w:p>
    <w:p w14:paraId="50779CB3" w14:textId="77777777" w:rsidR="00F33077" w:rsidRDefault="00F33077" w:rsidP="00F33077">
      <w:r>
        <w:t>1.</w:t>
      </w:r>
      <w:r>
        <w:tab/>
        <w:t>Dataset Selection and Preprocessing: Leveraging publicly available datasets such as CICIDS2017 to ensure comprehensive coverage of normal and malicious network behaviors.</w:t>
      </w:r>
    </w:p>
    <w:p w14:paraId="17C351AD" w14:textId="77777777" w:rsidR="00F33077" w:rsidRDefault="00F33077" w:rsidP="00F33077">
      <w:r>
        <w:t>2.</w:t>
      </w:r>
      <w:r>
        <w:tab/>
        <w:t>Model Development and Training: Implementing and testing various machine learning algorithms to identify the most effective techniques for DDoS detection.</w:t>
      </w:r>
    </w:p>
    <w:p w14:paraId="3B211ABC" w14:textId="77777777" w:rsidR="00F33077" w:rsidRDefault="00F33077" w:rsidP="00F33077">
      <w:r>
        <w:t>3.</w:t>
      </w:r>
      <w:r>
        <w:tab/>
        <w:t>System Evaluation: Assessing the model’s performance in terms of detection accuracy, false-positive rates, and scalability.</w:t>
      </w:r>
    </w:p>
    <w:p w14:paraId="000B83AE" w14:textId="77777777" w:rsidR="00F33077" w:rsidRDefault="00F33077" w:rsidP="00F33077">
      <w:r>
        <w:t>4.</w:t>
      </w:r>
      <w:r>
        <w:tab/>
        <w:t>Real-World Applicability: Ensuring the model’s adaptability to emerging attack patterns and integration within existing network infrastructures.</w:t>
      </w:r>
    </w:p>
    <w:p w14:paraId="54C75478" w14:textId="77777777" w:rsidR="00F33077" w:rsidRDefault="00F33077" w:rsidP="00F33077"/>
    <w:p w14:paraId="71033925" w14:textId="58BCBA2C" w:rsidR="00F33077" w:rsidRDefault="00F33077" w:rsidP="00AE20E5">
      <w:r>
        <w:t>1.6 Motivation and Objective</w:t>
      </w:r>
    </w:p>
    <w:p w14:paraId="23B42F90" w14:textId="77777777" w:rsidR="00F33077" w:rsidRDefault="00F33077" w:rsidP="00F33077">
      <w:r>
        <w:t>Motivation</w:t>
      </w:r>
    </w:p>
    <w:p w14:paraId="1FA457BC" w14:textId="77777777" w:rsidR="00AE20E5" w:rsidRDefault="00F33077" w:rsidP="00F33077">
      <w:pPr>
        <w:rPr>
          <w:rtl/>
        </w:rPr>
      </w:pPr>
      <w:r>
        <w:lastRenderedPageBreak/>
        <w:t xml:space="preserve">The rapid evolution of cyber threats, particularly DDoS attacks, underscores the urgent need for effective detection and mitigation strategies. Organizations worldwide face increasing risks from such attacks, which can compromise sensitive data, disrupt operations, and erode stakeholder trust. </w:t>
      </w:r>
    </w:p>
    <w:p w14:paraId="22017157" w14:textId="77777777" w:rsidR="00AE20E5" w:rsidRDefault="00AE20E5" w:rsidP="00F33077">
      <w:pPr>
        <w:rPr>
          <w:rtl/>
        </w:rPr>
      </w:pPr>
    </w:p>
    <w:p w14:paraId="5291692C" w14:textId="7EC68C4D" w:rsidR="00F33077" w:rsidRDefault="00F33077" w:rsidP="00F33077">
      <w:r>
        <w:t>Despite the availability of traditional security solutions, their limitations in handling modern, dynamic attack vectors highlight the need for innovative approaches. Machine learning offers a promising avenue to address these challenges, providing the ability to analyze vast amounts of data, detect subtle anomalies, and adapt to new threats in real time.</w:t>
      </w:r>
    </w:p>
    <w:p w14:paraId="2F7CB03A" w14:textId="77777777" w:rsidR="00F33077" w:rsidRDefault="00F33077" w:rsidP="00F33077">
      <w:r>
        <w:t>Objectives</w:t>
      </w:r>
    </w:p>
    <w:p w14:paraId="5D81627B" w14:textId="77777777" w:rsidR="00F33077" w:rsidRDefault="00F33077" w:rsidP="00F33077">
      <w:r>
        <w:t>1.</w:t>
      </w:r>
      <w:r>
        <w:tab/>
        <w:t>To explore and evaluate the effectiveness of machine learning algorithms in detecting DDoS attacks.</w:t>
      </w:r>
    </w:p>
    <w:p w14:paraId="47ABF87A" w14:textId="77777777" w:rsidR="00F33077" w:rsidRDefault="00F33077" w:rsidP="00F33077">
      <w:r>
        <w:t>2.</w:t>
      </w:r>
      <w:r>
        <w:tab/>
        <w:t>To develop a scalable detection system capable of handling high-volume network traffic.</w:t>
      </w:r>
    </w:p>
    <w:p w14:paraId="2B683A76" w14:textId="77777777" w:rsidR="00F33077" w:rsidRDefault="00F33077" w:rsidP="00F33077">
      <w:r>
        <w:t>3.</w:t>
      </w:r>
      <w:r>
        <w:tab/>
        <w:t>To minimize false-positive rates, thereby enhancing the reliability of the detection system.</w:t>
      </w:r>
    </w:p>
    <w:p w14:paraId="5897880C" w14:textId="77777777" w:rsidR="00F33077" w:rsidRDefault="00F33077" w:rsidP="00F33077">
      <w:r>
        <w:t>4.</w:t>
      </w:r>
      <w:r>
        <w:tab/>
        <w:t>To validate the model using comprehensive datasets and real-world scenarios, ensuring practical applicability.</w:t>
      </w:r>
    </w:p>
    <w:p w14:paraId="484B23A1" w14:textId="77777777" w:rsidR="00F33077" w:rsidRDefault="00F33077" w:rsidP="00F33077"/>
    <w:p w14:paraId="05A2A737" w14:textId="77777777" w:rsidR="00F33077" w:rsidRDefault="00F33077" w:rsidP="00F33077">
      <w:r>
        <w:t>1.7 Project Plan</w:t>
      </w:r>
    </w:p>
    <w:p w14:paraId="4BF5A6A5" w14:textId="77777777" w:rsidR="00F33077" w:rsidRDefault="00F33077" w:rsidP="00F33077"/>
    <w:p w14:paraId="2A06F497" w14:textId="77777777" w:rsidR="00F33077" w:rsidRDefault="00F33077" w:rsidP="00F33077">
      <w:r>
        <w:t>The project is structured into multiple phases to ensure systematic development and evaluation of the proposed solution:</w:t>
      </w:r>
    </w:p>
    <w:p w14:paraId="67E206DD" w14:textId="77777777" w:rsidR="00F33077" w:rsidRDefault="00F33077" w:rsidP="00F33077">
      <w:r>
        <w:t>1.</w:t>
      </w:r>
      <w:r>
        <w:tab/>
        <w:t>Phase 1: Literature Review and Dataset Selection</w:t>
      </w:r>
    </w:p>
    <w:p w14:paraId="652E4D76" w14:textId="77777777" w:rsidR="00F33077" w:rsidRDefault="00F33077" w:rsidP="00F33077">
      <w:r>
        <w:t>o</w:t>
      </w:r>
      <w:r>
        <w:tab/>
        <w:t>Conducting an extensive review of existing DDoS detection systems and identifying gaps in current methodologies.</w:t>
      </w:r>
    </w:p>
    <w:p w14:paraId="3C5E8767" w14:textId="77777777" w:rsidR="00F33077" w:rsidRDefault="00F33077" w:rsidP="00F33077">
      <w:r>
        <w:lastRenderedPageBreak/>
        <w:t>o</w:t>
      </w:r>
      <w:r>
        <w:tab/>
        <w:t>Selecting and analyzing datasets, such as CICIDS2017, to serve as the foundation for model development.</w:t>
      </w:r>
    </w:p>
    <w:p w14:paraId="117D449A" w14:textId="77777777" w:rsidR="00F33077" w:rsidRDefault="00F33077" w:rsidP="00F33077">
      <w:r>
        <w:t>2.</w:t>
      </w:r>
      <w:r>
        <w:tab/>
        <w:t>Phase 2: Data Preprocessing and Feature Engineering</w:t>
      </w:r>
    </w:p>
    <w:p w14:paraId="0DBD74AE" w14:textId="77777777" w:rsidR="00F33077" w:rsidRDefault="00F33077" w:rsidP="00F33077">
      <w:pPr>
        <w:rPr>
          <w:rtl/>
        </w:rPr>
      </w:pPr>
      <w:r>
        <w:t>o</w:t>
      </w:r>
      <w:r>
        <w:tab/>
        <w:t>Preparing the dataset by cleaning, normalizing, and extracting relevant features to improve model performance.</w:t>
      </w:r>
    </w:p>
    <w:p w14:paraId="5CEBA0EA" w14:textId="77777777" w:rsidR="00AE20E5" w:rsidRDefault="00AE20E5" w:rsidP="00F33077"/>
    <w:p w14:paraId="3831FB8C" w14:textId="77777777" w:rsidR="00F33077" w:rsidRDefault="00F33077" w:rsidP="00F33077">
      <w:r>
        <w:t>o</w:t>
      </w:r>
      <w:r>
        <w:tab/>
        <w:t>Exploring dimensionality reduction techniques to optimize computational efficiency.</w:t>
      </w:r>
    </w:p>
    <w:p w14:paraId="708BF682" w14:textId="77777777" w:rsidR="00F33077" w:rsidRDefault="00F33077" w:rsidP="00F33077">
      <w:r>
        <w:t>3.</w:t>
      </w:r>
      <w:r>
        <w:tab/>
        <w:t>Phase 3: Model Development and Initial Testing</w:t>
      </w:r>
    </w:p>
    <w:p w14:paraId="447CD276" w14:textId="77777777" w:rsidR="00F33077" w:rsidRDefault="00F33077" w:rsidP="00F33077">
      <w:r>
        <w:t>o</w:t>
      </w:r>
      <w:r>
        <w:tab/>
        <w:t>Implementing supervised and unsupervised machine learning algorithms.</w:t>
      </w:r>
    </w:p>
    <w:p w14:paraId="03A2CED0" w14:textId="77777777" w:rsidR="00F33077" w:rsidRDefault="00F33077" w:rsidP="00F33077">
      <w:r>
        <w:t>o</w:t>
      </w:r>
      <w:r>
        <w:tab/>
        <w:t>Testing preliminary models to identify the most promising approaches.</w:t>
      </w:r>
    </w:p>
    <w:p w14:paraId="17E4C227" w14:textId="77777777" w:rsidR="00F33077" w:rsidRDefault="00F33077" w:rsidP="00F33077">
      <w:r>
        <w:t>4.</w:t>
      </w:r>
      <w:r>
        <w:tab/>
        <w:t>Phase 4: Optimization and Validation</w:t>
      </w:r>
    </w:p>
    <w:p w14:paraId="3DF91BAC" w14:textId="77777777" w:rsidR="00F33077" w:rsidRDefault="00F33077" w:rsidP="00F33077">
      <w:r>
        <w:t>o</w:t>
      </w:r>
      <w:r>
        <w:tab/>
        <w:t>Refining the selected model through hyperparameter tuning and optimization.</w:t>
      </w:r>
    </w:p>
    <w:p w14:paraId="18A77698" w14:textId="77777777" w:rsidR="00F33077" w:rsidRDefault="00F33077" w:rsidP="00F33077">
      <w:r>
        <w:t>o</w:t>
      </w:r>
      <w:r>
        <w:tab/>
        <w:t>Validating the model using additional datasets and real-world traffic scenarios.</w:t>
      </w:r>
    </w:p>
    <w:p w14:paraId="6B7D6847" w14:textId="77777777" w:rsidR="00F33077" w:rsidRDefault="00F33077" w:rsidP="00F33077">
      <w:r>
        <w:t>5.</w:t>
      </w:r>
      <w:r>
        <w:tab/>
        <w:t>Phase 5: Deployment and Documentation</w:t>
      </w:r>
    </w:p>
    <w:p w14:paraId="45165B70" w14:textId="77777777" w:rsidR="00F33077" w:rsidRDefault="00F33077" w:rsidP="00F33077">
      <w:r>
        <w:t>o</w:t>
      </w:r>
      <w:r>
        <w:tab/>
        <w:t>Integrating the detection system into a simulated network environment to evaluate real-time performance.</w:t>
      </w:r>
    </w:p>
    <w:p w14:paraId="05BEA40B" w14:textId="77777777" w:rsidR="00F33077" w:rsidRDefault="00F33077" w:rsidP="00F33077">
      <w:r>
        <w:t>o</w:t>
      </w:r>
      <w:r>
        <w:tab/>
        <w:t>Documenting findings, challenges, and recommendations for future work.</w:t>
      </w:r>
    </w:p>
    <w:p w14:paraId="7DBC005C" w14:textId="77777777" w:rsidR="00F33077" w:rsidRDefault="00F33077" w:rsidP="00F33077"/>
    <w:p w14:paraId="738842E7" w14:textId="3D75114D" w:rsidR="00F33077" w:rsidRDefault="00F33077" w:rsidP="00F33077">
      <w:r w:rsidRPr="00F33077">
        <w:rPr>
          <w:rFonts w:ascii="Calibri" w:eastAsia="Calibri" w:hAnsi="Calibri" w:cs="Arial"/>
          <w:noProof/>
          <w:sz w:val="22"/>
          <w:szCs w:val="22"/>
        </w:rPr>
        <w:lastRenderedPageBreak/>
        <w:drawing>
          <wp:anchor distT="0" distB="0" distL="114300" distR="114300" simplePos="0" relativeHeight="251659264" behindDoc="0" locked="0" layoutInCell="1" allowOverlap="1" wp14:anchorId="477AE181" wp14:editId="4F257C81">
            <wp:simplePos x="0" y="0"/>
            <wp:positionH relativeFrom="margin">
              <wp:align>left</wp:align>
            </wp:positionH>
            <wp:positionV relativeFrom="page">
              <wp:posOffset>5958840</wp:posOffset>
            </wp:positionV>
            <wp:extent cx="6191250" cy="3643630"/>
            <wp:effectExtent l="0" t="0" r="0" b="0"/>
            <wp:wrapSquare wrapText="bothSides"/>
            <wp:docPr id="114999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64363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1.8 Project Timeline </w:t>
      </w:r>
    </w:p>
    <w:p w14:paraId="4D7B8790" w14:textId="25C97AB4" w:rsidR="00F33077" w:rsidRDefault="00F33077" w:rsidP="00F33077"/>
    <w:p w14:paraId="170C6BAB" w14:textId="25675614" w:rsidR="00F33077" w:rsidRDefault="00F33077" w:rsidP="00F33077"/>
    <w:p w14:paraId="528B361E" w14:textId="77777777" w:rsidR="00F33077" w:rsidRDefault="00F33077" w:rsidP="00F33077"/>
    <w:p w14:paraId="65D266D5" w14:textId="77777777" w:rsidR="00F33077" w:rsidRPr="00F33077" w:rsidRDefault="00F33077" w:rsidP="00F33077"/>
    <w:p w14:paraId="717FCA2A" w14:textId="77777777" w:rsidR="00ED7EDF" w:rsidRDefault="00ED7EDF" w:rsidP="00ED7EDF">
      <w:pPr>
        <w:pStyle w:val="Title"/>
        <w:jc w:val="center"/>
      </w:pPr>
    </w:p>
    <w:p w14:paraId="4E7BA90A" w14:textId="77777777" w:rsidR="00F43A21" w:rsidRPr="00F43A21" w:rsidRDefault="00F43A21" w:rsidP="00F43A21"/>
    <w:p w14:paraId="7910C12B" w14:textId="77777777" w:rsidR="00ED7EDF" w:rsidRPr="00520B41" w:rsidRDefault="00ED7EDF" w:rsidP="00ED7EDF">
      <w:pPr>
        <w:pStyle w:val="Chaptertitle1"/>
      </w:pPr>
      <w:r w:rsidRPr="00520B41">
        <w:t xml:space="preserve">Chapter </w:t>
      </w:r>
      <w:r>
        <w:t>2</w:t>
      </w:r>
    </w:p>
    <w:p w14:paraId="12CF74FA" w14:textId="77777777" w:rsidR="00ED7EDF" w:rsidRDefault="00ED7EDF" w:rsidP="00F43A21">
      <w:pPr>
        <w:pStyle w:val="Chaptertitle"/>
      </w:pPr>
      <w:bookmarkStart w:id="4" w:name="_Toc198529897"/>
      <w:r w:rsidRPr="00ED7EDF">
        <w:t>Literature Review / Related Work</w:t>
      </w:r>
      <w:bookmarkEnd w:id="4"/>
      <w:r w:rsidRPr="00ED7EDF">
        <w:t xml:space="preserve">  </w:t>
      </w:r>
      <w:r>
        <w:br w:type="page"/>
      </w:r>
    </w:p>
    <w:p w14:paraId="47DA7AAE" w14:textId="77777777" w:rsidR="00F33077" w:rsidRDefault="00F33077" w:rsidP="00F33077">
      <w:pPr>
        <w:spacing w:line="278" w:lineRule="auto"/>
        <w:rPr>
          <w:rtl/>
        </w:rPr>
      </w:pPr>
    </w:p>
    <w:p w14:paraId="63522E6A" w14:textId="77777777" w:rsidR="00AE20E5" w:rsidRDefault="00AE20E5" w:rsidP="00F33077">
      <w:pPr>
        <w:spacing w:line="278" w:lineRule="auto"/>
        <w:rPr>
          <w:rtl/>
        </w:rPr>
      </w:pPr>
    </w:p>
    <w:p w14:paraId="4706A256" w14:textId="568910B1" w:rsidR="00F33077" w:rsidRDefault="00F33077" w:rsidP="00F33077">
      <w:pPr>
        <w:spacing w:line="278" w:lineRule="auto"/>
      </w:pPr>
      <w:r>
        <w:t>2.1 Introduction</w:t>
      </w:r>
    </w:p>
    <w:p w14:paraId="648EA384" w14:textId="77777777" w:rsidR="00F33077" w:rsidRDefault="00F33077" w:rsidP="00F33077">
      <w:pPr>
        <w:spacing w:line="278" w:lineRule="auto"/>
      </w:pPr>
    </w:p>
    <w:p w14:paraId="4F23FCD5" w14:textId="77777777" w:rsidR="00F33077" w:rsidRDefault="00F33077" w:rsidP="00F33077">
      <w:pPr>
        <w:spacing w:line="278" w:lineRule="auto"/>
      </w:pPr>
      <w:r>
        <w:t>The objective of this chapter is to provide an in-depth review of current DDoS detection systems, examining both traditional and machine learning-based approaches. This analysis highlights the strengths and weaknesses of each approach, setting the stage for understanding the advancements introduced by machine learning.</w:t>
      </w:r>
    </w:p>
    <w:p w14:paraId="32A75737" w14:textId="77777777" w:rsidR="00F33077" w:rsidRDefault="00F33077" w:rsidP="00F33077">
      <w:pPr>
        <w:spacing w:line="278" w:lineRule="auto"/>
      </w:pPr>
    </w:p>
    <w:p w14:paraId="58C998AB" w14:textId="77777777" w:rsidR="00F33077" w:rsidRDefault="00F33077" w:rsidP="00F33077">
      <w:pPr>
        <w:spacing w:line="278" w:lineRule="auto"/>
      </w:pPr>
      <w:r>
        <w:t>2.2. Background of DDoS attacks</w:t>
      </w:r>
    </w:p>
    <w:p w14:paraId="48F2C118" w14:textId="77777777" w:rsidR="00F33077" w:rsidRDefault="00F33077" w:rsidP="00F33077">
      <w:pPr>
        <w:spacing w:line="278" w:lineRule="auto"/>
      </w:pPr>
    </w:p>
    <w:p w14:paraId="23E6A1EB" w14:textId="77777777" w:rsidR="00F33077" w:rsidRDefault="00F33077" w:rsidP="00F33077">
      <w:pPr>
        <w:spacing w:line="278" w:lineRule="auto"/>
      </w:pPr>
      <w:r>
        <w:t>A Distributed Denial of Service (DDoS) attack involves a coordinated effort by multiple compromised systems to overwhelm a specific server, website, or network with excessive traffic, making it inaccessible to genuine users. These attacks can lead to significant financial losses, damage to reputation, and a decline in customer trust. DDoS attacks are categorized into two main types: network/transport-level attacks, which exploit protocols like TCP, UDP, ICMP, and DNS, and application-level attacks that focus on exhausting server resources such as CPU, memory, and bandwidth.</w:t>
      </w:r>
    </w:p>
    <w:p w14:paraId="61DE72EF" w14:textId="77777777" w:rsidR="00F33077" w:rsidRDefault="00F33077" w:rsidP="00F33077">
      <w:pPr>
        <w:spacing w:line="278" w:lineRule="auto"/>
      </w:pPr>
      <w:r>
        <w:t>One of the biggest challenges in defending against DDoS attacks is the need for rapid detection and mitigation close to the source. Traditional detection methods often depend on pre-established patterns and signatures, resulting in a high rate of false positives. To improve detection accuracy, the cybersecurity field is increasingly adopting machine learning techniques for intrusion detection. These algorithms analyze network traffic patterns to identify anomalies that may signify an ongoing DDoS attack.</w:t>
      </w:r>
    </w:p>
    <w:p w14:paraId="2DEC2E5D" w14:textId="77777777" w:rsidR="00F33077" w:rsidRDefault="00F33077" w:rsidP="00F33077">
      <w:pPr>
        <w:spacing w:line="278" w:lineRule="auto"/>
      </w:pPr>
      <w:r>
        <w:t>Recent research has led to the development of advanced systems like Smart Detection, which utilize machine learning to identify DDoS attacks early. These innovative systems aim to simplify the complexities involved in detecting and mitigating such attacks. By combining statistical entropy-based approaches with machine learning clustering techniques, these systems enhance resilience against new threats while reducing false alarms in DDoS detection.</w:t>
      </w:r>
    </w:p>
    <w:p w14:paraId="58BB8312" w14:textId="77777777" w:rsidR="00F33077" w:rsidRDefault="00F33077" w:rsidP="00F33077">
      <w:pPr>
        <w:spacing w:line="278" w:lineRule="auto"/>
        <w:rPr>
          <w:rtl/>
        </w:rPr>
      </w:pPr>
      <w:r>
        <w:t>Ultimately, the timely identification of DDoS attacks is crucial for effective cybersecurity measures. The integration of machine learning algorithms into intrusion detection systems has shown promising results in accurately recognizing and preventing these malicious attacks. See references: [4], [12], [11] and [3].</w:t>
      </w:r>
    </w:p>
    <w:p w14:paraId="111C6701" w14:textId="77777777" w:rsidR="00723786" w:rsidRDefault="00723786" w:rsidP="00F33077">
      <w:pPr>
        <w:spacing w:line="278" w:lineRule="auto"/>
        <w:rPr>
          <w:rtl/>
        </w:rPr>
      </w:pPr>
    </w:p>
    <w:p w14:paraId="1AD55635" w14:textId="77777777" w:rsidR="00723786" w:rsidRDefault="00723786" w:rsidP="00F33077">
      <w:pPr>
        <w:spacing w:line="278" w:lineRule="auto"/>
        <w:rPr>
          <w:rtl/>
        </w:rPr>
      </w:pPr>
    </w:p>
    <w:p w14:paraId="3EAB69D9" w14:textId="77777777" w:rsidR="00723786" w:rsidRDefault="00723786" w:rsidP="00F33077">
      <w:pPr>
        <w:spacing w:line="278" w:lineRule="auto"/>
      </w:pPr>
    </w:p>
    <w:p w14:paraId="2CA028D9" w14:textId="77777777" w:rsidR="00F33077" w:rsidRDefault="00F33077" w:rsidP="00F33077">
      <w:pPr>
        <w:spacing w:line="278" w:lineRule="auto"/>
      </w:pPr>
    </w:p>
    <w:p w14:paraId="174BE879" w14:textId="2FEEAE90" w:rsidR="00F33077" w:rsidRDefault="00F33077" w:rsidP="00F33077">
      <w:pPr>
        <w:spacing w:line="278" w:lineRule="auto"/>
      </w:pPr>
      <w:r>
        <w:t xml:space="preserve"> </w:t>
      </w:r>
      <w:r w:rsidR="00723786" w:rsidRPr="00723786">
        <w:rPr>
          <w:rFonts w:ascii="Arial" w:eastAsia="Arial" w:hAnsi="Arial" w:cs="Arial"/>
          <w:noProof/>
          <w:kern w:val="0"/>
          <w:sz w:val="22"/>
          <w:szCs w:val="22"/>
          <w14:ligatures w14:val="none"/>
        </w:rPr>
        <w:drawing>
          <wp:inline distT="19050" distB="19050" distL="19050" distR="19050" wp14:anchorId="72ABA413" wp14:editId="3DC25DF8">
            <wp:extent cx="5715000" cy="3086100"/>
            <wp:effectExtent l="0" t="0" r="0" b="0"/>
            <wp:docPr id="200091137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15000" cy="3086100"/>
                    </a:xfrm>
                    <a:prstGeom prst="rect">
                      <a:avLst/>
                    </a:prstGeom>
                    <a:ln/>
                  </pic:spPr>
                </pic:pic>
              </a:graphicData>
            </a:graphic>
          </wp:inline>
        </w:drawing>
      </w:r>
    </w:p>
    <w:p w14:paraId="5622230D" w14:textId="77777777" w:rsidR="00F33077" w:rsidRDefault="00F33077" w:rsidP="00F33077">
      <w:pPr>
        <w:spacing w:line="278" w:lineRule="auto"/>
      </w:pPr>
      <w:r>
        <w:t>Figure 1: Global DDoS attacks forecast 2017-2022. (source: reference [21])</w:t>
      </w:r>
    </w:p>
    <w:p w14:paraId="76A7934B" w14:textId="77777777" w:rsidR="00F33077" w:rsidRDefault="00F33077" w:rsidP="00F33077">
      <w:pPr>
        <w:spacing w:line="278" w:lineRule="auto"/>
      </w:pPr>
    </w:p>
    <w:p w14:paraId="15CAA1D4" w14:textId="77777777" w:rsidR="00F33077" w:rsidRDefault="00F33077" w:rsidP="00F33077">
      <w:pPr>
        <w:spacing w:line="278" w:lineRule="auto"/>
      </w:pPr>
      <w:r>
        <w:t>2.3. Importance of early detection</w:t>
      </w:r>
    </w:p>
    <w:p w14:paraId="19AF05FA" w14:textId="77777777" w:rsidR="00F33077" w:rsidRDefault="00F33077" w:rsidP="00F33077">
      <w:pPr>
        <w:spacing w:line="278" w:lineRule="auto"/>
      </w:pPr>
    </w:p>
    <w:p w14:paraId="6A8517FE" w14:textId="77777777" w:rsidR="00F33077" w:rsidRDefault="00F33077" w:rsidP="00F33077">
      <w:pPr>
        <w:spacing w:line="278" w:lineRule="auto"/>
      </w:pPr>
      <w:r>
        <w:t>Timely identification of Distributed Denial-of-Service (DDoS) attacks is crucial in cybersecurity, as these attacks aim to disrupt traffic flow to targeted servers or networks by overwhelming them with excessive internet traffic. The consequences of successful DDoS attacks can lead to reduced network performance or complete service outages, resulting in significant financial losses and reputational damage.</w:t>
      </w:r>
    </w:p>
    <w:p w14:paraId="0EF652C1" w14:textId="77777777" w:rsidR="00F33077" w:rsidRDefault="00F33077" w:rsidP="00F33077">
      <w:pPr>
        <w:spacing w:line="278" w:lineRule="auto"/>
      </w:pPr>
      <w:r>
        <w:t>A key challenge in combating DDoS attacks lies in distinguishing between attack traffic and normal traffic. Attackers often use compromised systems to create bot networks that generate malicious traffic, complicating the differentiation between legitimate and harmful requests. Therefore, early detection is essential for effectively mitigating the impact of DDoS attacks.</w:t>
      </w:r>
    </w:p>
    <w:p w14:paraId="1AD163AC" w14:textId="77777777" w:rsidR="00F33077" w:rsidRDefault="00F33077" w:rsidP="00F33077">
      <w:pPr>
        <w:spacing w:line="278" w:lineRule="auto"/>
      </w:pPr>
      <w:r>
        <w:t xml:space="preserve">To enhance response times and manage the effects of such attacks, organizations are increasingly turning to machine learning and deep learning models to analyze traffic patterns and identify anomalies. Research indicates that machine learning algorithms can improve detection accuracy, </w:t>
      </w:r>
      <w:r>
        <w:lastRenderedPageBreak/>
        <w:t>reduce false positives, and adapt to the evolving nature of DDoS attacks. Some models have shown high accuracy rates in identifying anomalies associated with these attacks, highlighting their potential effectiveness in strengthening cybersecurity defenses.</w:t>
      </w:r>
    </w:p>
    <w:p w14:paraId="6DE981BE" w14:textId="77777777" w:rsidR="00F33077" w:rsidRDefault="00F33077" w:rsidP="00F33077">
      <w:pPr>
        <w:spacing w:line="278" w:lineRule="auto"/>
      </w:pPr>
      <w:r>
        <w:t>In conclusion, leveraging machine learning techniques for the timely identification of DDoS attacks is vital for minimizing the detrimental effects of these cyber threats. By continuously monitoring network traffic and employing advanced algorithms for anomaly detection, organizations can bolster their cybersecurity measures and mitigate risks related to DDoS attacks. See references: [1], [6] and [14].</w:t>
      </w:r>
    </w:p>
    <w:p w14:paraId="32234212" w14:textId="77777777" w:rsidR="00F33077" w:rsidRDefault="00F33077" w:rsidP="00F33077">
      <w:pPr>
        <w:spacing w:line="278" w:lineRule="auto"/>
      </w:pPr>
    </w:p>
    <w:p w14:paraId="0DAA83AF" w14:textId="7DF82EFE" w:rsidR="00F33077" w:rsidRDefault="00F33077" w:rsidP="00F33077">
      <w:pPr>
        <w:spacing w:line="278" w:lineRule="auto"/>
      </w:pPr>
      <w:r>
        <w:t xml:space="preserve"> </w:t>
      </w:r>
      <w:r w:rsidR="00723786" w:rsidRPr="00723786">
        <w:rPr>
          <w:rFonts w:ascii="Arial" w:eastAsia="Arial" w:hAnsi="Arial" w:cs="Arial"/>
          <w:noProof/>
          <w:kern w:val="0"/>
          <w:sz w:val="22"/>
          <w:szCs w:val="22"/>
          <w14:ligatures w14:val="none"/>
        </w:rPr>
        <w:drawing>
          <wp:inline distT="19050" distB="19050" distL="19050" distR="19050" wp14:anchorId="352FC3C8" wp14:editId="04768CBA">
            <wp:extent cx="5715000" cy="2778919"/>
            <wp:effectExtent l="0" t="0" r="0" b="0"/>
            <wp:docPr id="6156589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15000" cy="2778919"/>
                    </a:xfrm>
                    <a:prstGeom prst="rect">
                      <a:avLst/>
                    </a:prstGeom>
                    <a:ln/>
                  </pic:spPr>
                </pic:pic>
              </a:graphicData>
            </a:graphic>
          </wp:inline>
        </w:drawing>
      </w:r>
    </w:p>
    <w:p w14:paraId="618A8D90" w14:textId="77777777" w:rsidR="00F33077" w:rsidRDefault="00F33077" w:rsidP="00F33077">
      <w:pPr>
        <w:spacing w:line="278" w:lineRule="auto"/>
      </w:pPr>
      <w:r>
        <w:t>Figure 2: DDoS attack model in lightweight IoT networks. (source: reference [10])</w:t>
      </w:r>
    </w:p>
    <w:p w14:paraId="1B65C7F9" w14:textId="77777777" w:rsidR="00F33077" w:rsidRDefault="00F33077" w:rsidP="00F33077">
      <w:pPr>
        <w:spacing w:line="278" w:lineRule="auto"/>
      </w:pPr>
    </w:p>
    <w:p w14:paraId="2AB55C32" w14:textId="77777777" w:rsidR="00F33077" w:rsidRDefault="00F33077" w:rsidP="00F33077">
      <w:pPr>
        <w:spacing w:line="278" w:lineRule="auto"/>
      </w:pPr>
    </w:p>
    <w:p w14:paraId="0A9EC19C" w14:textId="77777777" w:rsidR="00F33077" w:rsidRDefault="00F33077" w:rsidP="00F33077">
      <w:pPr>
        <w:spacing w:line="278" w:lineRule="auto"/>
      </w:pPr>
    </w:p>
    <w:p w14:paraId="0776302D" w14:textId="77777777" w:rsidR="00F33077" w:rsidRDefault="00F33077" w:rsidP="00F33077">
      <w:pPr>
        <w:spacing w:line="278" w:lineRule="auto"/>
      </w:pPr>
      <w:r>
        <w:t>2.4 Current Methods of DDoS Detection</w:t>
      </w:r>
    </w:p>
    <w:p w14:paraId="5C22F228" w14:textId="77777777" w:rsidR="00F33077" w:rsidRDefault="00F33077" w:rsidP="00F33077">
      <w:pPr>
        <w:spacing w:line="278" w:lineRule="auto"/>
      </w:pPr>
    </w:p>
    <w:p w14:paraId="43B0D122" w14:textId="77777777" w:rsidR="00F33077" w:rsidRDefault="00F33077" w:rsidP="00F33077">
      <w:pPr>
        <w:spacing w:line="278" w:lineRule="auto"/>
      </w:pPr>
      <w:r>
        <w:t xml:space="preserve">Traditional DDoS detection systems primarily employ threshold-based or rule-based techniques. These systems rely on pre-defined rules or thresholds to flag abnormal traffic. However, such methods are limited by their dependence on historical data and static thresholds, making them less effective against sophisticated DDoS attacks. Machine learning-based approaches have since emerged, leveraging algorithms like decision trees, support vector machines, and artificial neural </w:t>
      </w:r>
      <w:r>
        <w:lastRenderedPageBreak/>
        <w:t>networks to identify DDoS patterns. These models can analyze vast amounts of data and dynamically adapt to new attack types, thus offering better accuracy than conventional methods.</w:t>
      </w:r>
    </w:p>
    <w:p w14:paraId="7153CEB4" w14:textId="77777777" w:rsidR="00F33077" w:rsidRDefault="00F33077" w:rsidP="00F33077">
      <w:pPr>
        <w:spacing w:line="278" w:lineRule="auto"/>
      </w:pPr>
    </w:p>
    <w:p w14:paraId="372DC8ED" w14:textId="77777777" w:rsidR="00F33077" w:rsidRDefault="00F33077" w:rsidP="00F33077">
      <w:pPr>
        <w:spacing w:line="278" w:lineRule="auto"/>
      </w:pPr>
      <w:r>
        <w:t>2.5 Difference between DoS and DDoS Attacks</w:t>
      </w:r>
    </w:p>
    <w:p w14:paraId="7281F78C" w14:textId="77777777" w:rsidR="00F33077" w:rsidRDefault="00F33077" w:rsidP="00F33077">
      <w:pPr>
        <w:spacing w:line="278" w:lineRule="auto"/>
      </w:pPr>
      <w:r>
        <w:tab/>
      </w:r>
    </w:p>
    <w:p w14:paraId="7F02B2B0" w14:textId="77777777" w:rsidR="00F33077" w:rsidRDefault="00F33077" w:rsidP="00F33077">
      <w:pPr>
        <w:spacing w:line="278" w:lineRule="auto"/>
      </w:pPr>
      <w:r>
        <w:t>A Denial of Service (DoS) attack involves a single system or network attempting to overwhelm a target server, network, or service by flooding it with excessive requests, thus preventing legitimate users from accessing resources. DoS attacks aim to exhaust network bandwidth, memory, or processing power by exploiting vulnerabilities or sending excessive traffic from a single source. These attacks are often easier to detect because they originate from a single source, allowing network security to block the attacker’s IP address more effectively.</w:t>
      </w:r>
    </w:p>
    <w:p w14:paraId="258DFB75" w14:textId="77777777" w:rsidR="00F33077" w:rsidRDefault="00F33077" w:rsidP="00F33077">
      <w:pPr>
        <w:spacing w:line="278" w:lineRule="auto"/>
      </w:pPr>
      <w:r>
        <w:t>In contrast, a Distributed Denial of Service (DDoS) attack uses multiple compromised devices or networks, often referred to as a botnet, to launch an attack on the target. This distributed nature makes DDoS attacks more complex and harder to mitigate, as they originate from numerous sources, making it difficult to distinguish legitimate from malicious traffic. DDoS attacks often have a more significant impact because they are harder to trace, block, or contain, given the large number of distributed attackers. They are especially challenging for network defense due to their complexity and the vast number of devices involved.</w:t>
      </w:r>
    </w:p>
    <w:p w14:paraId="52F4722C" w14:textId="77777777" w:rsidR="00F33077" w:rsidRDefault="00F33077" w:rsidP="00F33077">
      <w:pPr>
        <w:spacing w:line="278" w:lineRule="auto"/>
      </w:pPr>
    </w:p>
    <w:p w14:paraId="06CCE472" w14:textId="77777777" w:rsidR="00F33077" w:rsidRDefault="00F33077" w:rsidP="00F33077">
      <w:pPr>
        <w:spacing w:line="278" w:lineRule="auto"/>
      </w:pPr>
      <w:r>
        <w:t>2.6 Overall Problems of Existing Systems</w:t>
      </w:r>
    </w:p>
    <w:p w14:paraId="7D649073" w14:textId="77777777" w:rsidR="00F33077" w:rsidRDefault="00F33077" w:rsidP="00F33077">
      <w:pPr>
        <w:spacing w:line="278" w:lineRule="auto"/>
      </w:pPr>
    </w:p>
    <w:p w14:paraId="16067DF9" w14:textId="77777777" w:rsidR="00F33077" w:rsidRDefault="00F33077" w:rsidP="00F33077">
      <w:pPr>
        <w:spacing w:line="278" w:lineRule="auto"/>
      </w:pPr>
      <w:r>
        <w:t>Existing DDoS detection systems are challenged by high false-positive rates, limited adaptability to new attack types, and scalability issues. Signature-based detection, while effective for known attacks, cannot detect novel threats, which reduces its efficacy in modern cybersecurity landscapes. Furthermore, the exponential growth in network traffic exacerbates scalability challenges, which traditional systems struggle to manage.</w:t>
      </w:r>
    </w:p>
    <w:p w14:paraId="121B660B" w14:textId="77777777" w:rsidR="00F33077" w:rsidRDefault="00F33077" w:rsidP="00F33077">
      <w:pPr>
        <w:spacing w:line="278" w:lineRule="auto"/>
      </w:pPr>
    </w:p>
    <w:p w14:paraId="40266A65" w14:textId="77777777" w:rsidR="00F33077" w:rsidRDefault="00F33077" w:rsidP="00F33077">
      <w:pPr>
        <w:spacing w:line="278" w:lineRule="auto"/>
      </w:pPr>
      <w:r>
        <w:t>2.7 Solution Approach Using Machine Learning</w:t>
      </w:r>
    </w:p>
    <w:p w14:paraId="1CCC7996" w14:textId="77777777" w:rsidR="00F33077" w:rsidRDefault="00F33077" w:rsidP="00F33077">
      <w:pPr>
        <w:spacing w:line="278" w:lineRule="auto"/>
      </w:pPr>
    </w:p>
    <w:p w14:paraId="6B61419C" w14:textId="77777777" w:rsidR="00F33077" w:rsidRDefault="00F33077" w:rsidP="00F33077">
      <w:pPr>
        <w:spacing w:line="278" w:lineRule="auto"/>
      </w:pPr>
      <w:r>
        <w:t xml:space="preserve">Machine learning models, including deep learning techniques like CNNs and RNNs, provide significant improvements in detecting DDoS attacks. These models can learn from large volumes of traffic data, identifying subtle anomalies indicative of an attack. Integrating machine learning models within Software-Defined Networks (SDNs) allows for real-time monitoring and enhances </w:t>
      </w:r>
      <w:r>
        <w:lastRenderedPageBreak/>
        <w:t>the detection of complex attack patterns. Additionally, unsupervised learning techniques can discover new patterns without relying on labeled data, making them well-suited for detecting zero-day attacks.</w:t>
      </w:r>
    </w:p>
    <w:p w14:paraId="0D1F00E0" w14:textId="77777777" w:rsidR="00F33077" w:rsidRDefault="00F33077" w:rsidP="00F33077">
      <w:pPr>
        <w:spacing w:line="278" w:lineRule="auto"/>
      </w:pPr>
    </w:p>
    <w:p w14:paraId="797146F2" w14:textId="77777777" w:rsidR="00F33077" w:rsidRDefault="00F33077" w:rsidP="00F33077">
      <w:pPr>
        <w:spacing w:line="278" w:lineRule="auto"/>
      </w:pPr>
      <w:r>
        <w:t xml:space="preserve"> 2.8 Related work </w:t>
      </w:r>
    </w:p>
    <w:p w14:paraId="09BBAD40" w14:textId="77777777" w:rsidR="00F33077" w:rsidRDefault="00F33077" w:rsidP="00F33077">
      <w:pPr>
        <w:spacing w:line="278" w:lineRule="auto"/>
      </w:pPr>
    </w:p>
    <w:p w14:paraId="7FF2231F" w14:textId="77777777" w:rsidR="00F33077" w:rsidRDefault="00F33077" w:rsidP="00F33077">
      <w:pPr>
        <w:spacing w:line="278" w:lineRule="auto"/>
      </w:pPr>
      <w:r>
        <w:t>Survey and Taxonomy of DDoS Detection Techniques</w:t>
      </w:r>
    </w:p>
    <w:p w14:paraId="073A6948" w14:textId="77777777" w:rsidR="00F33077" w:rsidRDefault="00F33077" w:rsidP="00F33077">
      <w:pPr>
        <w:spacing w:line="278" w:lineRule="auto"/>
      </w:pPr>
      <w:proofErr w:type="spellStart"/>
      <w:r>
        <w:t>Najafimehr</w:t>
      </w:r>
      <w:proofErr w:type="spellEnd"/>
      <w:r>
        <w:t xml:space="preserve">, </w:t>
      </w:r>
      <w:proofErr w:type="spellStart"/>
      <w:r>
        <w:t>Zarifzadeh</w:t>
      </w:r>
      <w:proofErr w:type="spellEnd"/>
      <w:r>
        <w:t xml:space="preserve">, and </w:t>
      </w:r>
      <w:proofErr w:type="spellStart"/>
      <w:r>
        <w:t>Mostafavi</w:t>
      </w:r>
      <w:proofErr w:type="spellEnd"/>
      <w:r>
        <w:t xml:space="preserve"> (2023) provided a comprehensive survey categorizing DDoS detection methods into various machine learning-based approaches. Their taxonomy highlights the evolution of techniques from traditional rule-based systems to advanced deep learning models, emphasizing the importance of scalability and adaptability in modern solutions.</w:t>
      </w:r>
    </w:p>
    <w:p w14:paraId="66E59CEF" w14:textId="77777777" w:rsidR="00F33077" w:rsidRDefault="00F33077" w:rsidP="00F33077">
      <w:pPr>
        <w:spacing w:line="278" w:lineRule="auto"/>
      </w:pPr>
    </w:p>
    <w:p w14:paraId="11C27C5B" w14:textId="77777777" w:rsidR="00F33077" w:rsidRDefault="00F33077" w:rsidP="00F33077">
      <w:pPr>
        <w:spacing w:line="278" w:lineRule="auto"/>
      </w:pPr>
      <w:r>
        <w:t>Detection Using Machine Learning Algorithms</w:t>
      </w:r>
    </w:p>
    <w:p w14:paraId="6D296860" w14:textId="77777777" w:rsidR="00F33077" w:rsidRDefault="00F33077" w:rsidP="00F33077">
      <w:pPr>
        <w:spacing w:line="278" w:lineRule="auto"/>
      </w:pPr>
      <w:r>
        <w:t>Kumari and Mrunalini (2022) explored various machine learning algorithms for detecting Denial of Service (DoS) attacks, including DDoS. Their study focused on accuracy metrics, showing that supervised learning techniques such as decision trees and support vector machines significantly outperform traditional threshold-based approaches in identifying attack patterns.</w:t>
      </w:r>
    </w:p>
    <w:p w14:paraId="6896295A" w14:textId="77777777" w:rsidR="00F33077" w:rsidRDefault="00F33077" w:rsidP="00F33077">
      <w:pPr>
        <w:spacing w:line="278" w:lineRule="auto"/>
      </w:pPr>
      <w:r>
        <w:t>Entropy and Machine Learning for SDN Environments</w:t>
      </w:r>
    </w:p>
    <w:p w14:paraId="63BD52E9" w14:textId="77777777" w:rsidR="00F33077" w:rsidRDefault="00F33077" w:rsidP="00F33077">
      <w:pPr>
        <w:spacing w:line="278" w:lineRule="auto"/>
      </w:pPr>
      <w:r>
        <w:t>Hassan, Reheem, and Guirguis (2024) introduced an entropy-based approach combined with machine learning techniques for detecting DDoS attacks in software-defined networks (SDNs). Their work demonstrated the effectiveness of using entropy to identify anomalous traffic behaviors, which, when integrated with machine learning, reduced false positives and improved detection rates.</w:t>
      </w:r>
    </w:p>
    <w:p w14:paraId="7122A017" w14:textId="77777777" w:rsidR="00F33077" w:rsidRDefault="00F33077" w:rsidP="00F33077">
      <w:pPr>
        <w:spacing w:line="278" w:lineRule="auto"/>
      </w:pPr>
      <w:r>
        <w:t>Smart Detection Framework</w:t>
      </w:r>
    </w:p>
    <w:p w14:paraId="58647E53" w14:textId="77777777" w:rsidR="00F33077" w:rsidRDefault="00F33077" w:rsidP="00F33077">
      <w:pPr>
        <w:spacing w:line="278" w:lineRule="auto"/>
      </w:pPr>
      <w:r>
        <w:t>Filho et al. (2019) proposed the "Smart Detection" framework, an online system leveraging machine learning to detect DoS and DDoS attacks. The framework employed statistical entropy methods and clustering algorithms, showcasing superior performance in real-time detection scenarios compared to conventional methods.</w:t>
      </w:r>
    </w:p>
    <w:p w14:paraId="224F2C9E" w14:textId="77777777" w:rsidR="00F33077" w:rsidRDefault="00F33077" w:rsidP="00F33077">
      <w:pPr>
        <w:spacing w:line="278" w:lineRule="auto"/>
      </w:pPr>
      <w:r>
        <w:t>Quantum-Neural Network Model</w:t>
      </w:r>
    </w:p>
    <w:p w14:paraId="526F638B" w14:textId="77777777" w:rsidR="00F33077" w:rsidRDefault="00F33077" w:rsidP="00F33077">
      <w:pPr>
        <w:spacing w:line="278" w:lineRule="auto"/>
      </w:pPr>
      <w:proofErr w:type="spellStart"/>
      <w:r>
        <w:t>Küçükkara</w:t>
      </w:r>
      <w:proofErr w:type="spellEnd"/>
      <w:r>
        <w:t xml:space="preserve">, </w:t>
      </w:r>
      <w:proofErr w:type="spellStart"/>
      <w:r>
        <w:t>Atban</w:t>
      </w:r>
      <w:proofErr w:type="spellEnd"/>
      <w:r>
        <w:t xml:space="preserve">, and </w:t>
      </w:r>
      <w:proofErr w:type="spellStart"/>
      <w:r>
        <w:t>Bayılmış</w:t>
      </w:r>
      <w:proofErr w:type="spellEnd"/>
      <w:r>
        <w:t xml:space="preserve"> (2024) presented a quantum-neural network model for platform-independent DDoS attack classification. This novel approach utilized quantum computing principles to enhance the computational efficiency and accuracy of DDoS detection, setting a benchmark for future advancements in cybersecurity.</w:t>
      </w:r>
    </w:p>
    <w:p w14:paraId="164AA38A" w14:textId="77777777" w:rsidR="00F33077" w:rsidRDefault="00F33077" w:rsidP="00F33077">
      <w:pPr>
        <w:spacing w:line="278" w:lineRule="auto"/>
      </w:pPr>
      <w:r>
        <w:lastRenderedPageBreak/>
        <w:t>Hybrid Deep Learning Model</w:t>
      </w:r>
    </w:p>
    <w:p w14:paraId="4870A905" w14:textId="77777777" w:rsidR="00F33077" w:rsidRDefault="00F33077" w:rsidP="00F33077">
      <w:pPr>
        <w:spacing w:line="278" w:lineRule="auto"/>
      </w:pPr>
      <w:r>
        <w:t>Mousa and Abdullah (2023) developed a hybrid deep learning model combining stacked autoencoders and checkpoint networks for DDoS detection. Their model achieved remarkable accuracy and efficiency by leveraging deep feature extraction and optimization techniques, making it suitable for large-scale network environments.</w:t>
      </w:r>
    </w:p>
    <w:p w14:paraId="2510EE06" w14:textId="77777777" w:rsidR="00F33077" w:rsidRDefault="00F33077" w:rsidP="00F33077">
      <w:pPr>
        <w:spacing w:line="278" w:lineRule="auto"/>
      </w:pPr>
      <w:r>
        <w:t>Multi-Layer Perceptron for Efficient Detection</w:t>
      </w:r>
    </w:p>
    <w:p w14:paraId="1588216B" w14:textId="77777777" w:rsidR="00F33077" w:rsidRDefault="00F33077" w:rsidP="00F33077">
      <w:pPr>
        <w:spacing w:line="278" w:lineRule="auto"/>
      </w:pPr>
      <w:r>
        <w:t>Ahmed et al. (2023) proposed a detection model using a Multi-Layer Perceptron (MLP). Their work demonstrated that deep learning models could significantly enhance detection rates while reducing false positives, particularly when trained on comprehensive datasets such as CICIDS2017.</w:t>
      </w:r>
    </w:p>
    <w:p w14:paraId="2276B30E" w14:textId="77777777" w:rsidR="00F33077" w:rsidRDefault="00F33077" w:rsidP="00F33077">
      <w:pPr>
        <w:spacing w:line="278" w:lineRule="auto"/>
      </w:pPr>
      <w:r>
        <w:t>Weighted Machine Learning in UAV Networks</w:t>
      </w:r>
    </w:p>
    <w:p w14:paraId="3EBFE7DE" w14:textId="77777777" w:rsidR="00F33077" w:rsidRDefault="00F33077" w:rsidP="00F33077">
      <w:pPr>
        <w:spacing w:line="278" w:lineRule="auto"/>
      </w:pPr>
      <w:proofErr w:type="spellStart"/>
      <w:r>
        <w:t>Valikhanli</w:t>
      </w:r>
      <w:proofErr w:type="spellEnd"/>
      <w:r>
        <w:t xml:space="preserve"> (2024) introduced a weighted machine learning model tailored for detecting DoS attacks in UAV networks. By incorporating domain-specific features and optimization techniques, the model achieved high detection rates, emphasizing the applicability of machine learning in specialized network environments.</w:t>
      </w:r>
    </w:p>
    <w:p w14:paraId="632F09EF" w14:textId="77777777" w:rsidR="00F33077" w:rsidRDefault="00F33077" w:rsidP="00F33077">
      <w:pPr>
        <w:spacing w:line="278" w:lineRule="auto"/>
      </w:pPr>
      <w:r>
        <w:t>Deep Learning for Smart Grids</w:t>
      </w:r>
    </w:p>
    <w:p w14:paraId="1E9D114F" w14:textId="77777777" w:rsidR="00F33077" w:rsidRDefault="00F33077" w:rsidP="00F33077">
      <w:pPr>
        <w:spacing w:line="278" w:lineRule="auto"/>
      </w:pPr>
      <w:proofErr w:type="spellStart"/>
      <w:r>
        <w:t>Diaba</w:t>
      </w:r>
      <w:proofErr w:type="spellEnd"/>
      <w:r>
        <w:t xml:space="preserve"> and </w:t>
      </w:r>
      <w:proofErr w:type="spellStart"/>
      <w:r>
        <w:t>Elmusrati</w:t>
      </w:r>
      <w:proofErr w:type="spellEnd"/>
      <w:r>
        <w:t xml:space="preserve"> (2023) proposed a deep learning algorithm for DDoS detection in smart grids. Their approach utilized convolutional neural networks (CNNs) to analyze traffic patterns, achieving high accuracy in identifying and mitigating threats specific to IoT-enabled energy systems.</w:t>
      </w:r>
    </w:p>
    <w:p w14:paraId="0AADC45E" w14:textId="77777777" w:rsidR="00F33077" w:rsidRDefault="00F33077" w:rsidP="00F33077">
      <w:pPr>
        <w:spacing w:line="278" w:lineRule="auto"/>
      </w:pPr>
      <w:r>
        <w:t>Lightweight Detection Model</w:t>
      </w:r>
    </w:p>
    <w:p w14:paraId="4752F442" w14:textId="77777777" w:rsidR="00F33077" w:rsidRDefault="00F33077" w:rsidP="00F33077">
      <w:pPr>
        <w:spacing w:line="278" w:lineRule="auto"/>
      </w:pPr>
      <w:r>
        <w:t>Sadhwani et al. (2023) developed a lightweight detection model using machine learning classifiers for DDoS detection. Their model, optimized for resource-constrained environments, demonstrated exceptional performance in both accuracy and computational efficiency, making it ideal for IoT and edge computing scenarios.</w:t>
      </w:r>
    </w:p>
    <w:p w14:paraId="547164F6" w14:textId="77777777" w:rsidR="00F33077" w:rsidRDefault="00F33077" w:rsidP="00F33077">
      <w:pPr>
        <w:spacing w:line="278" w:lineRule="auto"/>
      </w:pPr>
    </w:p>
    <w:p w14:paraId="1D3B1B2B" w14:textId="77777777" w:rsidR="00F33077" w:rsidRDefault="00F33077" w:rsidP="00F33077">
      <w:pPr>
        <w:spacing w:line="278" w:lineRule="auto"/>
      </w:pPr>
      <w:r>
        <w:t>2.9 Hypotheses</w:t>
      </w:r>
    </w:p>
    <w:p w14:paraId="7DE82DB2" w14:textId="77777777" w:rsidR="00DB5A36" w:rsidRDefault="00DB5A36" w:rsidP="00F33077">
      <w:pPr>
        <w:spacing w:line="278" w:lineRule="auto"/>
      </w:pPr>
    </w:p>
    <w:p w14:paraId="7F8E0660" w14:textId="77777777" w:rsidR="00F33077" w:rsidRDefault="00F33077" w:rsidP="00DB5A36">
      <w:pPr>
        <w:spacing w:line="278" w:lineRule="auto"/>
      </w:pPr>
      <w:r>
        <w:t>1.</w:t>
      </w:r>
      <w:r>
        <w:tab/>
        <w:t>Machine learning models can detect DDoS attacks with higher accuracy compared to traditional methods.</w:t>
      </w:r>
    </w:p>
    <w:p w14:paraId="06979534" w14:textId="62CB89B9" w:rsidR="00F33077" w:rsidRDefault="00F33077" w:rsidP="00DB5A36">
      <w:pPr>
        <w:spacing w:line="278" w:lineRule="auto"/>
        <w:rPr>
          <w:rtl/>
        </w:rPr>
      </w:pPr>
      <w:r>
        <w:t>2.</w:t>
      </w:r>
      <w:r>
        <w:tab/>
        <w:t>Real-time traffic analysis improves the timeliness of attack detection.</w:t>
      </w:r>
    </w:p>
    <w:p w14:paraId="25D8BE9A" w14:textId="77777777" w:rsidR="00AE20E5" w:rsidRDefault="00AE20E5" w:rsidP="00DB5A36">
      <w:pPr>
        <w:spacing w:line="278" w:lineRule="auto"/>
        <w:rPr>
          <w:rtl/>
        </w:rPr>
      </w:pPr>
    </w:p>
    <w:p w14:paraId="49CDB835" w14:textId="77777777" w:rsidR="00AE20E5" w:rsidRDefault="00AE20E5" w:rsidP="00DB5A36">
      <w:pPr>
        <w:spacing w:line="278" w:lineRule="auto"/>
        <w:rPr>
          <w:rtl/>
        </w:rPr>
      </w:pPr>
    </w:p>
    <w:p w14:paraId="2584C5B7" w14:textId="77777777" w:rsidR="00AE20E5" w:rsidRDefault="00AE20E5" w:rsidP="00DB5A36">
      <w:pPr>
        <w:spacing w:line="278" w:lineRule="auto"/>
      </w:pPr>
    </w:p>
    <w:p w14:paraId="004396FB" w14:textId="77777777" w:rsidR="00F33077" w:rsidRDefault="00F33077" w:rsidP="00DB5A36">
      <w:pPr>
        <w:spacing w:line="278" w:lineRule="auto"/>
      </w:pPr>
      <w:r>
        <w:t>2.10 Research Questions</w:t>
      </w:r>
    </w:p>
    <w:p w14:paraId="3C03B94E" w14:textId="77777777" w:rsidR="00F33077" w:rsidRDefault="00F33077" w:rsidP="00DB5A36">
      <w:pPr>
        <w:spacing w:line="278" w:lineRule="auto"/>
      </w:pPr>
      <w:r>
        <w:t>1.</w:t>
      </w:r>
      <w:r>
        <w:tab/>
        <w:t>Which machine learning algorithms are most effective for DDoS detection?</w:t>
      </w:r>
    </w:p>
    <w:p w14:paraId="75E8BFEC" w14:textId="77777777" w:rsidR="00F33077" w:rsidRDefault="00F33077" w:rsidP="00DB5A36">
      <w:pPr>
        <w:spacing w:line="278" w:lineRule="auto"/>
      </w:pPr>
      <w:r>
        <w:t>2.</w:t>
      </w:r>
      <w:r>
        <w:tab/>
        <w:t>How can false-positive rates be minimized in real-time detection systems?</w:t>
      </w:r>
    </w:p>
    <w:p w14:paraId="7D17C01C" w14:textId="77777777" w:rsidR="00F33077" w:rsidRDefault="00F33077" w:rsidP="00DB5A36">
      <w:pPr>
        <w:spacing w:line="278" w:lineRule="auto"/>
      </w:pPr>
      <w:r>
        <w:t>3.</w:t>
      </w:r>
      <w:r>
        <w:tab/>
        <w:t>What are the challenges in implementing machine learning models for large-scale networks?</w:t>
      </w:r>
    </w:p>
    <w:p w14:paraId="1331EA49" w14:textId="77777777" w:rsidR="00F33077" w:rsidRDefault="00F33077" w:rsidP="00DB5A36">
      <w:pPr>
        <w:spacing w:line="278" w:lineRule="auto"/>
      </w:pPr>
      <w:r>
        <w:t>4.</w:t>
      </w:r>
      <w:r>
        <w:tab/>
        <w:t>How can unsupervised learning improve zero-day attack detection?</w:t>
      </w:r>
    </w:p>
    <w:p w14:paraId="7CF5AC96" w14:textId="77777777" w:rsidR="00F33077" w:rsidRDefault="00F33077" w:rsidP="00DB5A36">
      <w:pPr>
        <w:spacing w:line="278" w:lineRule="auto"/>
      </w:pPr>
      <w:r>
        <w:t>5.</w:t>
      </w:r>
      <w:r>
        <w:tab/>
        <w:t>What role does dataset quality play in the accuracy of DDoS detection models?</w:t>
      </w:r>
    </w:p>
    <w:p w14:paraId="3B0D71D8" w14:textId="77777777" w:rsidR="00DB5A36" w:rsidRDefault="00DB5A36" w:rsidP="00DB5A36">
      <w:pPr>
        <w:spacing w:line="278" w:lineRule="auto"/>
      </w:pPr>
    </w:p>
    <w:p w14:paraId="4804CE10" w14:textId="77777777" w:rsidR="00DB5A36" w:rsidRDefault="00DB5A36" w:rsidP="00DB5A36">
      <w:pPr>
        <w:spacing w:line="278" w:lineRule="auto"/>
      </w:pPr>
    </w:p>
    <w:p w14:paraId="77EAEDED" w14:textId="77777777" w:rsidR="00F33077" w:rsidRDefault="00F33077" w:rsidP="00F33077">
      <w:pPr>
        <w:spacing w:line="278" w:lineRule="auto"/>
      </w:pPr>
      <w:r>
        <w:t>2.11 Gap Analysis</w:t>
      </w:r>
    </w:p>
    <w:p w14:paraId="357B5230" w14:textId="77777777" w:rsidR="00DB5A36" w:rsidRDefault="00DB5A36" w:rsidP="00F33077">
      <w:pPr>
        <w:spacing w:line="278" w:lineRule="auto"/>
      </w:pPr>
    </w:p>
    <w:p w14:paraId="0AB68B9F" w14:textId="77777777" w:rsidR="00F33077" w:rsidRDefault="00F33077" w:rsidP="00F33077">
      <w:pPr>
        <w:spacing w:line="278" w:lineRule="auto"/>
      </w:pPr>
      <w:r>
        <w:t>While traditional systems rely heavily on predefined rules and static thresholds, they often fail to detect sophisticated and emerging attack patterns. Machine learning models, though promising, face challenges in scalability, computational efficiency, and dataset biases. Additionally, limited research addresses the integration of these models in real-time network environments, highlighting a significant gap that this project aims to fill by developing a scalable, accurate, and adaptable detection system.</w:t>
      </w:r>
    </w:p>
    <w:p w14:paraId="1817033E" w14:textId="77777777" w:rsidR="00F33077" w:rsidRDefault="00F33077" w:rsidP="00F33077">
      <w:pPr>
        <w:spacing w:line="278" w:lineRule="auto"/>
      </w:pPr>
    </w:p>
    <w:p w14:paraId="21F53010" w14:textId="45E42901" w:rsidR="00ED7EDF" w:rsidRDefault="00ED7EDF" w:rsidP="00ED7EDF">
      <w:pPr>
        <w:spacing w:line="278" w:lineRule="auto"/>
        <w:jc w:val="left"/>
      </w:pPr>
    </w:p>
    <w:p w14:paraId="5641A65C" w14:textId="77777777" w:rsidR="00ED7EDF" w:rsidRDefault="00ED7EDF" w:rsidP="00ED7EDF">
      <w:pPr>
        <w:pStyle w:val="Title"/>
        <w:jc w:val="center"/>
      </w:pPr>
    </w:p>
    <w:p w14:paraId="2F97FB61" w14:textId="77777777" w:rsidR="00ED7EDF" w:rsidRDefault="00ED7EDF" w:rsidP="00ED7EDF">
      <w:pPr>
        <w:pStyle w:val="Title"/>
        <w:jc w:val="center"/>
      </w:pPr>
    </w:p>
    <w:p w14:paraId="7493778D" w14:textId="77777777" w:rsidR="00ED7EDF" w:rsidRDefault="00ED7EDF" w:rsidP="00ED7EDF">
      <w:pPr>
        <w:pStyle w:val="Title"/>
        <w:jc w:val="center"/>
      </w:pPr>
    </w:p>
    <w:p w14:paraId="585E48B8" w14:textId="77777777" w:rsidR="00ED7EDF" w:rsidRDefault="00ED7EDF" w:rsidP="00ED7EDF">
      <w:pPr>
        <w:pStyle w:val="Title"/>
        <w:jc w:val="center"/>
        <w:rPr>
          <w:rtl/>
        </w:rPr>
      </w:pPr>
    </w:p>
    <w:p w14:paraId="7DBD1337" w14:textId="77777777" w:rsidR="00F33077" w:rsidRDefault="00F33077" w:rsidP="00F33077">
      <w:pPr>
        <w:rPr>
          <w:rtl/>
        </w:rPr>
      </w:pPr>
    </w:p>
    <w:p w14:paraId="17CD7E90" w14:textId="77777777" w:rsidR="00F33077" w:rsidRDefault="00F33077" w:rsidP="00F33077">
      <w:pPr>
        <w:rPr>
          <w:rtl/>
        </w:rPr>
      </w:pPr>
    </w:p>
    <w:p w14:paraId="785E0F55" w14:textId="77777777" w:rsidR="00F33077" w:rsidRDefault="00F33077" w:rsidP="00F33077">
      <w:pPr>
        <w:rPr>
          <w:rtl/>
        </w:rPr>
      </w:pPr>
    </w:p>
    <w:p w14:paraId="63714860" w14:textId="77777777" w:rsidR="00723786" w:rsidRDefault="00723786" w:rsidP="00F33077">
      <w:pPr>
        <w:rPr>
          <w:rtl/>
        </w:rPr>
      </w:pPr>
    </w:p>
    <w:p w14:paraId="1FD36C79" w14:textId="77777777" w:rsidR="00384978" w:rsidRDefault="00384978" w:rsidP="00F33077">
      <w:pPr>
        <w:rPr>
          <w:rtl/>
        </w:rPr>
      </w:pPr>
    </w:p>
    <w:p w14:paraId="3284EBA9" w14:textId="77777777" w:rsidR="00384978" w:rsidRPr="00F33077" w:rsidRDefault="00384978" w:rsidP="00F33077"/>
    <w:p w14:paraId="34189549" w14:textId="77777777" w:rsidR="00ED7EDF" w:rsidRDefault="00ED7EDF" w:rsidP="00ED7EDF">
      <w:pPr>
        <w:pStyle w:val="Title"/>
        <w:jc w:val="center"/>
      </w:pPr>
    </w:p>
    <w:p w14:paraId="2E23CE36" w14:textId="77777777" w:rsidR="00ED7EDF" w:rsidRPr="00520B41" w:rsidRDefault="00ED7EDF" w:rsidP="00ED7EDF">
      <w:pPr>
        <w:pStyle w:val="Chaptertitle1"/>
      </w:pPr>
      <w:r w:rsidRPr="00520B41">
        <w:t xml:space="preserve">Chapter </w:t>
      </w:r>
      <w:r w:rsidR="00F43A21">
        <w:t>3</w:t>
      </w:r>
    </w:p>
    <w:p w14:paraId="2EAACC67" w14:textId="055F33ED" w:rsidR="00ED7EDF" w:rsidRDefault="00F43A21" w:rsidP="00F43A21">
      <w:pPr>
        <w:pStyle w:val="Chaptertitle"/>
      </w:pPr>
      <w:bookmarkStart w:id="5" w:name="_Toc198529898"/>
      <w:r>
        <w:t>Proposed system</w:t>
      </w:r>
      <w:bookmarkEnd w:id="5"/>
      <w:r w:rsidR="00ED7EDF">
        <w:br w:type="page"/>
      </w:r>
    </w:p>
    <w:p w14:paraId="4C5A19AA" w14:textId="77777777" w:rsidR="00F33077" w:rsidRDefault="00F33077" w:rsidP="00F33077">
      <w:pPr>
        <w:spacing w:line="278" w:lineRule="auto"/>
        <w:jc w:val="left"/>
      </w:pPr>
    </w:p>
    <w:p w14:paraId="379765E6" w14:textId="77777777" w:rsidR="00F33077" w:rsidRDefault="00F33077" w:rsidP="00F33077">
      <w:pPr>
        <w:spacing w:line="278" w:lineRule="auto"/>
        <w:jc w:val="left"/>
      </w:pPr>
    </w:p>
    <w:p w14:paraId="5B62A47A" w14:textId="77777777" w:rsidR="00295984" w:rsidRPr="00295984" w:rsidRDefault="00295984" w:rsidP="00295984">
      <w:r w:rsidRPr="00295984">
        <w:t>This chapter delineates the comprehensive methodology adopted for the development of a security threat monitoring and analysis system, with a specific focus on detecting Distributed Denial of Service (DDoS) attacks using machine learning techniques. The system integrates a robust web-based platform for real-time threat monitoring and analysis with advanced machine learning models trained on the CICIDS2017 dataset. The methodology encompasses the system development lifecycle, machine learning model construction, and evaluation processes. It details the development approach, tools and technologies, data processing, threat analysis algorithms, user interface design, security measures, system integration, and anticipated challenges. The chapter aims to provide a clear and systematic framework for achieving accurate, efficient, and user-friendly threat detection and management.</w:t>
      </w:r>
    </w:p>
    <w:p w14:paraId="724CC345" w14:textId="77777777" w:rsidR="00295984" w:rsidRPr="00295984" w:rsidRDefault="00295984" w:rsidP="00295984">
      <w:pPr>
        <w:rPr>
          <w:b/>
          <w:bCs/>
        </w:rPr>
      </w:pPr>
      <w:r w:rsidRPr="00295984">
        <w:rPr>
          <w:b/>
          <w:bCs/>
        </w:rPr>
        <w:t>3.1 Development Methodology</w:t>
      </w:r>
    </w:p>
    <w:p w14:paraId="05EC1DF0" w14:textId="77777777" w:rsidR="00295984" w:rsidRPr="00295984" w:rsidRDefault="00295984" w:rsidP="00295984">
      <w:r w:rsidRPr="00295984">
        <w:t>The system development follows the Rapid Application Development (RAD) methodology, chosen for its ability to support rapid prototyping, iterative updates, and flexibility in addressing evolving user requirements. This approach is particularly suited for the dynamic nature of cybersecurity systems, where timely deployment and adaptability are critical.</w:t>
      </w:r>
    </w:p>
    <w:p w14:paraId="4E453B01" w14:textId="77777777" w:rsidR="00295984" w:rsidRPr="00295984" w:rsidRDefault="00295984" w:rsidP="00295984">
      <w:pPr>
        <w:rPr>
          <w:b/>
          <w:bCs/>
        </w:rPr>
      </w:pPr>
      <w:r w:rsidRPr="00295984">
        <w:rPr>
          <w:b/>
          <w:bCs/>
        </w:rPr>
        <w:t>3.1.1 Rationale for RAD</w:t>
      </w:r>
    </w:p>
    <w:p w14:paraId="50F585C1" w14:textId="77777777" w:rsidR="00295984" w:rsidRPr="00295984" w:rsidRDefault="00295984" w:rsidP="00295984">
      <w:r w:rsidRPr="00295984">
        <w:t>The RAD methodology is adopted for the following reasons:</w:t>
      </w:r>
    </w:p>
    <w:p w14:paraId="761928A2" w14:textId="77777777" w:rsidR="00295984" w:rsidRPr="00295984" w:rsidRDefault="00295984" w:rsidP="00154F61">
      <w:pPr>
        <w:numPr>
          <w:ilvl w:val="0"/>
          <w:numId w:val="27"/>
        </w:numPr>
      </w:pPr>
      <w:r w:rsidRPr="00295984">
        <w:rPr>
          <w:b/>
          <w:bCs/>
        </w:rPr>
        <w:t>Rapid Development</w:t>
      </w:r>
      <w:r w:rsidRPr="00295984">
        <w:t>: Enables swift system deployment to address urgent security needs.</w:t>
      </w:r>
    </w:p>
    <w:p w14:paraId="3E38C1CB" w14:textId="77777777" w:rsidR="00295984" w:rsidRPr="00295984" w:rsidRDefault="00295984" w:rsidP="00154F61">
      <w:pPr>
        <w:numPr>
          <w:ilvl w:val="0"/>
          <w:numId w:val="27"/>
        </w:numPr>
      </w:pPr>
      <w:r w:rsidRPr="00295984">
        <w:rPr>
          <w:b/>
          <w:bCs/>
        </w:rPr>
        <w:t>Continuous Updates</w:t>
      </w:r>
      <w:r w:rsidRPr="00295984">
        <w:t>: Facilitates iterative refinements based on user feedback and emerging threats.</w:t>
      </w:r>
    </w:p>
    <w:p w14:paraId="226F54CD" w14:textId="77777777" w:rsidR="00295984" w:rsidRPr="00295984" w:rsidRDefault="00295984" w:rsidP="00154F61">
      <w:pPr>
        <w:numPr>
          <w:ilvl w:val="0"/>
          <w:numId w:val="27"/>
        </w:numPr>
      </w:pPr>
      <w:r w:rsidRPr="00295984">
        <w:rPr>
          <w:b/>
          <w:bCs/>
        </w:rPr>
        <w:t>User-Centric Flexibility</w:t>
      </w:r>
      <w:r w:rsidRPr="00295984">
        <w:t>: Allows incorporation of changing requirements during development.</w:t>
      </w:r>
    </w:p>
    <w:p w14:paraId="2414FDF6" w14:textId="77777777" w:rsidR="00295984" w:rsidRPr="00295984" w:rsidRDefault="00295984" w:rsidP="00295984">
      <w:pPr>
        <w:rPr>
          <w:b/>
          <w:bCs/>
        </w:rPr>
      </w:pPr>
      <w:r w:rsidRPr="00295984">
        <w:rPr>
          <w:b/>
          <w:bCs/>
        </w:rPr>
        <w:t>3.1.2 Development Phases</w:t>
      </w:r>
    </w:p>
    <w:p w14:paraId="545F96C4" w14:textId="77777777" w:rsidR="00295984" w:rsidRPr="00295984" w:rsidRDefault="00295984" w:rsidP="00295984">
      <w:r w:rsidRPr="00295984">
        <w:t>The system development is structured into four key phases:</w:t>
      </w:r>
    </w:p>
    <w:p w14:paraId="7227B338" w14:textId="77777777" w:rsidR="00295984" w:rsidRPr="00295984" w:rsidRDefault="00295984" w:rsidP="00154F61">
      <w:pPr>
        <w:numPr>
          <w:ilvl w:val="0"/>
          <w:numId w:val="28"/>
        </w:numPr>
      </w:pPr>
      <w:r w:rsidRPr="00295984">
        <w:rPr>
          <w:b/>
          <w:bCs/>
        </w:rPr>
        <w:lastRenderedPageBreak/>
        <w:t>Analysis and Design</w:t>
      </w:r>
      <w:r w:rsidRPr="00295984">
        <w:t>:</w:t>
      </w:r>
    </w:p>
    <w:p w14:paraId="78135943" w14:textId="77777777" w:rsidR="00295984" w:rsidRPr="00295984" w:rsidRDefault="00295984" w:rsidP="00154F61">
      <w:pPr>
        <w:numPr>
          <w:ilvl w:val="1"/>
          <w:numId w:val="28"/>
        </w:numPr>
      </w:pPr>
      <w:r w:rsidRPr="00295984">
        <w:t>Identification of system requirements, including real-time monitoring and threat analysis capabilities.</w:t>
      </w:r>
    </w:p>
    <w:p w14:paraId="19544B2A" w14:textId="77777777" w:rsidR="00295984" w:rsidRPr="00295984" w:rsidRDefault="00295984" w:rsidP="00154F61">
      <w:pPr>
        <w:numPr>
          <w:ilvl w:val="1"/>
          <w:numId w:val="28"/>
        </w:numPr>
      </w:pPr>
      <w:r w:rsidRPr="00295984">
        <w:t>Design of responsive user interfaces for intuitive interaction.</w:t>
      </w:r>
    </w:p>
    <w:p w14:paraId="51D44C6B" w14:textId="77777777" w:rsidR="00295984" w:rsidRPr="00295984" w:rsidRDefault="00295984" w:rsidP="00154F61">
      <w:pPr>
        <w:numPr>
          <w:ilvl w:val="1"/>
          <w:numId w:val="28"/>
        </w:numPr>
      </w:pPr>
      <w:r w:rsidRPr="00295984">
        <w:t>Development of a relational database schema to store network traffic and threat data.</w:t>
      </w:r>
    </w:p>
    <w:p w14:paraId="58848D9F" w14:textId="77777777" w:rsidR="00295984" w:rsidRPr="00295984" w:rsidRDefault="00295984" w:rsidP="00154F61">
      <w:pPr>
        <w:numPr>
          <w:ilvl w:val="1"/>
          <w:numId w:val="28"/>
        </w:numPr>
      </w:pPr>
      <w:r w:rsidRPr="00295984">
        <w:t>Selection of appropriate frontend, backend, and machine learning technologies.</w:t>
      </w:r>
    </w:p>
    <w:p w14:paraId="7039E40D" w14:textId="77777777" w:rsidR="00295984" w:rsidRPr="00295984" w:rsidRDefault="00295984" w:rsidP="00154F61">
      <w:pPr>
        <w:numPr>
          <w:ilvl w:val="0"/>
          <w:numId w:val="28"/>
        </w:numPr>
      </w:pPr>
      <w:r w:rsidRPr="00295984">
        <w:rPr>
          <w:b/>
          <w:bCs/>
        </w:rPr>
        <w:t>Development</w:t>
      </w:r>
      <w:r w:rsidRPr="00295984">
        <w:t>:</w:t>
      </w:r>
    </w:p>
    <w:p w14:paraId="77EEB803" w14:textId="77777777" w:rsidR="00295984" w:rsidRPr="00295984" w:rsidRDefault="00295984" w:rsidP="00154F61">
      <w:pPr>
        <w:numPr>
          <w:ilvl w:val="1"/>
          <w:numId w:val="28"/>
        </w:numPr>
      </w:pPr>
      <w:r w:rsidRPr="00295984">
        <w:t>Implementation of user interfaces using web technologies.</w:t>
      </w:r>
    </w:p>
    <w:p w14:paraId="1C163D82" w14:textId="77777777" w:rsidR="00295984" w:rsidRPr="00295984" w:rsidRDefault="00295984" w:rsidP="00154F61">
      <w:pPr>
        <w:numPr>
          <w:ilvl w:val="1"/>
          <w:numId w:val="28"/>
        </w:numPr>
      </w:pPr>
      <w:r w:rsidRPr="00295984">
        <w:t>Construction of the database using MySQL.</w:t>
      </w:r>
    </w:p>
    <w:p w14:paraId="1C4265CB" w14:textId="77777777" w:rsidR="00295984" w:rsidRPr="00295984" w:rsidRDefault="00295984" w:rsidP="00154F61">
      <w:pPr>
        <w:numPr>
          <w:ilvl w:val="1"/>
          <w:numId w:val="28"/>
        </w:numPr>
      </w:pPr>
      <w:r w:rsidRPr="00295984">
        <w:t>Development of threat analysis algorithms, including machine learning models for DDoS detection.</w:t>
      </w:r>
    </w:p>
    <w:p w14:paraId="3A47CDC0" w14:textId="77777777" w:rsidR="00295984" w:rsidRPr="00295984" w:rsidRDefault="00295984" w:rsidP="00154F61">
      <w:pPr>
        <w:numPr>
          <w:ilvl w:val="1"/>
          <w:numId w:val="28"/>
        </w:numPr>
      </w:pPr>
      <w:r w:rsidRPr="00295984">
        <w:t>Integration of real-time network monitoring functionalities.</w:t>
      </w:r>
    </w:p>
    <w:p w14:paraId="6FAD10A5" w14:textId="77777777" w:rsidR="00295984" w:rsidRPr="00295984" w:rsidRDefault="00295984" w:rsidP="00154F61">
      <w:pPr>
        <w:numPr>
          <w:ilvl w:val="0"/>
          <w:numId w:val="28"/>
        </w:numPr>
      </w:pPr>
      <w:r w:rsidRPr="00295984">
        <w:rPr>
          <w:b/>
          <w:bCs/>
        </w:rPr>
        <w:t>Testing</w:t>
      </w:r>
      <w:r w:rsidRPr="00295984">
        <w:t>:</w:t>
      </w:r>
    </w:p>
    <w:p w14:paraId="5D64783C" w14:textId="77777777" w:rsidR="00295984" w:rsidRPr="00295984" w:rsidRDefault="00295984" w:rsidP="00154F61">
      <w:pPr>
        <w:numPr>
          <w:ilvl w:val="1"/>
          <w:numId w:val="28"/>
        </w:numPr>
      </w:pPr>
      <w:r w:rsidRPr="00295984">
        <w:t>Unit testing of individual components (e.g., user interface, database queries, machine learning models).</w:t>
      </w:r>
    </w:p>
    <w:p w14:paraId="72657E05" w14:textId="77777777" w:rsidR="00295984" w:rsidRPr="00295984" w:rsidRDefault="00295984" w:rsidP="00154F61">
      <w:pPr>
        <w:numPr>
          <w:ilvl w:val="1"/>
          <w:numId w:val="28"/>
        </w:numPr>
      </w:pPr>
      <w:r w:rsidRPr="00295984">
        <w:t>Integration testing to ensure seamless interaction between system modules.</w:t>
      </w:r>
    </w:p>
    <w:p w14:paraId="3AA0790F" w14:textId="77777777" w:rsidR="00295984" w:rsidRPr="00295984" w:rsidRDefault="00295984" w:rsidP="00154F61">
      <w:pPr>
        <w:numPr>
          <w:ilvl w:val="1"/>
          <w:numId w:val="28"/>
        </w:numPr>
      </w:pPr>
      <w:r w:rsidRPr="00295984">
        <w:t>System-wide testing to validate overall performance and reliability.</w:t>
      </w:r>
    </w:p>
    <w:p w14:paraId="3950F603" w14:textId="77777777" w:rsidR="00295984" w:rsidRPr="00295984" w:rsidRDefault="00295984" w:rsidP="00154F61">
      <w:pPr>
        <w:numPr>
          <w:ilvl w:val="0"/>
          <w:numId w:val="28"/>
        </w:numPr>
      </w:pPr>
      <w:r w:rsidRPr="00295984">
        <w:rPr>
          <w:b/>
          <w:bCs/>
        </w:rPr>
        <w:t>Deployment and Maintenance</w:t>
      </w:r>
      <w:r w:rsidRPr="00295984">
        <w:t>:</w:t>
      </w:r>
    </w:p>
    <w:p w14:paraId="71FAA874" w14:textId="77777777" w:rsidR="00295984" w:rsidRPr="00295984" w:rsidRDefault="00295984" w:rsidP="00154F61">
      <w:pPr>
        <w:numPr>
          <w:ilvl w:val="1"/>
          <w:numId w:val="28"/>
        </w:numPr>
      </w:pPr>
      <w:r w:rsidRPr="00295984">
        <w:t>Deployment of the system in a production environment.</w:t>
      </w:r>
    </w:p>
    <w:p w14:paraId="381D6267" w14:textId="77777777" w:rsidR="00295984" w:rsidRPr="00295984" w:rsidRDefault="00295984" w:rsidP="00154F61">
      <w:pPr>
        <w:numPr>
          <w:ilvl w:val="1"/>
          <w:numId w:val="28"/>
        </w:numPr>
      </w:pPr>
      <w:r w:rsidRPr="00295984">
        <w:t>Collection of user feedback to identify areas for improvement.</w:t>
      </w:r>
    </w:p>
    <w:p w14:paraId="5A54D16C" w14:textId="77777777" w:rsidR="00295984" w:rsidRPr="00295984" w:rsidRDefault="00295984" w:rsidP="00154F61">
      <w:pPr>
        <w:numPr>
          <w:ilvl w:val="1"/>
          <w:numId w:val="28"/>
        </w:numPr>
      </w:pPr>
      <w:r w:rsidRPr="00295984">
        <w:t>Ongoing maintenance, including bug fixes, performance optimizations, and updates to threat detection algorithms.</w:t>
      </w:r>
    </w:p>
    <w:p w14:paraId="02F30B6F" w14:textId="77777777" w:rsidR="00295984" w:rsidRPr="00295984" w:rsidRDefault="00295984" w:rsidP="00295984">
      <w:pPr>
        <w:rPr>
          <w:b/>
          <w:bCs/>
        </w:rPr>
      </w:pPr>
      <w:r w:rsidRPr="00295984">
        <w:rPr>
          <w:b/>
          <w:bCs/>
        </w:rPr>
        <w:t>3.2 Tools and Technologies</w:t>
      </w:r>
    </w:p>
    <w:p w14:paraId="410A43B7" w14:textId="77777777" w:rsidR="00295984" w:rsidRPr="00295984" w:rsidRDefault="00295984" w:rsidP="00295984">
      <w:r w:rsidRPr="00295984">
        <w:lastRenderedPageBreak/>
        <w:t>The system leverages a combination of web development and machine learning tools to achieve its objectives. These tools are selected for their compatibility, scalability, and support for both system functionality and model development.</w:t>
      </w:r>
    </w:p>
    <w:p w14:paraId="41D4ABA2" w14:textId="77777777" w:rsidR="00295984" w:rsidRPr="00295984" w:rsidRDefault="00295984" w:rsidP="00295984">
      <w:pPr>
        <w:rPr>
          <w:b/>
          <w:bCs/>
        </w:rPr>
      </w:pPr>
      <w:r w:rsidRPr="00295984">
        <w:rPr>
          <w:b/>
          <w:bCs/>
        </w:rPr>
        <w:t>3.2.1 Frontend Technologies</w:t>
      </w:r>
    </w:p>
    <w:p w14:paraId="16C942C4" w14:textId="77777777" w:rsidR="00295984" w:rsidRPr="00295984" w:rsidRDefault="00295984" w:rsidP="00295984">
      <w:r w:rsidRPr="00295984">
        <w:t>The user interface is developed using the following technologies:</w:t>
      </w:r>
    </w:p>
    <w:p w14:paraId="421315AC" w14:textId="77777777" w:rsidR="00295984" w:rsidRPr="00295984" w:rsidRDefault="00295984" w:rsidP="00154F61">
      <w:pPr>
        <w:numPr>
          <w:ilvl w:val="0"/>
          <w:numId w:val="29"/>
        </w:numPr>
      </w:pPr>
      <w:r w:rsidRPr="00295984">
        <w:rPr>
          <w:b/>
          <w:bCs/>
        </w:rPr>
        <w:t>HTML5</w:t>
      </w:r>
      <w:r w:rsidRPr="00295984">
        <w:t>: Provides the structural foundation for web pages.</w:t>
      </w:r>
    </w:p>
    <w:p w14:paraId="7133315C" w14:textId="77777777" w:rsidR="00295984" w:rsidRPr="00295984" w:rsidRDefault="00295984" w:rsidP="00154F61">
      <w:pPr>
        <w:numPr>
          <w:ilvl w:val="0"/>
          <w:numId w:val="29"/>
        </w:numPr>
      </w:pPr>
      <w:r w:rsidRPr="00295984">
        <w:rPr>
          <w:b/>
          <w:bCs/>
        </w:rPr>
        <w:t>CSS3</w:t>
      </w:r>
      <w:r w:rsidRPr="00295984">
        <w:t>: Enables responsive and visually appealing styling.</w:t>
      </w:r>
    </w:p>
    <w:p w14:paraId="53F99A5F" w14:textId="77777777" w:rsidR="00295984" w:rsidRPr="00295984" w:rsidRDefault="00295984" w:rsidP="00154F61">
      <w:pPr>
        <w:numPr>
          <w:ilvl w:val="0"/>
          <w:numId w:val="29"/>
        </w:numPr>
      </w:pPr>
      <w:r w:rsidRPr="00295984">
        <w:rPr>
          <w:b/>
          <w:bCs/>
        </w:rPr>
        <w:t>JavaScript</w:t>
      </w:r>
      <w:r w:rsidRPr="00295984">
        <w:t>: Supports dynamic and interactive features.</w:t>
      </w:r>
    </w:p>
    <w:p w14:paraId="29A40368" w14:textId="77777777" w:rsidR="00295984" w:rsidRPr="00295984" w:rsidRDefault="00295984" w:rsidP="00154F61">
      <w:pPr>
        <w:numPr>
          <w:ilvl w:val="0"/>
          <w:numId w:val="29"/>
        </w:numPr>
      </w:pPr>
      <w:r w:rsidRPr="00295984">
        <w:rPr>
          <w:b/>
          <w:bCs/>
        </w:rPr>
        <w:t>Bootstrap</w:t>
      </w:r>
      <w:r w:rsidRPr="00295984">
        <w:t>: Facilitates rapid development of responsive layouts.</w:t>
      </w:r>
    </w:p>
    <w:p w14:paraId="14237EE8" w14:textId="77777777" w:rsidR="00295984" w:rsidRPr="00295984" w:rsidRDefault="00295984" w:rsidP="00154F61">
      <w:pPr>
        <w:numPr>
          <w:ilvl w:val="0"/>
          <w:numId w:val="29"/>
        </w:numPr>
      </w:pPr>
      <w:r w:rsidRPr="00295984">
        <w:rPr>
          <w:b/>
          <w:bCs/>
        </w:rPr>
        <w:t>Chart.js</w:t>
      </w:r>
      <w:r w:rsidRPr="00295984">
        <w:t>: Used for graphical visualization of threat statistics and network traffic patterns.</w:t>
      </w:r>
    </w:p>
    <w:p w14:paraId="30C840C1" w14:textId="77777777" w:rsidR="00295984" w:rsidRPr="00295984" w:rsidRDefault="00295984" w:rsidP="00295984">
      <w:pPr>
        <w:rPr>
          <w:b/>
          <w:bCs/>
        </w:rPr>
      </w:pPr>
      <w:r w:rsidRPr="00295984">
        <w:rPr>
          <w:b/>
          <w:bCs/>
        </w:rPr>
        <w:t>3.2.2 Backend Technologies</w:t>
      </w:r>
    </w:p>
    <w:p w14:paraId="0D6907FB" w14:textId="77777777" w:rsidR="00295984" w:rsidRPr="00295984" w:rsidRDefault="00295984" w:rsidP="00295984">
      <w:r w:rsidRPr="00295984">
        <w:t>The backend is built with Python-based technologies to ensure robust data processing and integration:</w:t>
      </w:r>
    </w:p>
    <w:p w14:paraId="1163CFD3" w14:textId="77777777" w:rsidR="00295984" w:rsidRPr="00295984" w:rsidRDefault="00295984" w:rsidP="00154F61">
      <w:pPr>
        <w:numPr>
          <w:ilvl w:val="0"/>
          <w:numId w:val="30"/>
        </w:numPr>
      </w:pPr>
      <w:r w:rsidRPr="00295984">
        <w:rPr>
          <w:b/>
          <w:bCs/>
        </w:rPr>
        <w:t>Python</w:t>
      </w:r>
      <w:r w:rsidRPr="00295984">
        <w:t>: The primary programming language for backend logic and machine learning.</w:t>
      </w:r>
    </w:p>
    <w:p w14:paraId="3D288880" w14:textId="77777777" w:rsidR="00295984" w:rsidRPr="00295984" w:rsidRDefault="00295984" w:rsidP="00154F61">
      <w:pPr>
        <w:numPr>
          <w:ilvl w:val="0"/>
          <w:numId w:val="30"/>
        </w:numPr>
      </w:pPr>
      <w:r w:rsidRPr="00295984">
        <w:rPr>
          <w:b/>
          <w:bCs/>
        </w:rPr>
        <w:t>Flask</w:t>
      </w:r>
      <w:r w:rsidRPr="00295984">
        <w:t>: A lightweight web framework for handling HTTP requests and API endpoints.</w:t>
      </w:r>
    </w:p>
    <w:p w14:paraId="57096ED7" w14:textId="77777777" w:rsidR="00295984" w:rsidRPr="00295984" w:rsidRDefault="00295984" w:rsidP="00154F61">
      <w:pPr>
        <w:numPr>
          <w:ilvl w:val="0"/>
          <w:numId w:val="30"/>
        </w:numPr>
      </w:pPr>
      <w:proofErr w:type="spellStart"/>
      <w:r w:rsidRPr="00295984">
        <w:rPr>
          <w:b/>
          <w:bCs/>
        </w:rPr>
        <w:t>SQLAlchemy</w:t>
      </w:r>
      <w:proofErr w:type="spellEnd"/>
      <w:r w:rsidRPr="00295984">
        <w:t>: Manages database interactions with MySQL.</w:t>
      </w:r>
    </w:p>
    <w:p w14:paraId="1FEE0DDE" w14:textId="77777777" w:rsidR="00295984" w:rsidRPr="00295984" w:rsidRDefault="00295984" w:rsidP="00154F61">
      <w:pPr>
        <w:numPr>
          <w:ilvl w:val="0"/>
          <w:numId w:val="30"/>
        </w:numPr>
      </w:pPr>
      <w:r w:rsidRPr="00295984">
        <w:rPr>
          <w:b/>
          <w:bCs/>
        </w:rPr>
        <w:t>Pandas</w:t>
      </w:r>
      <w:r w:rsidRPr="00295984">
        <w:t>: Supports data analysis and preprocessing for threat detection.</w:t>
      </w:r>
    </w:p>
    <w:p w14:paraId="0A96B65F" w14:textId="77777777" w:rsidR="00295984" w:rsidRPr="00295984" w:rsidRDefault="00295984" w:rsidP="00295984">
      <w:pPr>
        <w:rPr>
          <w:b/>
          <w:bCs/>
        </w:rPr>
      </w:pPr>
      <w:r w:rsidRPr="00295984">
        <w:rPr>
          <w:b/>
          <w:bCs/>
        </w:rPr>
        <w:t>3.2.3 Database</w:t>
      </w:r>
    </w:p>
    <w:p w14:paraId="52DF213E" w14:textId="77777777" w:rsidR="00295984" w:rsidRPr="00295984" w:rsidRDefault="00295984" w:rsidP="00154F61">
      <w:pPr>
        <w:numPr>
          <w:ilvl w:val="0"/>
          <w:numId w:val="31"/>
        </w:numPr>
      </w:pPr>
      <w:r w:rsidRPr="00295984">
        <w:rPr>
          <w:b/>
          <w:bCs/>
        </w:rPr>
        <w:t>MySQL</w:t>
      </w:r>
      <w:r w:rsidRPr="00295984">
        <w:t>: A relational database management system used to store network traffic data, threat logs, and system configurations.</w:t>
      </w:r>
    </w:p>
    <w:p w14:paraId="550B3358" w14:textId="77777777" w:rsidR="00295984" w:rsidRPr="00295984" w:rsidRDefault="00295984" w:rsidP="00295984">
      <w:pPr>
        <w:rPr>
          <w:b/>
          <w:bCs/>
        </w:rPr>
      </w:pPr>
      <w:r w:rsidRPr="00295984">
        <w:rPr>
          <w:b/>
          <w:bCs/>
        </w:rPr>
        <w:t>3.2.4 Machine Learning Tools</w:t>
      </w:r>
    </w:p>
    <w:p w14:paraId="29BD9F6C" w14:textId="77777777" w:rsidR="00295984" w:rsidRPr="00295984" w:rsidRDefault="00295984" w:rsidP="00295984">
      <w:r w:rsidRPr="00295984">
        <w:t>The machine learning component is developed using the following tools:</w:t>
      </w:r>
    </w:p>
    <w:p w14:paraId="6A99ADA6" w14:textId="77777777" w:rsidR="00295984" w:rsidRPr="00295984" w:rsidRDefault="00295984" w:rsidP="00154F61">
      <w:pPr>
        <w:numPr>
          <w:ilvl w:val="0"/>
          <w:numId w:val="32"/>
        </w:numPr>
      </w:pPr>
      <w:r w:rsidRPr="00295984">
        <w:rPr>
          <w:b/>
          <w:bCs/>
        </w:rPr>
        <w:t xml:space="preserve">Google </w:t>
      </w:r>
      <w:proofErr w:type="spellStart"/>
      <w:r w:rsidRPr="00295984">
        <w:rPr>
          <w:b/>
          <w:bCs/>
        </w:rPr>
        <w:t>Colab</w:t>
      </w:r>
      <w:proofErr w:type="spellEnd"/>
      <w:r w:rsidRPr="00295984">
        <w:t>: A cloud-based platform providing GPU resources for model training and evaluation.</w:t>
      </w:r>
    </w:p>
    <w:p w14:paraId="24A7BB15" w14:textId="77777777" w:rsidR="00295984" w:rsidRPr="00295984" w:rsidRDefault="00295984" w:rsidP="00154F61">
      <w:pPr>
        <w:numPr>
          <w:ilvl w:val="0"/>
          <w:numId w:val="32"/>
        </w:numPr>
      </w:pPr>
      <w:r w:rsidRPr="00295984">
        <w:rPr>
          <w:b/>
          <w:bCs/>
        </w:rPr>
        <w:lastRenderedPageBreak/>
        <w:t>Google Drive</w:t>
      </w:r>
      <w:r w:rsidRPr="00295984">
        <w:t xml:space="preserve">: Used for storing datasets, trained models, and project files, integrated with Google </w:t>
      </w:r>
      <w:proofErr w:type="spellStart"/>
      <w:r w:rsidRPr="00295984">
        <w:t>Colab</w:t>
      </w:r>
      <w:proofErr w:type="spellEnd"/>
      <w:r w:rsidRPr="00295984">
        <w:t xml:space="preserve"> for seamless data access.</w:t>
      </w:r>
    </w:p>
    <w:p w14:paraId="51C0DF2F" w14:textId="77777777" w:rsidR="00295984" w:rsidRPr="00295984" w:rsidRDefault="00295984" w:rsidP="00154F61">
      <w:pPr>
        <w:numPr>
          <w:ilvl w:val="0"/>
          <w:numId w:val="32"/>
        </w:numPr>
      </w:pPr>
      <w:r w:rsidRPr="00295984">
        <w:rPr>
          <w:b/>
          <w:bCs/>
        </w:rPr>
        <w:t>Machine Learning Libraries</w:t>
      </w:r>
      <w:r w:rsidRPr="00295984">
        <w:t>:</w:t>
      </w:r>
    </w:p>
    <w:p w14:paraId="6F3EDDA5" w14:textId="77777777" w:rsidR="00295984" w:rsidRPr="00295984" w:rsidRDefault="00295984" w:rsidP="00154F61">
      <w:pPr>
        <w:numPr>
          <w:ilvl w:val="1"/>
          <w:numId w:val="32"/>
        </w:numPr>
      </w:pPr>
      <w:r w:rsidRPr="00295984">
        <w:rPr>
          <w:b/>
          <w:bCs/>
        </w:rPr>
        <w:t>Scikit-learn</w:t>
      </w:r>
      <w:r w:rsidRPr="00295984">
        <w:t>: Implements algorithms such as Random Forests, Support Vector Machines (SVM), and Logistic Regression.</w:t>
      </w:r>
    </w:p>
    <w:p w14:paraId="59C9FF65" w14:textId="77777777" w:rsidR="00295984" w:rsidRPr="00295984" w:rsidRDefault="00295984" w:rsidP="00154F61">
      <w:pPr>
        <w:numPr>
          <w:ilvl w:val="1"/>
          <w:numId w:val="32"/>
        </w:numPr>
      </w:pPr>
      <w:r w:rsidRPr="00295984">
        <w:rPr>
          <w:b/>
          <w:bCs/>
        </w:rPr>
        <w:t>Pandas and NumPy</w:t>
      </w:r>
      <w:r w:rsidRPr="00295984">
        <w:t>: Handle data manipulation and numerical computations.</w:t>
      </w:r>
    </w:p>
    <w:p w14:paraId="3557BAA8" w14:textId="77777777" w:rsidR="00295984" w:rsidRPr="00295984" w:rsidRDefault="00295984" w:rsidP="00154F61">
      <w:pPr>
        <w:numPr>
          <w:ilvl w:val="1"/>
          <w:numId w:val="32"/>
        </w:numPr>
      </w:pPr>
      <w:r w:rsidRPr="00295984">
        <w:rPr>
          <w:b/>
          <w:bCs/>
        </w:rPr>
        <w:t>Matplotlib and Seaborn</w:t>
      </w:r>
      <w:r w:rsidRPr="00295984">
        <w:t>: Visualize model performance and data distributions.</w:t>
      </w:r>
    </w:p>
    <w:p w14:paraId="01A08744" w14:textId="77777777" w:rsidR="00295984" w:rsidRPr="00295984" w:rsidRDefault="00295984" w:rsidP="00295984">
      <w:pPr>
        <w:rPr>
          <w:b/>
          <w:bCs/>
        </w:rPr>
      </w:pPr>
      <w:r w:rsidRPr="00295984">
        <w:rPr>
          <w:b/>
          <w:bCs/>
        </w:rPr>
        <w:t>3.3 Dataset Description</w:t>
      </w:r>
    </w:p>
    <w:p w14:paraId="0671F314" w14:textId="77777777" w:rsidR="00295984" w:rsidRPr="00295984" w:rsidRDefault="00295984" w:rsidP="00295984">
      <w:r w:rsidRPr="00295984">
        <w:t>The CICIDS2017 dataset is employed for training and evaluating the machine learning models due to its comprehensive representation of real-world network traffic, including both benign and DDoS attack scenarios. Developed by the Canadian Institute for Cybersecurity, the dataset captures diverse attack types (e.g., HTTP, FTP, DNS-based DDoS) and over 80 features, such as flow duration, protocol type, and packet count.</w:t>
      </w:r>
    </w:p>
    <w:p w14:paraId="5C8702A8" w14:textId="77777777" w:rsidR="00295984" w:rsidRPr="00295984" w:rsidRDefault="00295984" w:rsidP="00295984">
      <w:pPr>
        <w:rPr>
          <w:b/>
          <w:bCs/>
        </w:rPr>
      </w:pPr>
      <w:r w:rsidRPr="00295984">
        <w:rPr>
          <w:b/>
          <w:bCs/>
        </w:rPr>
        <w:t>3.3.1 Key Features of the CICIDS2017 Dataset</w:t>
      </w:r>
    </w:p>
    <w:p w14:paraId="427DDBCD" w14:textId="77777777" w:rsidR="00295984" w:rsidRPr="00295984" w:rsidRDefault="00295984" w:rsidP="00295984">
      <w:r w:rsidRPr="00295984">
        <w:t>The dataset’s characteristics are summarized in Table 3.1, highlighting its suitability for intrusion detection research.</w:t>
      </w:r>
    </w:p>
    <w:p w14:paraId="71663038" w14:textId="77777777" w:rsidR="00295984" w:rsidRPr="00295984" w:rsidRDefault="00295984" w:rsidP="00295984">
      <w:r w:rsidRPr="00295984">
        <w:rPr>
          <w:b/>
          <w:bCs/>
        </w:rPr>
        <w:t>Table 3.1: Key Features of the CICIDS2017 Dataset</w:t>
      </w:r>
    </w:p>
    <w:tbl>
      <w:tblPr>
        <w:tblStyle w:val="TableGrid"/>
        <w:tblW w:w="0" w:type="auto"/>
        <w:tblLook w:val="04A0" w:firstRow="1" w:lastRow="0" w:firstColumn="1" w:lastColumn="0" w:noHBand="0" w:noVBand="1"/>
      </w:tblPr>
      <w:tblGrid>
        <w:gridCol w:w="2454"/>
        <w:gridCol w:w="7122"/>
      </w:tblGrid>
      <w:tr w:rsidR="00295984" w:rsidRPr="00295984" w14:paraId="1C779A76" w14:textId="77777777" w:rsidTr="00295984">
        <w:tc>
          <w:tcPr>
            <w:tcW w:w="0" w:type="auto"/>
            <w:hideMark/>
          </w:tcPr>
          <w:p w14:paraId="7854D1FF" w14:textId="77777777" w:rsidR="00295984" w:rsidRPr="00295984" w:rsidRDefault="00295984" w:rsidP="00295984">
            <w:pPr>
              <w:spacing w:after="160"/>
              <w:rPr>
                <w:b/>
                <w:bCs/>
              </w:rPr>
            </w:pPr>
            <w:r w:rsidRPr="00295984">
              <w:rPr>
                <w:b/>
                <w:bCs/>
              </w:rPr>
              <w:t>Feature</w:t>
            </w:r>
          </w:p>
        </w:tc>
        <w:tc>
          <w:tcPr>
            <w:tcW w:w="0" w:type="auto"/>
            <w:hideMark/>
          </w:tcPr>
          <w:p w14:paraId="69091500" w14:textId="77777777" w:rsidR="00295984" w:rsidRPr="00295984" w:rsidRDefault="00295984" w:rsidP="00295984">
            <w:pPr>
              <w:spacing w:after="160"/>
              <w:rPr>
                <w:b/>
                <w:bCs/>
              </w:rPr>
            </w:pPr>
            <w:r w:rsidRPr="00295984">
              <w:rPr>
                <w:b/>
                <w:bCs/>
              </w:rPr>
              <w:t>Description</w:t>
            </w:r>
          </w:p>
        </w:tc>
      </w:tr>
      <w:tr w:rsidR="00295984" w:rsidRPr="00295984" w14:paraId="7F7BCF5D" w14:textId="77777777" w:rsidTr="00295984">
        <w:tc>
          <w:tcPr>
            <w:tcW w:w="0" w:type="auto"/>
            <w:hideMark/>
          </w:tcPr>
          <w:p w14:paraId="336D6534" w14:textId="77777777" w:rsidR="00295984" w:rsidRPr="00295984" w:rsidRDefault="00295984" w:rsidP="00295984">
            <w:pPr>
              <w:spacing w:after="160"/>
            </w:pPr>
            <w:r w:rsidRPr="00295984">
              <w:rPr>
                <w:b/>
                <w:bCs/>
              </w:rPr>
              <w:t>Data Type</w:t>
            </w:r>
          </w:p>
        </w:tc>
        <w:tc>
          <w:tcPr>
            <w:tcW w:w="0" w:type="auto"/>
            <w:hideMark/>
          </w:tcPr>
          <w:p w14:paraId="06D0488C" w14:textId="77777777" w:rsidR="00295984" w:rsidRPr="00295984" w:rsidRDefault="00295984" w:rsidP="00295984">
            <w:pPr>
              <w:spacing w:after="160"/>
            </w:pPr>
            <w:r w:rsidRPr="00295984">
              <w:t>Real-world network traffic combining normal and malicious (DDoS) traffic.</w:t>
            </w:r>
          </w:p>
        </w:tc>
      </w:tr>
      <w:tr w:rsidR="00295984" w:rsidRPr="00295984" w14:paraId="1137584C" w14:textId="77777777" w:rsidTr="00295984">
        <w:tc>
          <w:tcPr>
            <w:tcW w:w="0" w:type="auto"/>
            <w:hideMark/>
          </w:tcPr>
          <w:p w14:paraId="4BCF1EF1" w14:textId="77777777" w:rsidR="00295984" w:rsidRPr="00295984" w:rsidRDefault="00295984" w:rsidP="00295984">
            <w:pPr>
              <w:spacing w:after="160"/>
            </w:pPr>
            <w:r w:rsidRPr="00295984">
              <w:rPr>
                <w:b/>
                <w:bCs/>
              </w:rPr>
              <w:t>Attack Types</w:t>
            </w:r>
          </w:p>
        </w:tc>
        <w:tc>
          <w:tcPr>
            <w:tcW w:w="0" w:type="auto"/>
            <w:hideMark/>
          </w:tcPr>
          <w:p w14:paraId="63E2DCA3" w14:textId="77777777" w:rsidR="00295984" w:rsidRPr="00295984" w:rsidRDefault="00295984" w:rsidP="00295984">
            <w:pPr>
              <w:spacing w:after="160"/>
            </w:pPr>
            <w:r w:rsidRPr="00295984">
              <w:t>HTTP, FTP, DNS-based DDoS attacks, and others.</w:t>
            </w:r>
          </w:p>
        </w:tc>
      </w:tr>
      <w:tr w:rsidR="00295984" w:rsidRPr="00295984" w14:paraId="6FD5DFA5" w14:textId="77777777" w:rsidTr="00295984">
        <w:tc>
          <w:tcPr>
            <w:tcW w:w="0" w:type="auto"/>
            <w:hideMark/>
          </w:tcPr>
          <w:p w14:paraId="1343117C" w14:textId="77777777" w:rsidR="00295984" w:rsidRPr="00295984" w:rsidRDefault="00295984" w:rsidP="00295984">
            <w:pPr>
              <w:spacing w:after="160"/>
            </w:pPr>
            <w:r w:rsidRPr="00295984">
              <w:rPr>
                <w:b/>
                <w:bCs/>
              </w:rPr>
              <w:t>Features</w:t>
            </w:r>
          </w:p>
        </w:tc>
        <w:tc>
          <w:tcPr>
            <w:tcW w:w="0" w:type="auto"/>
            <w:hideMark/>
          </w:tcPr>
          <w:p w14:paraId="0F028C87" w14:textId="77777777" w:rsidR="00295984" w:rsidRPr="00295984" w:rsidRDefault="00295984" w:rsidP="00295984">
            <w:pPr>
              <w:spacing w:after="160"/>
            </w:pPr>
            <w:r w:rsidRPr="00295984">
              <w:t>Over 80 attributes, e.g., flow duration, protocol type, packet count.</w:t>
            </w:r>
          </w:p>
        </w:tc>
      </w:tr>
      <w:tr w:rsidR="00295984" w:rsidRPr="00295984" w14:paraId="55417174" w14:textId="77777777" w:rsidTr="00295984">
        <w:tc>
          <w:tcPr>
            <w:tcW w:w="0" w:type="auto"/>
            <w:hideMark/>
          </w:tcPr>
          <w:p w14:paraId="7AF1BD84" w14:textId="77777777" w:rsidR="00295984" w:rsidRPr="00295984" w:rsidRDefault="00295984" w:rsidP="00295984">
            <w:pPr>
              <w:spacing w:after="160"/>
            </w:pPr>
            <w:r w:rsidRPr="00295984">
              <w:rPr>
                <w:b/>
                <w:bCs/>
              </w:rPr>
              <w:t>Temporal Distribution</w:t>
            </w:r>
          </w:p>
        </w:tc>
        <w:tc>
          <w:tcPr>
            <w:tcW w:w="0" w:type="auto"/>
            <w:hideMark/>
          </w:tcPr>
          <w:p w14:paraId="27006578" w14:textId="77777777" w:rsidR="00295984" w:rsidRPr="00295984" w:rsidRDefault="00295984" w:rsidP="00295984">
            <w:pPr>
              <w:spacing w:after="160"/>
            </w:pPr>
            <w:r w:rsidRPr="00295984">
              <w:t>Collected over several days for realistic traffic patterns.</w:t>
            </w:r>
          </w:p>
        </w:tc>
      </w:tr>
      <w:tr w:rsidR="00295984" w:rsidRPr="00295984" w14:paraId="1780DAFF" w14:textId="77777777" w:rsidTr="00295984">
        <w:tc>
          <w:tcPr>
            <w:tcW w:w="0" w:type="auto"/>
            <w:hideMark/>
          </w:tcPr>
          <w:p w14:paraId="4AAA4635" w14:textId="77777777" w:rsidR="00295984" w:rsidRPr="00295984" w:rsidRDefault="00295984" w:rsidP="00295984">
            <w:pPr>
              <w:spacing w:after="160"/>
            </w:pPr>
            <w:r w:rsidRPr="00295984">
              <w:rPr>
                <w:b/>
                <w:bCs/>
              </w:rPr>
              <w:lastRenderedPageBreak/>
              <w:t>Realism</w:t>
            </w:r>
          </w:p>
        </w:tc>
        <w:tc>
          <w:tcPr>
            <w:tcW w:w="0" w:type="auto"/>
            <w:hideMark/>
          </w:tcPr>
          <w:p w14:paraId="01543BA5" w14:textId="77777777" w:rsidR="00295984" w:rsidRPr="00295984" w:rsidRDefault="00295984" w:rsidP="00295984">
            <w:pPr>
              <w:spacing w:after="160"/>
            </w:pPr>
            <w:r w:rsidRPr="00295984">
              <w:t>Captures hybrid network environment scenarios.</w:t>
            </w:r>
          </w:p>
        </w:tc>
      </w:tr>
      <w:tr w:rsidR="00295984" w:rsidRPr="00295984" w14:paraId="6B2569F2" w14:textId="77777777" w:rsidTr="00295984">
        <w:tc>
          <w:tcPr>
            <w:tcW w:w="0" w:type="auto"/>
            <w:hideMark/>
          </w:tcPr>
          <w:p w14:paraId="455E2900" w14:textId="77777777" w:rsidR="00295984" w:rsidRPr="00295984" w:rsidRDefault="00295984" w:rsidP="00295984">
            <w:pPr>
              <w:spacing w:after="160"/>
            </w:pPr>
            <w:r w:rsidRPr="00295984">
              <w:rPr>
                <w:b/>
                <w:bCs/>
              </w:rPr>
              <w:t>Data Format</w:t>
            </w:r>
          </w:p>
        </w:tc>
        <w:tc>
          <w:tcPr>
            <w:tcW w:w="0" w:type="auto"/>
            <w:hideMark/>
          </w:tcPr>
          <w:p w14:paraId="4857CB77" w14:textId="77777777" w:rsidR="00295984" w:rsidRPr="00295984" w:rsidRDefault="00295984" w:rsidP="00295984">
            <w:pPr>
              <w:spacing w:after="160"/>
            </w:pPr>
            <w:r w:rsidRPr="00295984">
              <w:t>CSV format for compatibility with machine learning tools.</w:t>
            </w:r>
          </w:p>
        </w:tc>
      </w:tr>
      <w:tr w:rsidR="00295984" w:rsidRPr="00295984" w14:paraId="075A16AD" w14:textId="77777777" w:rsidTr="00295984">
        <w:tc>
          <w:tcPr>
            <w:tcW w:w="0" w:type="auto"/>
            <w:hideMark/>
          </w:tcPr>
          <w:p w14:paraId="155E6154" w14:textId="77777777" w:rsidR="00295984" w:rsidRPr="00295984" w:rsidRDefault="00295984" w:rsidP="00295984">
            <w:pPr>
              <w:spacing w:after="160"/>
            </w:pPr>
            <w:r w:rsidRPr="00295984">
              <w:rPr>
                <w:b/>
                <w:bCs/>
              </w:rPr>
              <w:t>Applicability</w:t>
            </w:r>
          </w:p>
        </w:tc>
        <w:tc>
          <w:tcPr>
            <w:tcW w:w="0" w:type="auto"/>
            <w:hideMark/>
          </w:tcPr>
          <w:p w14:paraId="60C88318" w14:textId="77777777" w:rsidR="00295984" w:rsidRPr="00295984" w:rsidRDefault="00295984" w:rsidP="00295984">
            <w:pPr>
              <w:spacing w:after="160"/>
            </w:pPr>
            <w:r w:rsidRPr="00295984">
              <w:t>Designed for intrusion detection and machine learning model evaluation.</w:t>
            </w:r>
          </w:p>
        </w:tc>
      </w:tr>
      <w:tr w:rsidR="00295984" w:rsidRPr="00295984" w14:paraId="286EF6E1" w14:textId="77777777" w:rsidTr="00295984">
        <w:tc>
          <w:tcPr>
            <w:tcW w:w="0" w:type="auto"/>
            <w:hideMark/>
          </w:tcPr>
          <w:p w14:paraId="26248DFE" w14:textId="77777777" w:rsidR="00295984" w:rsidRPr="00295984" w:rsidRDefault="00295984" w:rsidP="00295984">
            <w:pPr>
              <w:spacing w:after="160"/>
            </w:pPr>
            <w:r w:rsidRPr="00295984">
              <w:rPr>
                <w:b/>
                <w:bCs/>
              </w:rPr>
              <w:t>Labeling</w:t>
            </w:r>
          </w:p>
        </w:tc>
        <w:tc>
          <w:tcPr>
            <w:tcW w:w="0" w:type="auto"/>
            <w:hideMark/>
          </w:tcPr>
          <w:p w14:paraId="63680404" w14:textId="77777777" w:rsidR="00295984" w:rsidRPr="00295984" w:rsidRDefault="00295984" w:rsidP="00295984">
            <w:pPr>
              <w:spacing w:after="160"/>
            </w:pPr>
            <w:r w:rsidRPr="00295984">
              <w:t>Clearly labeled as normal or attack traffic for supervised learning.</w:t>
            </w:r>
          </w:p>
        </w:tc>
      </w:tr>
      <w:tr w:rsidR="00295984" w:rsidRPr="00295984" w14:paraId="19DC823E" w14:textId="77777777" w:rsidTr="00295984">
        <w:tc>
          <w:tcPr>
            <w:tcW w:w="0" w:type="auto"/>
            <w:hideMark/>
          </w:tcPr>
          <w:p w14:paraId="4401DF05" w14:textId="77777777" w:rsidR="00295984" w:rsidRPr="00295984" w:rsidRDefault="00295984" w:rsidP="00295984">
            <w:pPr>
              <w:spacing w:after="160"/>
            </w:pPr>
            <w:r w:rsidRPr="00295984">
              <w:rPr>
                <w:b/>
                <w:bCs/>
              </w:rPr>
              <w:t>Scalability</w:t>
            </w:r>
          </w:p>
        </w:tc>
        <w:tc>
          <w:tcPr>
            <w:tcW w:w="0" w:type="auto"/>
            <w:hideMark/>
          </w:tcPr>
          <w:p w14:paraId="16D58F05" w14:textId="77777777" w:rsidR="00295984" w:rsidRPr="00295984" w:rsidRDefault="00295984" w:rsidP="00295984">
            <w:pPr>
              <w:spacing w:after="160"/>
            </w:pPr>
            <w:r w:rsidRPr="00295984">
              <w:t>Supports large-scale analysis in distributed and cloud environments.</w:t>
            </w:r>
          </w:p>
        </w:tc>
      </w:tr>
    </w:tbl>
    <w:p w14:paraId="3B7D4CAE" w14:textId="77777777" w:rsidR="00295984" w:rsidRPr="00295984" w:rsidRDefault="00295984" w:rsidP="00295984">
      <w:r w:rsidRPr="00295984">
        <w:t>The dataset is accessible via Kaggle for download.</w:t>
      </w:r>
    </w:p>
    <w:p w14:paraId="50F385FA" w14:textId="77777777" w:rsidR="00295984" w:rsidRPr="00295984" w:rsidRDefault="00295984" w:rsidP="00295984">
      <w:pPr>
        <w:rPr>
          <w:b/>
          <w:bCs/>
        </w:rPr>
      </w:pPr>
      <w:r w:rsidRPr="00295984">
        <w:rPr>
          <w:b/>
          <w:bCs/>
        </w:rPr>
        <w:t>3.4 Data Preprocessing</w:t>
      </w:r>
    </w:p>
    <w:p w14:paraId="2967AEB3" w14:textId="77777777" w:rsidR="00295984" w:rsidRPr="00295984" w:rsidRDefault="00295984" w:rsidP="00295984">
      <w:r w:rsidRPr="00295984">
        <w:t>Data preprocessing ensures the CICIDS2017 dataset is suitable for machine learning and system integration. The following steps are applied:</w:t>
      </w:r>
    </w:p>
    <w:p w14:paraId="09A5CB91" w14:textId="77777777" w:rsidR="00295984" w:rsidRPr="00295984" w:rsidRDefault="00295984" w:rsidP="00154F61">
      <w:pPr>
        <w:numPr>
          <w:ilvl w:val="0"/>
          <w:numId w:val="33"/>
        </w:numPr>
      </w:pPr>
      <w:r w:rsidRPr="00295984">
        <w:rPr>
          <w:b/>
          <w:bCs/>
        </w:rPr>
        <w:t>Handling Missing Data</w:t>
      </w:r>
      <w:r w:rsidRPr="00295984">
        <w:t>: Missing values are imputed using mean or median for numerical features, based on data distribution.</w:t>
      </w:r>
    </w:p>
    <w:p w14:paraId="387F388B" w14:textId="77777777" w:rsidR="00295984" w:rsidRPr="00295984" w:rsidRDefault="00295984" w:rsidP="00154F61">
      <w:pPr>
        <w:numPr>
          <w:ilvl w:val="0"/>
          <w:numId w:val="33"/>
        </w:numPr>
      </w:pPr>
      <w:r w:rsidRPr="00295984">
        <w:rPr>
          <w:b/>
          <w:bCs/>
        </w:rPr>
        <w:t>Feature Selection</w:t>
      </w:r>
      <w:r w:rsidRPr="00295984">
        <w:t>: Correlation analysis and feature importance techniques eliminate redundant or irrelevant features to enhance model efficiency.</w:t>
      </w:r>
    </w:p>
    <w:p w14:paraId="03A8EF30" w14:textId="77777777" w:rsidR="00295984" w:rsidRPr="00295984" w:rsidRDefault="00295984" w:rsidP="00154F61">
      <w:pPr>
        <w:numPr>
          <w:ilvl w:val="0"/>
          <w:numId w:val="33"/>
        </w:numPr>
      </w:pPr>
      <w:r w:rsidRPr="00295984">
        <w:rPr>
          <w:b/>
          <w:bCs/>
        </w:rPr>
        <w:t>Data Normalization</w:t>
      </w:r>
      <w:r w:rsidRPr="00295984">
        <w:t>: Standardization scales feature values to a uniform range, ensuring equitable model training.</w:t>
      </w:r>
    </w:p>
    <w:p w14:paraId="02ECAAE1" w14:textId="77777777" w:rsidR="00295984" w:rsidRPr="00295984" w:rsidRDefault="00295984" w:rsidP="00154F61">
      <w:pPr>
        <w:numPr>
          <w:ilvl w:val="0"/>
          <w:numId w:val="33"/>
        </w:numPr>
      </w:pPr>
      <w:r w:rsidRPr="00295984">
        <w:rPr>
          <w:b/>
          <w:bCs/>
        </w:rPr>
        <w:t>Data Splitting</w:t>
      </w:r>
      <w:r w:rsidRPr="00295984">
        <w:t>: The dataset is split into training (80%) and testing (20%) subsets using stratified sampling to preserve class distribution.</w:t>
      </w:r>
    </w:p>
    <w:p w14:paraId="4C64342F" w14:textId="77777777" w:rsidR="00295984" w:rsidRPr="00295984" w:rsidRDefault="00295984" w:rsidP="00295984">
      <w:pPr>
        <w:rPr>
          <w:b/>
          <w:bCs/>
        </w:rPr>
      </w:pPr>
      <w:r w:rsidRPr="00295984">
        <w:rPr>
          <w:b/>
          <w:bCs/>
        </w:rPr>
        <w:t>3.5 Threat Analysis Algorithms</w:t>
      </w:r>
    </w:p>
    <w:p w14:paraId="3B32BCA1" w14:textId="77777777" w:rsidR="00295984" w:rsidRPr="00295984" w:rsidRDefault="00295984" w:rsidP="00295984">
      <w:r w:rsidRPr="00295984">
        <w:t>The system incorporates algorithms for real-time network monitoring and threat classification, with machine learning models specifically designed for DDoS detection.</w:t>
      </w:r>
    </w:p>
    <w:p w14:paraId="247B36E5" w14:textId="77777777" w:rsidR="00295984" w:rsidRPr="00295984" w:rsidRDefault="00295984" w:rsidP="00295984">
      <w:pPr>
        <w:rPr>
          <w:b/>
          <w:bCs/>
        </w:rPr>
      </w:pPr>
      <w:r w:rsidRPr="00295984">
        <w:rPr>
          <w:b/>
          <w:bCs/>
        </w:rPr>
        <w:t>3.5.1 Network Traffic Analysis</w:t>
      </w:r>
    </w:p>
    <w:p w14:paraId="25F5B0D5" w14:textId="77777777" w:rsidR="00295984" w:rsidRPr="00295984" w:rsidRDefault="00295984" w:rsidP="00154F61">
      <w:pPr>
        <w:numPr>
          <w:ilvl w:val="0"/>
          <w:numId w:val="34"/>
        </w:numPr>
      </w:pPr>
      <w:r w:rsidRPr="00295984">
        <w:rPr>
          <w:b/>
          <w:bCs/>
        </w:rPr>
        <w:t>Real-Time Monitoring</w:t>
      </w:r>
      <w:r w:rsidRPr="00295984">
        <w:t>: Continuous analysis of network traffic to detect anomalies.</w:t>
      </w:r>
    </w:p>
    <w:p w14:paraId="5D8D9359" w14:textId="77777777" w:rsidR="00295984" w:rsidRPr="00295984" w:rsidRDefault="00295984" w:rsidP="00154F61">
      <w:pPr>
        <w:numPr>
          <w:ilvl w:val="0"/>
          <w:numId w:val="34"/>
        </w:numPr>
      </w:pPr>
      <w:r w:rsidRPr="00295984">
        <w:rPr>
          <w:b/>
          <w:bCs/>
        </w:rPr>
        <w:t>Pattern Analysis</w:t>
      </w:r>
      <w:r w:rsidRPr="00295984">
        <w:t>: Identification of abnormal traffic patterns indicative of attacks.</w:t>
      </w:r>
    </w:p>
    <w:p w14:paraId="1B5AB179" w14:textId="77777777" w:rsidR="00295984" w:rsidRPr="00295984" w:rsidRDefault="00295984" w:rsidP="00154F61">
      <w:pPr>
        <w:numPr>
          <w:ilvl w:val="0"/>
          <w:numId w:val="34"/>
        </w:numPr>
      </w:pPr>
      <w:r w:rsidRPr="00295984">
        <w:rPr>
          <w:b/>
          <w:bCs/>
        </w:rPr>
        <w:lastRenderedPageBreak/>
        <w:t>Source Identification</w:t>
      </w:r>
      <w:r w:rsidRPr="00295984">
        <w:t>: Tracing the origin of potential threats for mitigation.</w:t>
      </w:r>
    </w:p>
    <w:p w14:paraId="01573744" w14:textId="77777777" w:rsidR="00295984" w:rsidRPr="00295984" w:rsidRDefault="00295984" w:rsidP="00295984">
      <w:pPr>
        <w:rPr>
          <w:b/>
          <w:bCs/>
        </w:rPr>
      </w:pPr>
      <w:r w:rsidRPr="00295984">
        <w:rPr>
          <w:b/>
          <w:bCs/>
        </w:rPr>
        <w:t>3.5.2 Threat Classification</w:t>
      </w:r>
    </w:p>
    <w:p w14:paraId="09EFEA0C" w14:textId="77777777" w:rsidR="00295984" w:rsidRPr="00295984" w:rsidRDefault="00295984" w:rsidP="00154F61">
      <w:pPr>
        <w:numPr>
          <w:ilvl w:val="0"/>
          <w:numId w:val="35"/>
        </w:numPr>
      </w:pPr>
      <w:r w:rsidRPr="00295984">
        <w:rPr>
          <w:b/>
          <w:bCs/>
        </w:rPr>
        <w:t>Severity-Based Classification</w:t>
      </w:r>
      <w:r w:rsidRPr="00295984">
        <w:t>: Categorizes threats by risk level (e.g., low, medium, high).</w:t>
      </w:r>
    </w:p>
    <w:p w14:paraId="53F286A1" w14:textId="77777777" w:rsidR="00295984" w:rsidRPr="00295984" w:rsidRDefault="00295984" w:rsidP="00154F61">
      <w:pPr>
        <w:numPr>
          <w:ilvl w:val="0"/>
          <w:numId w:val="35"/>
        </w:numPr>
      </w:pPr>
      <w:r w:rsidRPr="00295984">
        <w:rPr>
          <w:b/>
          <w:bCs/>
        </w:rPr>
        <w:t>Impact Analysis</w:t>
      </w:r>
      <w:r w:rsidRPr="00295984">
        <w:t>: Evaluates the potential impact of detected threats on network performance.</w:t>
      </w:r>
    </w:p>
    <w:p w14:paraId="1A23C3A4" w14:textId="77777777" w:rsidR="00295984" w:rsidRPr="00295984" w:rsidRDefault="00295984" w:rsidP="00154F61">
      <w:pPr>
        <w:numPr>
          <w:ilvl w:val="0"/>
          <w:numId w:val="35"/>
        </w:numPr>
      </w:pPr>
      <w:r w:rsidRPr="00295984">
        <w:rPr>
          <w:b/>
          <w:bCs/>
        </w:rPr>
        <w:t>Recommendation Generation</w:t>
      </w:r>
      <w:r w:rsidRPr="00295984">
        <w:t>: Provides actionable mitigation strategies based on threat analysis.</w:t>
      </w:r>
    </w:p>
    <w:p w14:paraId="69153102" w14:textId="77777777" w:rsidR="00295984" w:rsidRPr="00295984" w:rsidRDefault="00295984" w:rsidP="00295984">
      <w:pPr>
        <w:rPr>
          <w:b/>
          <w:bCs/>
        </w:rPr>
      </w:pPr>
      <w:r w:rsidRPr="00295984">
        <w:rPr>
          <w:b/>
          <w:bCs/>
        </w:rPr>
        <w:t>3.5.3 Machine Learning Models</w:t>
      </w:r>
    </w:p>
    <w:p w14:paraId="6D061009" w14:textId="77777777" w:rsidR="00295984" w:rsidRPr="00295984" w:rsidRDefault="00295984" w:rsidP="00295984">
      <w:r w:rsidRPr="00295984">
        <w:t>Three machine learning algorithms are developed for DDoS detection:</w:t>
      </w:r>
    </w:p>
    <w:p w14:paraId="1CA22235" w14:textId="77777777" w:rsidR="00295984" w:rsidRPr="00295984" w:rsidRDefault="00295984" w:rsidP="00154F61">
      <w:pPr>
        <w:numPr>
          <w:ilvl w:val="0"/>
          <w:numId w:val="36"/>
        </w:numPr>
      </w:pPr>
      <w:r w:rsidRPr="00295984">
        <w:rPr>
          <w:b/>
          <w:bCs/>
        </w:rPr>
        <w:t>Random Forest</w:t>
      </w:r>
      <w:r w:rsidRPr="00295984">
        <w:t>: An ensemble method combining multiple decision trees to achieve high accuracy and robustness.</w:t>
      </w:r>
    </w:p>
    <w:p w14:paraId="13070554" w14:textId="77777777" w:rsidR="00295984" w:rsidRPr="00295984" w:rsidRDefault="00295984" w:rsidP="00154F61">
      <w:pPr>
        <w:numPr>
          <w:ilvl w:val="0"/>
          <w:numId w:val="36"/>
        </w:numPr>
      </w:pPr>
      <w:r w:rsidRPr="00295984">
        <w:rPr>
          <w:b/>
          <w:bCs/>
        </w:rPr>
        <w:t>Support Vector Machines (SVM)</w:t>
      </w:r>
      <w:r w:rsidRPr="00295984">
        <w:t>: Uses a linear kernel to separate normal and attack traffic in high-dimensional spaces.</w:t>
      </w:r>
    </w:p>
    <w:p w14:paraId="0F64123A" w14:textId="77777777" w:rsidR="00295984" w:rsidRPr="00295984" w:rsidRDefault="00295984" w:rsidP="00154F61">
      <w:pPr>
        <w:numPr>
          <w:ilvl w:val="0"/>
          <w:numId w:val="36"/>
        </w:numPr>
      </w:pPr>
      <w:r w:rsidRPr="00295984">
        <w:rPr>
          <w:b/>
          <w:bCs/>
        </w:rPr>
        <w:t>Logistic Regression</w:t>
      </w:r>
      <w:r w:rsidRPr="00295984">
        <w:t>: A baseline model for binary classification of normal vs. attack traffic.</w:t>
      </w:r>
    </w:p>
    <w:p w14:paraId="0D1C0314" w14:textId="77777777" w:rsidR="00295984" w:rsidRPr="00295984" w:rsidRDefault="00295984" w:rsidP="00295984">
      <w:pPr>
        <w:rPr>
          <w:b/>
          <w:bCs/>
        </w:rPr>
      </w:pPr>
      <w:r w:rsidRPr="00295984">
        <w:rPr>
          <w:b/>
          <w:bCs/>
        </w:rPr>
        <w:t>3.6 Model Training and Evaluation</w:t>
      </w:r>
    </w:p>
    <w:p w14:paraId="06AEDF1A" w14:textId="77777777" w:rsidR="00295984" w:rsidRPr="00295984" w:rsidRDefault="00295984" w:rsidP="00295984">
      <w:r w:rsidRPr="00295984">
        <w:t>Machine learning models are trained on the preprocessed training data, with hyperparameters optimized using grid search and cross-validation. Evaluation is conducted on the test set using the following metrics:</w:t>
      </w:r>
    </w:p>
    <w:p w14:paraId="7DB18AD5" w14:textId="77777777" w:rsidR="00295984" w:rsidRPr="00295984" w:rsidRDefault="00295984" w:rsidP="00154F61">
      <w:pPr>
        <w:numPr>
          <w:ilvl w:val="0"/>
          <w:numId w:val="37"/>
        </w:numPr>
      </w:pPr>
      <w:r w:rsidRPr="00295984">
        <w:rPr>
          <w:b/>
          <w:bCs/>
        </w:rPr>
        <w:t>Accuracy</w:t>
      </w:r>
      <w:r w:rsidRPr="00295984">
        <w:t>: Proportion of correctly classified instances.</w:t>
      </w:r>
    </w:p>
    <w:p w14:paraId="1F281BE5" w14:textId="77777777" w:rsidR="00295984" w:rsidRPr="00295984" w:rsidRDefault="00295984" w:rsidP="00154F61">
      <w:pPr>
        <w:numPr>
          <w:ilvl w:val="0"/>
          <w:numId w:val="37"/>
        </w:numPr>
      </w:pPr>
      <w:r w:rsidRPr="00295984">
        <w:rPr>
          <w:b/>
          <w:bCs/>
        </w:rPr>
        <w:t>Precision</w:t>
      </w:r>
      <w:r w:rsidRPr="00295984">
        <w:t>: Ratio of true positives to predicted positives.</w:t>
      </w:r>
    </w:p>
    <w:p w14:paraId="60C2E63F" w14:textId="77777777" w:rsidR="00295984" w:rsidRPr="00295984" w:rsidRDefault="00295984" w:rsidP="00154F61">
      <w:pPr>
        <w:numPr>
          <w:ilvl w:val="0"/>
          <w:numId w:val="37"/>
        </w:numPr>
      </w:pPr>
      <w:r w:rsidRPr="00295984">
        <w:rPr>
          <w:b/>
          <w:bCs/>
        </w:rPr>
        <w:t>Recall</w:t>
      </w:r>
      <w:r w:rsidRPr="00295984">
        <w:t>: Ratio of true positives to actual positives.</w:t>
      </w:r>
    </w:p>
    <w:p w14:paraId="3007F8B9" w14:textId="77777777" w:rsidR="00295984" w:rsidRPr="00295984" w:rsidRDefault="00295984" w:rsidP="00154F61">
      <w:pPr>
        <w:numPr>
          <w:ilvl w:val="0"/>
          <w:numId w:val="37"/>
        </w:numPr>
      </w:pPr>
      <w:r w:rsidRPr="00295984">
        <w:rPr>
          <w:b/>
          <w:bCs/>
        </w:rPr>
        <w:t>F1-Score</w:t>
      </w:r>
      <w:r w:rsidRPr="00295984">
        <w:t>: Harmonic mean of precision and recall.</w:t>
      </w:r>
    </w:p>
    <w:p w14:paraId="3CDD9205" w14:textId="77777777" w:rsidR="00295984" w:rsidRPr="00295984" w:rsidRDefault="00295984" w:rsidP="00154F61">
      <w:pPr>
        <w:numPr>
          <w:ilvl w:val="0"/>
          <w:numId w:val="37"/>
        </w:numPr>
      </w:pPr>
      <w:r w:rsidRPr="00295984">
        <w:rPr>
          <w:b/>
          <w:bCs/>
        </w:rPr>
        <w:lastRenderedPageBreak/>
        <w:t>AUC-ROC</w:t>
      </w:r>
      <w:r w:rsidRPr="00295984">
        <w:t>: Measures the model’s ability to distinguish between classes.</w:t>
      </w:r>
    </w:p>
    <w:p w14:paraId="1B37A83B" w14:textId="77777777" w:rsidR="00295984" w:rsidRPr="00295984" w:rsidRDefault="00295984" w:rsidP="00295984">
      <w:r w:rsidRPr="00295984">
        <w:t>The best-performing model is integrated into the system for real-time DDoS detection.</w:t>
      </w:r>
    </w:p>
    <w:p w14:paraId="413D8DD1" w14:textId="77777777" w:rsidR="00295984" w:rsidRPr="00295984" w:rsidRDefault="00295984" w:rsidP="00295984">
      <w:pPr>
        <w:rPr>
          <w:b/>
          <w:bCs/>
        </w:rPr>
      </w:pPr>
      <w:r w:rsidRPr="00295984">
        <w:rPr>
          <w:b/>
          <w:bCs/>
        </w:rPr>
        <w:t>3.7 User Interface</w:t>
      </w:r>
    </w:p>
    <w:p w14:paraId="71764F1C" w14:textId="77777777" w:rsidR="00295984" w:rsidRPr="00295984" w:rsidRDefault="00295984" w:rsidP="00295984">
      <w:r w:rsidRPr="00295984">
        <w:t>The user interface is designed to provide an intuitive and visually informative experience for system administrators.</w:t>
      </w:r>
    </w:p>
    <w:p w14:paraId="62C5CA40" w14:textId="77777777" w:rsidR="00295984" w:rsidRPr="00295984" w:rsidRDefault="00295984" w:rsidP="00295984">
      <w:pPr>
        <w:rPr>
          <w:b/>
          <w:bCs/>
        </w:rPr>
      </w:pPr>
      <w:r w:rsidRPr="00295984">
        <w:rPr>
          <w:b/>
          <w:bCs/>
        </w:rPr>
        <w:t>3.7.1 Interface Design</w:t>
      </w:r>
    </w:p>
    <w:p w14:paraId="58ECD470" w14:textId="77777777" w:rsidR="00295984" w:rsidRPr="00295984" w:rsidRDefault="00295984" w:rsidP="00154F61">
      <w:pPr>
        <w:numPr>
          <w:ilvl w:val="0"/>
          <w:numId w:val="38"/>
        </w:numPr>
      </w:pPr>
      <w:r w:rsidRPr="00295984">
        <w:rPr>
          <w:b/>
          <w:bCs/>
        </w:rPr>
        <w:t>Responsive Design</w:t>
      </w:r>
      <w:r w:rsidRPr="00295984">
        <w:t>: Adapts to various devices and screen sizes.</w:t>
      </w:r>
    </w:p>
    <w:p w14:paraId="109EA8B4" w14:textId="77777777" w:rsidR="00295984" w:rsidRPr="00295984" w:rsidRDefault="00295984" w:rsidP="00154F61">
      <w:pPr>
        <w:numPr>
          <w:ilvl w:val="0"/>
          <w:numId w:val="38"/>
        </w:numPr>
      </w:pPr>
      <w:r w:rsidRPr="00295984">
        <w:rPr>
          <w:b/>
          <w:bCs/>
        </w:rPr>
        <w:t>User-Friendly</w:t>
      </w:r>
      <w:r w:rsidRPr="00295984">
        <w:t>: Simplifies navigation and interaction.</w:t>
      </w:r>
    </w:p>
    <w:p w14:paraId="31BAB6F7" w14:textId="77777777" w:rsidR="00295984" w:rsidRPr="00295984" w:rsidRDefault="00295984" w:rsidP="00154F61">
      <w:pPr>
        <w:numPr>
          <w:ilvl w:val="0"/>
          <w:numId w:val="38"/>
        </w:numPr>
      </w:pPr>
      <w:r w:rsidRPr="00295984">
        <w:rPr>
          <w:b/>
          <w:bCs/>
        </w:rPr>
        <w:t>Visual Data Representation</w:t>
      </w:r>
      <w:r w:rsidRPr="00295984">
        <w:t>: Uses charts and graphs to display threat statistics and network activity.</w:t>
      </w:r>
    </w:p>
    <w:p w14:paraId="6309F6B3" w14:textId="77777777" w:rsidR="00295984" w:rsidRPr="00295984" w:rsidRDefault="00295984" w:rsidP="00295984">
      <w:pPr>
        <w:rPr>
          <w:b/>
          <w:bCs/>
        </w:rPr>
      </w:pPr>
      <w:r w:rsidRPr="00295984">
        <w:rPr>
          <w:b/>
          <w:bCs/>
        </w:rPr>
        <w:t>3.7.2 Core Components</w:t>
      </w:r>
    </w:p>
    <w:p w14:paraId="104A0A1F" w14:textId="77777777" w:rsidR="00295984" w:rsidRPr="00295984" w:rsidRDefault="00295984" w:rsidP="00154F61">
      <w:pPr>
        <w:numPr>
          <w:ilvl w:val="0"/>
          <w:numId w:val="39"/>
        </w:numPr>
      </w:pPr>
      <w:r w:rsidRPr="00295984">
        <w:rPr>
          <w:b/>
          <w:bCs/>
        </w:rPr>
        <w:t>Main Dashboard</w:t>
      </w:r>
      <w:r w:rsidRPr="00295984">
        <w:t>: Provides an overview of system status and active threats.</w:t>
      </w:r>
    </w:p>
    <w:p w14:paraId="0372F99E" w14:textId="77777777" w:rsidR="00295984" w:rsidRPr="00295984" w:rsidRDefault="00295984" w:rsidP="00154F61">
      <w:pPr>
        <w:numPr>
          <w:ilvl w:val="0"/>
          <w:numId w:val="39"/>
        </w:numPr>
      </w:pPr>
      <w:r w:rsidRPr="00295984">
        <w:rPr>
          <w:b/>
          <w:bCs/>
        </w:rPr>
        <w:t>Statistics Display</w:t>
      </w:r>
      <w:r w:rsidRPr="00295984">
        <w:t>: Visualizes network traffic and threat trends.</w:t>
      </w:r>
    </w:p>
    <w:p w14:paraId="6CDED845" w14:textId="77777777" w:rsidR="00295984" w:rsidRPr="00295984" w:rsidRDefault="00295984" w:rsidP="00154F61">
      <w:pPr>
        <w:numPr>
          <w:ilvl w:val="0"/>
          <w:numId w:val="39"/>
        </w:numPr>
      </w:pPr>
      <w:r w:rsidRPr="00295984">
        <w:rPr>
          <w:b/>
          <w:bCs/>
        </w:rPr>
        <w:t>Threat Overview</w:t>
      </w:r>
      <w:r w:rsidRPr="00295984">
        <w:t>: Details detected threats and their severity.</w:t>
      </w:r>
    </w:p>
    <w:p w14:paraId="3C1BBFE9" w14:textId="77777777" w:rsidR="00295984" w:rsidRPr="00295984" w:rsidRDefault="00295984" w:rsidP="00154F61">
      <w:pPr>
        <w:numPr>
          <w:ilvl w:val="0"/>
          <w:numId w:val="39"/>
        </w:numPr>
      </w:pPr>
      <w:r w:rsidRPr="00295984">
        <w:rPr>
          <w:b/>
          <w:bCs/>
        </w:rPr>
        <w:t>Alert System</w:t>
      </w:r>
      <w:r w:rsidRPr="00295984">
        <w:t>: Notifies users of critical events in real-time.</w:t>
      </w:r>
    </w:p>
    <w:p w14:paraId="0F9E1667" w14:textId="77777777" w:rsidR="00295984" w:rsidRPr="00295984" w:rsidRDefault="00295984" w:rsidP="00295984">
      <w:pPr>
        <w:rPr>
          <w:b/>
          <w:bCs/>
        </w:rPr>
      </w:pPr>
      <w:r w:rsidRPr="00295984">
        <w:rPr>
          <w:b/>
          <w:bCs/>
        </w:rPr>
        <w:t>3.8 Security Measures</w:t>
      </w:r>
    </w:p>
    <w:p w14:paraId="3ECE2F35" w14:textId="77777777" w:rsidR="00295984" w:rsidRPr="00295984" w:rsidRDefault="00295984" w:rsidP="00295984">
      <w:r w:rsidRPr="00295984">
        <w:t>Security is a cornerstone of the system, ensuring data integrity and system reliability.</w:t>
      </w:r>
    </w:p>
    <w:p w14:paraId="06F5CA2A" w14:textId="77777777" w:rsidR="00295984" w:rsidRPr="00295984" w:rsidRDefault="00295984" w:rsidP="00295984">
      <w:pPr>
        <w:rPr>
          <w:b/>
          <w:bCs/>
        </w:rPr>
      </w:pPr>
      <w:r w:rsidRPr="00295984">
        <w:rPr>
          <w:b/>
          <w:bCs/>
        </w:rPr>
        <w:t>3.8.1 Data Protection</w:t>
      </w:r>
    </w:p>
    <w:p w14:paraId="1E5972CB" w14:textId="77777777" w:rsidR="00295984" w:rsidRPr="00295984" w:rsidRDefault="00295984" w:rsidP="00154F61">
      <w:pPr>
        <w:numPr>
          <w:ilvl w:val="0"/>
          <w:numId w:val="40"/>
        </w:numPr>
      </w:pPr>
      <w:r w:rsidRPr="00295984">
        <w:rPr>
          <w:b/>
          <w:bCs/>
        </w:rPr>
        <w:t>Encryption</w:t>
      </w:r>
      <w:r w:rsidRPr="00295984">
        <w:t>: Secures data at rest and in transit.</w:t>
      </w:r>
    </w:p>
    <w:p w14:paraId="68959ECD" w14:textId="77777777" w:rsidR="00295984" w:rsidRPr="00295984" w:rsidRDefault="00295984" w:rsidP="00154F61">
      <w:pPr>
        <w:numPr>
          <w:ilvl w:val="0"/>
          <w:numId w:val="40"/>
        </w:numPr>
      </w:pPr>
      <w:r w:rsidRPr="00295984">
        <w:rPr>
          <w:b/>
          <w:bCs/>
        </w:rPr>
        <w:t>Secure Communication</w:t>
      </w:r>
      <w:r w:rsidRPr="00295984">
        <w:t>: Uses HTTPS and TLS protocols.</w:t>
      </w:r>
    </w:p>
    <w:p w14:paraId="4EF9FC22" w14:textId="77777777" w:rsidR="00295984" w:rsidRPr="00295984" w:rsidRDefault="00295984" w:rsidP="00154F61">
      <w:pPr>
        <w:numPr>
          <w:ilvl w:val="0"/>
          <w:numId w:val="40"/>
        </w:numPr>
      </w:pPr>
      <w:r w:rsidRPr="00295984">
        <w:rPr>
          <w:b/>
          <w:bCs/>
        </w:rPr>
        <w:t>Access Control</w:t>
      </w:r>
      <w:r w:rsidRPr="00295984">
        <w:t>: Implements role-based permissions to restrict unauthorized access.</w:t>
      </w:r>
    </w:p>
    <w:p w14:paraId="674A8023" w14:textId="77777777" w:rsidR="00295984" w:rsidRPr="00295984" w:rsidRDefault="00295984" w:rsidP="00295984">
      <w:pPr>
        <w:rPr>
          <w:b/>
          <w:bCs/>
        </w:rPr>
      </w:pPr>
      <w:r w:rsidRPr="00295984">
        <w:rPr>
          <w:b/>
          <w:bCs/>
        </w:rPr>
        <w:t>3.8.2 System Monitoring</w:t>
      </w:r>
    </w:p>
    <w:p w14:paraId="3022AC1D" w14:textId="77777777" w:rsidR="00295984" w:rsidRPr="00295984" w:rsidRDefault="00295984" w:rsidP="00154F61">
      <w:pPr>
        <w:numPr>
          <w:ilvl w:val="0"/>
          <w:numId w:val="41"/>
        </w:numPr>
      </w:pPr>
      <w:r w:rsidRPr="00295984">
        <w:rPr>
          <w:b/>
          <w:bCs/>
        </w:rPr>
        <w:t>Event Logging</w:t>
      </w:r>
      <w:r w:rsidRPr="00295984">
        <w:t>: Records system activities for auditing.</w:t>
      </w:r>
    </w:p>
    <w:p w14:paraId="3D318F81" w14:textId="77777777" w:rsidR="00295984" w:rsidRPr="00295984" w:rsidRDefault="00295984" w:rsidP="00154F61">
      <w:pPr>
        <w:numPr>
          <w:ilvl w:val="0"/>
          <w:numId w:val="41"/>
        </w:numPr>
      </w:pPr>
      <w:r w:rsidRPr="00295984">
        <w:rPr>
          <w:b/>
          <w:bCs/>
        </w:rPr>
        <w:lastRenderedPageBreak/>
        <w:t>Performance Monitoring</w:t>
      </w:r>
      <w:r w:rsidRPr="00295984">
        <w:t>: Tracks system health and resource usage.</w:t>
      </w:r>
    </w:p>
    <w:p w14:paraId="315B1FD5" w14:textId="77777777" w:rsidR="00295984" w:rsidRPr="00295984" w:rsidRDefault="00295984" w:rsidP="00154F61">
      <w:pPr>
        <w:numPr>
          <w:ilvl w:val="0"/>
          <w:numId w:val="41"/>
        </w:numPr>
      </w:pPr>
      <w:r w:rsidRPr="00295984">
        <w:rPr>
          <w:b/>
          <w:bCs/>
        </w:rPr>
        <w:t>Intrusion Detection</w:t>
      </w:r>
      <w:r w:rsidRPr="00295984">
        <w:t>: Identifies and responds to unauthorized access attempts.</w:t>
      </w:r>
    </w:p>
    <w:p w14:paraId="0FE0EB4D" w14:textId="77777777" w:rsidR="00295984" w:rsidRPr="00295984" w:rsidRDefault="00295984" w:rsidP="00295984">
      <w:pPr>
        <w:rPr>
          <w:b/>
          <w:bCs/>
        </w:rPr>
      </w:pPr>
      <w:r w:rsidRPr="00295984">
        <w:rPr>
          <w:b/>
          <w:bCs/>
        </w:rPr>
        <w:t>3.9 System Integration</w:t>
      </w:r>
    </w:p>
    <w:p w14:paraId="42AF8FEF" w14:textId="77777777" w:rsidR="00295984" w:rsidRPr="00295984" w:rsidRDefault="00295984" w:rsidP="00295984">
      <w:r w:rsidRPr="00295984">
        <w:t>The system is designed for interoperability with existing cybersecurity infrastructure.</w:t>
      </w:r>
    </w:p>
    <w:p w14:paraId="6431AF0B" w14:textId="77777777" w:rsidR="00295984" w:rsidRPr="00295984" w:rsidRDefault="00295984" w:rsidP="00295984">
      <w:pPr>
        <w:rPr>
          <w:b/>
          <w:bCs/>
        </w:rPr>
      </w:pPr>
      <w:r w:rsidRPr="00295984">
        <w:rPr>
          <w:b/>
          <w:bCs/>
        </w:rPr>
        <w:t>3.9.1 System Integration</w:t>
      </w:r>
    </w:p>
    <w:p w14:paraId="6115366D" w14:textId="77777777" w:rsidR="00295984" w:rsidRPr="00295984" w:rsidRDefault="00295984" w:rsidP="00154F61">
      <w:pPr>
        <w:numPr>
          <w:ilvl w:val="0"/>
          <w:numId w:val="42"/>
        </w:numPr>
      </w:pPr>
      <w:r w:rsidRPr="00295984">
        <w:t>Integration with other monitoring tools for comprehensive threat visibility.</w:t>
      </w:r>
    </w:p>
    <w:p w14:paraId="05D5CFFD" w14:textId="77777777" w:rsidR="00295984" w:rsidRPr="00295984" w:rsidRDefault="00295984" w:rsidP="00154F61">
      <w:pPr>
        <w:numPr>
          <w:ilvl w:val="0"/>
          <w:numId w:val="42"/>
        </w:numPr>
      </w:pPr>
      <w:r w:rsidRPr="00295984">
        <w:t>Compatibility with firewalls and intrusion prevention systems.</w:t>
      </w:r>
    </w:p>
    <w:p w14:paraId="7698CEF6" w14:textId="77777777" w:rsidR="00295984" w:rsidRPr="00295984" w:rsidRDefault="00295984" w:rsidP="00154F61">
      <w:pPr>
        <w:numPr>
          <w:ilvl w:val="0"/>
          <w:numId w:val="42"/>
        </w:numPr>
      </w:pPr>
      <w:r w:rsidRPr="00295984">
        <w:t>Support for automated reporting to external systems.</w:t>
      </w:r>
    </w:p>
    <w:p w14:paraId="5F489A18" w14:textId="77777777" w:rsidR="00295984" w:rsidRPr="00295984" w:rsidRDefault="00295984" w:rsidP="00295984">
      <w:pPr>
        <w:rPr>
          <w:b/>
          <w:bCs/>
        </w:rPr>
      </w:pPr>
      <w:r w:rsidRPr="00295984">
        <w:rPr>
          <w:b/>
          <w:bCs/>
        </w:rPr>
        <w:t>3.9.2 APIs</w:t>
      </w:r>
    </w:p>
    <w:p w14:paraId="7F4C65C1" w14:textId="77777777" w:rsidR="00295984" w:rsidRPr="00295984" w:rsidRDefault="00295984" w:rsidP="00154F61">
      <w:pPr>
        <w:numPr>
          <w:ilvl w:val="0"/>
          <w:numId w:val="43"/>
        </w:numPr>
      </w:pPr>
      <w:r w:rsidRPr="00295984">
        <w:rPr>
          <w:b/>
          <w:bCs/>
        </w:rPr>
        <w:t>RESTful APIs</w:t>
      </w:r>
      <w:r w:rsidRPr="00295984">
        <w:t>: Enable programmatic access to system functionalities.</w:t>
      </w:r>
    </w:p>
    <w:p w14:paraId="30E8918E" w14:textId="77777777" w:rsidR="00295984" w:rsidRPr="00295984" w:rsidRDefault="00295984" w:rsidP="00154F61">
      <w:pPr>
        <w:numPr>
          <w:ilvl w:val="0"/>
          <w:numId w:val="43"/>
        </w:numPr>
      </w:pPr>
      <w:r w:rsidRPr="00295984">
        <w:rPr>
          <w:b/>
          <w:bCs/>
        </w:rPr>
        <w:t>API Documentation</w:t>
      </w:r>
      <w:r w:rsidRPr="00295984">
        <w:t>: Provides clear guidelines for developers.</w:t>
      </w:r>
    </w:p>
    <w:p w14:paraId="6524B28D" w14:textId="77777777" w:rsidR="00295984" w:rsidRPr="00295984" w:rsidRDefault="00295984" w:rsidP="00154F61">
      <w:pPr>
        <w:numPr>
          <w:ilvl w:val="0"/>
          <w:numId w:val="43"/>
        </w:numPr>
      </w:pPr>
      <w:r w:rsidRPr="00295984">
        <w:rPr>
          <w:b/>
          <w:bCs/>
        </w:rPr>
        <w:t>API Security</w:t>
      </w:r>
      <w:r w:rsidRPr="00295984">
        <w:t>: Implements authentication and rate-limiting to prevent abuse.</w:t>
      </w:r>
    </w:p>
    <w:p w14:paraId="4BE2AD61" w14:textId="77777777" w:rsidR="00295984" w:rsidRPr="00295984" w:rsidRDefault="00295984" w:rsidP="00295984">
      <w:pPr>
        <w:rPr>
          <w:b/>
          <w:bCs/>
        </w:rPr>
      </w:pPr>
      <w:r w:rsidRPr="00295984">
        <w:rPr>
          <w:b/>
          <w:bCs/>
        </w:rPr>
        <w:t>3.10 Traffic Scenarios</w:t>
      </w:r>
    </w:p>
    <w:p w14:paraId="52223A21" w14:textId="77777777" w:rsidR="00295984" w:rsidRPr="00295984" w:rsidRDefault="00295984" w:rsidP="00295984">
      <w:r w:rsidRPr="00295984">
        <w:t>To evaluate the system and machine learning models, three traffic scenarios from the CICIDS2017 dataset are analyzed:</w:t>
      </w:r>
    </w:p>
    <w:p w14:paraId="061CE04E" w14:textId="77777777" w:rsidR="00295984" w:rsidRPr="00295984" w:rsidRDefault="00295984" w:rsidP="00154F61">
      <w:pPr>
        <w:numPr>
          <w:ilvl w:val="0"/>
          <w:numId w:val="44"/>
        </w:numPr>
      </w:pPr>
      <w:r w:rsidRPr="00295984">
        <w:rPr>
          <w:b/>
          <w:bCs/>
        </w:rPr>
        <w:t>Normal Traffic</w:t>
      </w:r>
      <w:r w:rsidRPr="00295984">
        <w:t>: Baseline benign traffic for anomaly detection.</w:t>
      </w:r>
    </w:p>
    <w:p w14:paraId="1CD5BB6C" w14:textId="77777777" w:rsidR="00295984" w:rsidRPr="00295984" w:rsidRDefault="00295984" w:rsidP="00154F61">
      <w:pPr>
        <w:numPr>
          <w:ilvl w:val="0"/>
          <w:numId w:val="44"/>
        </w:numPr>
      </w:pPr>
      <w:r w:rsidRPr="00295984">
        <w:rPr>
          <w:b/>
          <w:bCs/>
        </w:rPr>
        <w:t>Attack Traffic</w:t>
      </w:r>
      <w:r w:rsidRPr="00295984">
        <w:t>: Known DDoS attack traffic for model validation.</w:t>
      </w:r>
    </w:p>
    <w:p w14:paraId="4E83E2B8" w14:textId="77777777" w:rsidR="00295984" w:rsidRPr="00295984" w:rsidRDefault="00295984" w:rsidP="00154F61">
      <w:pPr>
        <w:numPr>
          <w:ilvl w:val="0"/>
          <w:numId w:val="44"/>
        </w:numPr>
      </w:pPr>
      <w:r w:rsidRPr="00295984">
        <w:rPr>
          <w:b/>
          <w:bCs/>
        </w:rPr>
        <w:t>Suspicious Traffic</w:t>
      </w:r>
      <w:r w:rsidRPr="00295984">
        <w:t>: Anomalous traffic requiring further investigation to assess model robustness.</w:t>
      </w:r>
    </w:p>
    <w:p w14:paraId="349D876F" w14:textId="77777777" w:rsidR="00295984" w:rsidRPr="00295984" w:rsidRDefault="00295984" w:rsidP="00295984">
      <w:pPr>
        <w:rPr>
          <w:b/>
          <w:bCs/>
        </w:rPr>
      </w:pPr>
      <w:r w:rsidRPr="00295984">
        <w:rPr>
          <w:b/>
          <w:bCs/>
        </w:rPr>
        <w:t>3.11 Challenges and Mitigation Strategies</w:t>
      </w:r>
    </w:p>
    <w:p w14:paraId="1A6177F5" w14:textId="77777777" w:rsidR="00295984" w:rsidRPr="00295984" w:rsidRDefault="00295984" w:rsidP="00295984">
      <w:r w:rsidRPr="00295984">
        <w:t>The following challenges are anticipated, with corresponding solutions:</w:t>
      </w:r>
    </w:p>
    <w:p w14:paraId="2843A22F" w14:textId="77777777" w:rsidR="00295984" w:rsidRPr="00295984" w:rsidRDefault="00295984" w:rsidP="00154F61">
      <w:pPr>
        <w:numPr>
          <w:ilvl w:val="0"/>
          <w:numId w:val="45"/>
        </w:numPr>
      </w:pPr>
      <w:r w:rsidRPr="00295984">
        <w:rPr>
          <w:b/>
          <w:bCs/>
        </w:rPr>
        <w:t>Data Imbalance</w:t>
      </w:r>
      <w:r w:rsidRPr="00295984">
        <w:t>: Addressed using SMOTE to balance normal and attack traffic in the dataset.</w:t>
      </w:r>
    </w:p>
    <w:p w14:paraId="45B1B70C" w14:textId="77777777" w:rsidR="00295984" w:rsidRPr="00295984" w:rsidRDefault="00295984" w:rsidP="00154F61">
      <w:pPr>
        <w:numPr>
          <w:ilvl w:val="0"/>
          <w:numId w:val="45"/>
        </w:numPr>
      </w:pPr>
      <w:r w:rsidRPr="00295984">
        <w:rPr>
          <w:b/>
          <w:bCs/>
        </w:rPr>
        <w:lastRenderedPageBreak/>
        <w:t>Overfitting</w:t>
      </w:r>
      <w:r w:rsidRPr="00295984">
        <w:t>: Mitigated through cross-validation, regularization, and early stopping.</w:t>
      </w:r>
    </w:p>
    <w:p w14:paraId="4DC81642" w14:textId="77777777" w:rsidR="00295984" w:rsidRPr="00295984" w:rsidRDefault="00295984" w:rsidP="00154F61">
      <w:pPr>
        <w:numPr>
          <w:ilvl w:val="0"/>
          <w:numId w:val="45"/>
        </w:numPr>
      </w:pPr>
      <w:r w:rsidRPr="00295984">
        <w:rPr>
          <w:b/>
          <w:bCs/>
        </w:rPr>
        <w:t>Computational Constraints</w:t>
      </w:r>
      <w:r w:rsidRPr="00295984">
        <w:t xml:space="preserve">: Overcome by leveraging Google </w:t>
      </w:r>
      <w:proofErr w:type="spellStart"/>
      <w:r w:rsidRPr="00295984">
        <w:t>Colab’s</w:t>
      </w:r>
      <w:proofErr w:type="spellEnd"/>
      <w:r w:rsidRPr="00295984">
        <w:t xml:space="preserve"> GPU resources.</w:t>
      </w:r>
    </w:p>
    <w:p w14:paraId="100AC616" w14:textId="77777777" w:rsidR="00295984" w:rsidRPr="00295984" w:rsidRDefault="00295984" w:rsidP="00154F61">
      <w:pPr>
        <w:numPr>
          <w:ilvl w:val="0"/>
          <w:numId w:val="45"/>
        </w:numPr>
      </w:pPr>
      <w:r w:rsidRPr="00295984">
        <w:rPr>
          <w:b/>
          <w:bCs/>
        </w:rPr>
        <w:t>System Scalability</w:t>
      </w:r>
      <w:r w:rsidRPr="00295984">
        <w:t>: Ensured through modular design and cloud-based deployment.</w:t>
      </w:r>
    </w:p>
    <w:p w14:paraId="085DE0E2" w14:textId="77777777" w:rsidR="00295984" w:rsidRPr="00295984" w:rsidRDefault="00295984" w:rsidP="00295984">
      <w:pPr>
        <w:rPr>
          <w:b/>
          <w:bCs/>
        </w:rPr>
      </w:pPr>
      <w:r w:rsidRPr="00295984">
        <w:rPr>
          <w:b/>
          <w:bCs/>
        </w:rPr>
        <w:t>3.12 Maintenance and Future Development</w:t>
      </w:r>
    </w:p>
    <w:p w14:paraId="1488FBFF" w14:textId="77777777" w:rsidR="00295984" w:rsidRPr="00295984" w:rsidRDefault="00295984" w:rsidP="00295984">
      <w:pPr>
        <w:rPr>
          <w:b/>
          <w:bCs/>
        </w:rPr>
      </w:pPr>
      <w:r w:rsidRPr="00295984">
        <w:rPr>
          <w:b/>
          <w:bCs/>
        </w:rPr>
        <w:t>3.12.1 Maintenance</w:t>
      </w:r>
    </w:p>
    <w:p w14:paraId="66381A76" w14:textId="77777777" w:rsidR="00295984" w:rsidRPr="00295984" w:rsidRDefault="00295984" w:rsidP="00154F61">
      <w:pPr>
        <w:numPr>
          <w:ilvl w:val="0"/>
          <w:numId w:val="46"/>
        </w:numPr>
      </w:pPr>
      <w:r w:rsidRPr="00295984">
        <w:t>Regular system updates to address emerging threats.</w:t>
      </w:r>
    </w:p>
    <w:p w14:paraId="115BFCE2" w14:textId="77777777" w:rsidR="00295984" w:rsidRPr="00295984" w:rsidRDefault="00295984" w:rsidP="00154F61">
      <w:pPr>
        <w:numPr>
          <w:ilvl w:val="0"/>
          <w:numId w:val="46"/>
        </w:numPr>
      </w:pPr>
      <w:r w:rsidRPr="00295984">
        <w:t>Bug fixes and performance optimizations.</w:t>
      </w:r>
    </w:p>
    <w:p w14:paraId="11011FAE" w14:textId="77777777" w:rsidR="00295984" w:rsidRPr="00295984" w:rsidRDefault="00295984" w:rsidP="00154F61">
      <w:pPr>
        <w:numPr>
          <w:ilvl w:val="0"/>
          <w:numId w:val="46"/>
        </w:numPr>
      </w:pPr>
      <w:r w:rsidRPr="00295984">
        <w:t>User feedback integration for continuous improvement.</w:t>
      </w:r>
    </w:p>
    <w:p w14:paraId="732904D0" w14:textId="77777777" w:rsidR="00295984" w:rsidRPr="00295984" w:rsidRDefault="00295984" w:rsidP="00295984">
      <w:pPr>
        <w:rPr>
          <w:b/>
          <w:bCs/>
        </w:rPr>
      </w:pPr>
      <w:r w:rsidRPr="00295984">
        <w:rPr>
          <w:b/>
          <w:bCs/>
        </w:rPr>
        <w:t>3.12.2 Future Development</w:t>
      </w:r>
    </w:p>
    <w:p w14:paraId="07AA9F05" w14:textId="77777777" w:rsidR="00295984" w:rsidRPr="00295984" w:rsidRDefault="00295984" w:rsidP="00154F61">
      <w:pPr>
        <w:numPr>
          <w:ilvl w:val="0"/>
          <w:numId w:val="47"/>
        </w:numPr>
      </w:pPr>
      <w:r w:rsidRPr="00295984">
        <w:t>Addition of advanced machine learning models, such as deep learning.</w:t>
      </w:r>
    </w:p>
    <w:p w14:paraId="37A3353E" w14:textId="77777777" w:rsidR="00295984" w:rsidRPr="00295984" w:rsidRDefault="00295984" w:rsidP="00154F61">
      <w:pPr>
        <w:numPr>
          <w:ilvl w:val="0"/>
          <w:numId w:val="47"/>
        </w:numPr>
      </w:pPr>
      <w:r w:rsidRPr="00295984">
        <w:t>Expansion of threat detection capabilities to cover new attack vectors.</w:t>
      </w:r>
    </w:p>
    <w:p w14:paraId="0B3E6EBB" w14:textId="77777777" w:rsidR="00295984" w:rsidRPr="00295984" w:rsidRDefault="00295984" w:rsidP="00154F61">
      <w:pPr>
        <w:numPr>
          <w:ilvl w:val="0"/>
          <w:numId w:val="47"/>
        </w:numPr>
      </w:pPr>
      <w:r w:rsidRPr="00295984">
        <w:t>Enhanced visualization tools for deeper threat insights.</w:t>
      </w:r>
    </w:p>
    <w:p w14:paraId="752AC24A" w14:textId="77777777" w:rsidR="00295984" w:rsidRPr="00295984" w:rsidRDefault="00295984" w:rsidP="00295984">
      <w:pPr>
        <w:rPr>
          <w:b/>
          <w:bCs/>
        </w:rPr>
      </w:pPr>
      <w:r w:rsidRPr="00295984">
        <w:rPr>
          <w:b/>
          <w:bCs/>
        </w:rPr>
        <w:t>3.13 Conclusion</w:t>
      </w:r>
    </w:p>
    <w:p w14:paraId="046C803B" w14:textId="77777777" w:rsidR="00295984" w:rsidRDefault="00295984" w:rsidP="00295984">
      <w:pPr>
        <w:rPr>
          <w:rtl/>
        </w:rPr>
      </w:pPr>
      <w:r w:rsidRPr="00295984">
        <w:t>This chapter has outlined a comprehensive methodology for developing a security threat monitoring and analysis system with integrated machine learning for DDoS detection. The RAD approach, combined with robust web technologies and machine learning tools, ensures rapid development and accurate threat detection. The CICIDS2017 dataset provides a realistic foundation for model training, while the system’s user interface, security measures, and integration capabilities enhance its practicality. By addressing challenges proactively, this methodology establishes a solid framework for a reliable and scalable cybersecurity solution.</w:t>
      </w:r>
    </w:p>
    <w:p w14:paraId="2325319D" w14:textId="77777777" w:rsidR="00295984" w:rsidRDefault="00295984" w:rsidP="00295984">
      <w:pPr>
        <w:rPr>
          <w:rtl/>
        </w:rPr>
      </w:pPr>
    </w:p>
    <w:p w14:paraId="79C67EE4" w14:textId="77777777" w:rsidR="00295984" w:rsidRDefault="00295984" w:rsidP="00295984">
      <w:pPr>
        <w:rPr>
          <w:rtl/>
        </w:rPr>
      </w:pPr>
    </w:p>
    <w:p w14:paraId="21B73C97" w14:textId="77777777" w:rsidR="00295984" w:rsidRDefault="00295984" w:rsidP="00295984">
      <w:pPr>
        <w:rPr>
          <w:rtl/>
        </w:rPr>
      </w:pPr>
    </w:p>
    <w:p w14:paraId="3E5C9754" w14:textId="77777777" w:rsidR="00295984" w:rsidRDefault="00295984" w:rsidP="00295984">
      <w:pPr>
        <w:rPr>
          <w:rtl/>
        </w:rPr>
      </w:pPr>
    </w:p>
    <w:p w14:paraId="35D50BD8" w14:textId="77777777" w:rsidR="00295984" w:rsidRDefault="00295984" w:rsidP="00295984">
      <w:pPr>
        <w:rPr>
          <w:rtl/>
        </w:rPr>
      </w:pPr>
    </w:p>
    <w:p w14:paraId="6FFBF435" w14:textId="77777777" w:rsidR="00295984" w:rsidRDefault="00295984" w:rsidP="00295984">
      <w:pPr>
        <w:rPr>
          <w:rtl/>
        </w:rPr>
      </w:pPr>
    </w:p>
    <w:p w14:paraId="0873C6E5" w14:textId="77777777" w:rsidR="00295984" w:rsidRDefault="00295984" w:rsidP="00295984">
      <w:pPr>
        <w:rPr>
          <w:rtl/>
        </w:rPr>
      </w:pPr>
    </w:p>
    <w:p w14:paraId="4AF8C687" w14:textId="77777777" w:rsidR="00295984" w:rsidRDefault="00295984" w:rsidP="00295984">
      <w:pPr>
        <w:rPr>
          <w:rtl/>
        </w:rPr>
      </w:pPr>
    </w:p>
    <w:p w14:paraId="201F901D" w14:textId="67D47EC8" w:rsidR="00295984" w:rsidRDefault="0068102F" w:rsidP="00295984">
      <w:r>
        <w:rPr>
          <w:b/>
          <w:bCs/>
        </w:rPr>
        <w:t xml:space="preserve">1- </w:t>
      </w:r>
      <w:r w:rsidR="00693960">
        <w:rPr>
          <w:b/>
          <w:bCs/>
        </w:rPr>
        <w:t xml:space="preserve">Machine Learning </w:t>
      </w:r>
      <w:proofErr w:type="gramStart"/>
      <w:r w:rsidR="00295984" w:rsidRPr="00295984">
        <w:rPr>
          <w:b/>
          <w:bCs/>
        </w:rPr>
        <w:t>Diagrams</w:t>
      </w:r>
      <w:r w:rsidR="00295984">
        <w:t xml:space="preserve"> :</w:t>
      </w:r>
      <w:proofErr w:type="gramEnd"/>
    </w:p>
    <w:p w14:paraId="45064529" w14:textId="77777777" w:rsidR="00295984" w:rsidRPr="00295984" w:rsidRDefault="00295984" w:rsidP="00295984"/>
    <w:p w14:paraId="58A5E85E" w14:textId="6E1D47FD" w:rsidR="00F33077" w:rsidRDefault="00F33077" w:rsidP="00F33077">
      <w:pPr>
        <w:spacing w:line="278" w:lineRule="auto"/>
        <w:jc w:val="left"/>
      </w:pPr>
      <w:r>
        <w:t xml:space="preserve"> </w:t>
      </w:r>
      <w:r w:rsidR="00723786" w:rsidRPr="00723786">
        <w:rPr>
          <w:rFonts w:ascii="Times New Roman" w:eastAsia="Calibri" w:hAnsi="Times New Roman" w:cs="Times New Roman"/>
          <w:b/>
          <w:bCs/>
          <w:noProof/>
          <w:sz w:val="28"/>
          <w:szCs w:val="28"/>
        </w:rPr>
        <w:drawing>
          <wp:inline distT="0" distB="0" distL="0" distR="0" wp14:anchorId="745FA3BA" wp14:editId="1419094A">
            <wp:extent cx="5557652" cy="3277870"/>
            <wp:effectExtent l="0" t="0" r="5080" b="0"/>
            <wp:docPr id="15513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9295" cy="3278839"/>
                    </a:xfrm>
                    <a:prstGeom prst="rect">
                      <a:avLst/>
                    </a:prstGeom>
                    <a:noFill/>
                    <a:ln>
                      <a:noFill/>
                    </a:ln>
                  </pic:spPr>
                </pic:pic>
              </a:graphicData>
            </a:graphic>
          </wp:inline>
        </w:drawing>
      </w:r>
    </w:p>
    <w:p w14:paraId="6FD04D0A" w14:textId="77777777" w:rsidR="00F33077" w:rsidRDefault="00F33077" w:rsidP="004F15DE">
      <w:pPr>
        <w:spacing w:line="278" w:lineRule="auto"/>
        <w:jc w:val="center"/>
      </w:pPr>
      <w:r>
        <w:t>Diagram: Advanced Machine Learning Pipeline for DDoS Detection</w:t>
      </w:r>
    </w:p>
    <w:p w14:paraId="5C062617" w14:textId="77777777" w:rsidR="00295984" w:rsidRDefault="00295984" w:rsidP="00F33077">
      <w:pPr>
        <w:spacing w:line="278" w:lineRule="auto"/>
        <w:jc w:val="left"/>
      </w:pPr>
    </w:p>
    <w:p w14:paraId="0B616BBD" w14:textId="77777777" w:rsidR="000667CB" w:rsidRPr="000667CB" w:rsidRDefault="000667CB" w:rsidP="00553772">
      <w:r w:rsidRPr="000667CB">
        <w:t>This pipeline outlines the sequential stages of building a machine learning model for DDoS detection. It begins with data collection, followed by data preprocessing and feature engineering to prepare the dataset. The processed data is used for model training and evaluation, ensuring accuracy and performance. The final step is deployment, where the trained model is integrated into a real-time detection system.</w:t>
      </w:r>
    </w:p>
    <w:p w14:paraId="3F41FC3A" w14:textId="77777777" w:rsidR="00384978" w:rsidRDefault="00384978" w:rsidP="00F33077">
      <w:pPr>
        <w:spacing w:line="278" w:lineRule="auto"/>
        <w:jc w:val="left"/>
        <w:rPr>
          <w:rtl/>
        </w:rPr>
      </w:pPr>
    </w:p>
    <w:p w14:paraId="0765BC55" w14:textId="77777777" w:rsidR="00384978" w:rsidRDefault="00384978" w:rsidP="00F33077">
      <w:pPr>
        <w:spacing w:line="278" w:lineRule="auto"/>
        <w:jc w:val="left"/>
        <w:rPr>
          <w:rtl/>
        </w:rPr>
      </w:pPr>
    </w:p>
    <w:p w14:paraId="6A0650D2" w14:textId="77777777" w:rsidR="00384978" w:rsidRDefault="00384978" w:rsidP="00F33077">
      <w:pPr>
        <w:spacing w:line="278" w:lineRule="auto"/>
        <w:jc w:val="left"/>
        <w:rPr>
          <w:rtl/>
        </w:rPr>
      </w:pPr>
    </w:p>
    <w:p w14:paraId="2AD18A52" w14:textId="77777777" w:rsidR="00384978" w:rsidRDefault="00384978" w:rsidP="00F33077">
      <w:pPr>
        <w:spacing w:line="278" w:lineRule="auto"/>
        <w:jc w:val="left"/>
        <w:rPr>
          <w:rtl/>
        </w:rPr>
      </w:pPr>
    </w:p>
    <w:p w14:paraId="72174EBD" w14:textId="77777777" w:rsidR="00384978" w:rsidRDefault="00384978" w:rsidP="00F33077">
      <w:pPr>
        <w:spacing w:line="278" w:lineRule="auto"/>
        <w:jc w:val="left"/>
        <w:rPr>
          <w:rtl/>
        </w:rPr>
      </w:pPr>
    </w:p>
    <w:p w14:paraId="6BE3139E" w14:textId="33119DCB" w:rsidR="00F33077" w:rsidRDefault="00723786" w:rsidP="000667CB">
      <w:pPr>
        <w:spacing w:line="278" w:lineRule="auto"/>
        <w:jc w:val="center"/>
      </w:pPr>
      <w:r w:rsidRPr="00723786">
        <w:rPr>
          <w:rFonts w:ascii="Times New Roman" w:eastAsia="Calibri" w:hAnsi="Times New Roman" w:cs="Times New Roman"/>
          <w:b/>
          <w:bCs/>
          <w:noProof/>
          <w:sz w:val="28"/>
          <w:szCs w:val="28"/>
        </w:rPr>
        <w:drawing>
          <wp:inline distT="0" distB="0" distL="0" distR="0" wp14:anchorId="7B615ADC" wp14:editId="60E7A4BA">
            <wp:extent cx="4274820" cy="6044565"/>
            <wp:effectExtent l="0" t="0" r="0" b="0"/>
            <wp:docPr id="861618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6044565"/>
                    </a:xfrm>
                    <a:prstGeom prst="rect">
                      <a:avLst/>
                    </a:prstGeom>
                    <a:noFill/>
                    <a:ln>
                      <a:noFill/>
                    </a:ln>
                  </pic:spPr>
                </pic:pic>
              </a:graphicData>
            </a:graphic>
          </wp:inline>
        </w:drawing>
      </w:r>
    </w:p>
    <w:p w14:paraId="01748B2A" w14:textId="77777777" w:rsidR="00F33077" w:rsidRDefault="00F33077" w:rsidP="00384978">
      <w:pPr>
        <w:spacing w:line="278" w:lineRule="auto"/>
        <w:jc w:val="center"/>
        <w:rPr>
          <w:rtl/>
        </w:rPr>
      </w:pPr>
      <w:r>
        <w:t>Diagram: Data Flow Diagram</w:t>
      </w:r>
    </w:p>
    <w:p w14:paraId="0C997D33" w14:textId="77777777" w:rsidR="000667CB" w:rsidRPr="000667CB" w:rsidRDefault="000667CB" w:rsidP="00553772">
      <w:r w:rsidRPr="000667CB">
        <w:t xml:space="preserve">This diagram presents a linear process for DDoS detection. It starts with collecting network traffic data, followed by cleaning and preprocessing. Features are extracted and used to train a </w:t>
      </w:r>
      <w:r w:rsidRPr="000667CB">
        <w:lastRenderedPageBreak/>
        <w:t>machine learning model. The trained model detects DDoS attacks, and the system generates a threat analysis report for further action.</w:t>
      </w:r>
    </w:p>
    <w:p w14:paraId="286EAA2E" w14:textId="77777777" w:rsidR="000667CB" w:rsidRDefault="000667CB" w:rsidP="00384978">
      <w:pPr>
        <w:spacing w:line="278" w:lineRule="auto"/>
        <w:jc w:val="center"/>
      </w:pPr>
    </w:p>
    <w:p w14:paraId="6F7B16B4" w14:textId="45DF3B67" w:rsidR="00F33077" w:rsidRDefault="00723786" w:rsidP="00F33077">
      <w:pPr>
        <w:spacing w:line="278" w:lineRule="auto"/>
        <w:jc w:val="left"/>
      </w:pPr>
      <w:r w:rsidRPr="00723786">
        <w:rPr>
          <w:rFonts w:ascii="Times New Roman" w:eastAsia="Calibri" w:hAnsi="Times New Roman" w:cs="Times New Roman"/>
          <w:noProof/>
          <w:sz w:val="28"/>
          <w:szCs w:val="28"/>
        </w:rPr>
        <w:drawing>
          <wp:inline distT="0" distB="0" distL="0" distR="0" wp14:anchorId="77263630" wp14:editId="7435E0DD">
            <wp:extent cx="5943600" cy="2875109"/>
            <wp:effectExtent l="0" t="0" r="0" b="1905"/>
            <wp:docPr id="803540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5109"/>
                    </a:xfrm>
                    <a:prstGeom prst="rect">
                      <a:avLst/>
                    </a:prstGeom>
                    <a:noFill/>
                    <a:ln>
                      <a:noFill/>
                    </a:ln>
                  </pic:spPr>
                </pic:pic>
              </a:graphicData>
            </a:graphic>
          </wp:inline>
        </w:drawing>
      </w:r>
    </w:p>
    <w:p w14:paraId="6022FB43" w14:textId="72F02AE7" w:rsidR="00F33077" w:rsidRDefault="00F33077" w:rsidP="00295984">
      <w:pPr>
        <w:spacing w:line="278" w:lineRule="auto"/>
        <w:jc w:val="center"/>
        <w:rPr>
          <w:rtl/>
        </w:rPr>
      </w:pPr>
      <w:r>
        <w:t>Diagram: UML Class Diagram</w:t>
      </w:r>
    </w:p>
    <w:p w14:paraId="53F0EB89" w14:textId="77777777" w:rsidR="00553772" w:rsidRDefault="00553772" w:rsidP="00295984">
      <w:pPr>
        <w:spacing w:line="278" w:lineRule="auto"/>
        <w:jc w:val="center"/>
        <w:rPr>
          <w:rtl/>
        </w:rPr>
      </w:pPr>
    </w:p>
    <w:p w14:paraId="046BFCB2" w14:textId="77777777" w:rsidR="00553772" w:rsidRDefault="00553772" w:rsidP="00295984">
      <w:pPr>
        <w:spacing w:line="278" w:lineRule="auto"/>
        <w:jc w:val="center"/>
      </w:pPr>
    </w:p>
    <w:p w14:paraId="3D5AFD17" w14:textId="77777777" w:rsidR="000667CB" w:rsidRPr="000667CB" w:rsidRDefault="000667CB" w:rsidP="00553772">
      <w:r w:rsidRPr="000667CB">
        <w:t xml:space="preserve">This UML class diagram illustrates the structure of a DDoS detection system. It includes three main components: Traffic, which stores raw network data; </w:t>
      </w:r>
      <w:proofErr w:type="spellStart"/>
      <w:r w:rsidRPr="000667CB">
        <w:t>DataPreprocessor</w:t>
      </w:r>
      <w:proofErr w:type="spellEnd"/>
      <w:r w:rsidRPr="000667CB">
        <w:t xml:space="preserve">, which prepares and normalizes the data; and </w:t>
      </w:r>
      <w:proofErr w:type="spellStart"/>
      <w:r w:rsidRPr="000667CB">
        <w:t>DDoSDetector</w:t>
      </w:r>
      <w:proofErr w:type="spellEnd"/>
      <w:r w:rsidRPr="000667CB">
        <w:t>, which uses a Random Forest model to train, predict, and evaluate performance. The interactions between these classes support efficient detection and analysis of DDoS attacks.</w:t>
      </w:r>
    </w:p>
    <w:p w14:paraId="0A9BC1EB" w14:textId="77777777" w:rsidR="00C14C1D" w:rsidRDefault="00C14C1D" w:rsidP="00F33077">
      <w:pPr>
        <w:spacing w:line="278" w:lineRule="auto"/>
        <w:jc w:val="left"/>
        <w:rPr>
          <w:rtl/>
        </w:rPr>
      </w:pPr>
    </w:p>
    <w:p w14:paraId="68C58541" w14:textId="77777777" w:rsidR="00C14C1D" w:rsidRDefault="00C14C1D" w:rsidP="00F33077">
      <w:pPr>
        <w:spacing w:line="278" w:lineRule="auto"/>
        <w:jc w:val="left"/>
      </w:pPr>
    </w:p>
    <w:p w14:paraId="13B21CDE" w14:textId="77777777" w:rsidR="00ED7EDF" w:rsidRDefault="00ED7EDF" w:rsidP="00ED7EDF">
      <w:pPr>
        <w:pStyle w:val="Title"/>
        <w:jc w:val="center"/>
      </w:pPr>
    </w:p>
    <w:p w14:paraId="330A3A01" w14:textId="77777777" w:rsidR="00ED7EDF" w:rsidRDefault="00ED7EDF" w:rsidP="00ED7EDF">
      <w:pPr>
        <w:pStyle w:val="Title"/>
        <w:jc w:val="center"/>
      </w:pPr>
    </w:p>
    <w:p w14:paraId="2A600B89" w14:textId="77777777" w:rsidR="00ED7EDF" w:rsidRDefault="00ED7EDF" w:rsidP="00ED7EDF">
      <w:pPr>
        <w:pStyle w:val="Title"/>
        <w:jc w:val="center"/>
        <w:rPr>
          <w:rtl/>
        </w:rPr>
      </w:pPr>
    </w:p>
    <w:p w14:paraId="58AE1AA3" w14:textId="77777777" w:rsidR="00295984" w:rsidRDefault="00295984" w:rsidP="00295984">
      <w:pPr>
        <w:rPr>
          <w:rtl/>
        </w:rPr>
      </w:pPr>
    </w:p>
    <w:p w14:paraId="112A72B3" w14:textId="77777777" w:rsidR="00295984" w:rsidRDefault="00295984" w:rsidP="00295984">
      <w:pPr>
        <w:rPr>
          <w:rtl/>
        </w:rPr>
      </w:pPr>
    </w:p>
    <w:p w14:paraId="35A96D5B" w14:textId="77777777" w:rsidR="00295984" w:rsidRDefault="00295984" w:rsidP="00295984">
      <w:pPr>
        <w:rPr>
          <w:rtl/>
        </w:rPr>
      </w:pPr>
    </w:p>
    <w:p w14:paraId="2C8917ED" w14:textId="77777777" w:rsidR="004F15DE" w:rsidRDefault="004F15DE" w:rsidP="00295984">
      <w:pPr>
        <w:rPr>
          <w:rtl/>
        </w:rPr>
      </w:pPr>
    </w:p>
    <w:p w14:paraId="7C4C0D9A" w14:textId="781362DA" w:rsidR="004F15DE" w:rsidRPr="0068102F" w:rsidRDefault="0068102F" w:rsidP="00295984">
      <w:pPr>
        <w:rPr>
          <w:b/>
          <w:bCs/>
        </w:rPr>
      </w:pPr>
      <w:r w:rsidRPr="0068102F">
        <w:rPr>
          <w:b/>
          <w:bCs/>
        </w:rPr>
        <w:t xml:space="preserve">2- </w:t>
      </w:r>
      <w:r w:rsidR="004F15DE" w:rsidRPr="0068102F">
        <w:rPr>
          <w:b/>
          <w:bCs/>
        </w:rPr>
        <w:t xml:space="preserve">Website </w:t>
      </w:r>
      <w:proofErr w:type="gramStart"/>
      <w:r w:rsidR="004F15DE" w:rsidRPr="0068102F">
        <w:rPr>
          <w:b/>
          <w:bCs/>
        </w:rPr>
        <w:t>diagrams :</w:t>
      </w:r>
      <w:proofErr w:type="gramEnd"/>
    </w:p>
    <w:p w14:paraId="6F810B63" w14:textId="77777777" w:rsidR="00295984" w:rsidRDefault="00295984" w:rsidP="00295984">
      <w:pPr>
        <w:rPr>
          <w:rtl/>
          <w:lang w:bidi="ar-EG"/>
        </w:rPr>
      </w:pPr>
    </w:p>
    <w:p w14:paraId="1C8A029D" w14:textId="78382BA5" w:rsidR="00295984" w:rsidRDefault="008C4985" w:rsidP="00295984">
      <w:pPr>
        <w:rPr>
          <w:rtl/>
          <w:lang w:bidi="ar-EG"/>
        </w:rPr>
      </w:pPr>
      <w:r>
        <w:rPr>
          <w:rFonts w:hint="cs"/>
          <w:noProof/>
        </w:rPr>
        <w:drawing>
          <wp:inline distT="0" distB="0" distL="0" distR="0" wp14:anchorId="6F06C420" wp14:editId="68DBA7E0">
            <wp:extent cx="6422050" cy="3818238"/>
            <wp:effectExtent l="0" t="0" r="0" b="0"/>
            <wp:docPr id="1606399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3254" cy="3824899"/>
                    </a:xfrm>
                    <a:prstGeom prst="rect">
                      <a:avLst/>
                    </a:prstGeom>
                    <a:noFill/>
                    <a:ln>
                      <a:noFill/>
                    </a:ln>
                  </pic:spPr>
                </pic:pic>
              </a:graphicData>
            </a:graphic>
          </wp:inline>
        </w:drawing>
      </w:r>
    </w:p>
    <w:p w14:paraId="136950E6" w14:textId="77777777" w:rsidR="00295984" w:rsidRDefault="00295984" w:rsidP="00295984"/>
    <w:p w14:paraId="2B521C8F" w14:textId="77777777" w:rsidR="00295984" w:rsidRDefault="00295984" w:rsidP="00295984"/>
    <w:p w14:paraId="38093064" w14:textId="77777777" w:rsidR="008C4985" w:rsidRPr="008C4985" w:rsidRDefault="008C4985" w:rsidP="008C4985">
      <w:pPr>
        <w:jc w:val="center"/>
      </w:pPr>
      <w:r w:rsidRPr="008C4985">
        <w:t>System Diagrams Description</w:t>
      </w:r>
    </w:p>
    <w:p w14:paraId="128966DA" w14:textId="77777777" w:rsidR="00295984" w:rsidRDefault="00295984" w:rsidP="00295984">
      <w:pPr>
        <w:rPr>
          <w:rtl/>
        </w:rPr>
      </w:pPr>
    </w:p>
    <w:p w14:paraId="12A103B1" w14:textId="77777777" w:rsidR="0068102F" w:rsidRDefault="0068102F" w:rsidP="00295984">
      <w:pPr>
        <w:rPr>
          <w:rtl/>
        </w:rPr>
      </w:pPr>
    </w:p>
    <w:p w14:paraId="075795E9" w14:textId="77777777" w:rsidR="0068102F" w:rsidRDefault="0068102F" w:rsidP="00295984">
      <w:pPr>
        <w:rPr>
          <w:rtl/>
        </w:rPr>
      </w:pPr>
    </w:p>
    <w:p w14:paraId="22499473" w14:textId="77777777" w:rsidR="0068102F" w:rsidRDefault="0068102F" w:rsidP="00295984">
      <w:pPr>
        <w:rPr>
          <w:rtl/>
        </w:rPr>
      </w:pPr>
    </w:p>
    <w:p w14:paraId="1087F5A4" w14:textId="77777777" w:rsidR="0068102F" w:rsidRDefault="0068102F" w:rsidP="00295984">
      <w:pPr>
        <w:rPr>
          <w:rtl/>
        </w:rPr>
      </w:pPr>
    </w:p>
    <w:p w14:paraId="285EF4C2" w14:textId="77777777" w:rsidR="0068102F" w:rsidRDefault="0068102F" w:rsidP="00295984"/>
    <w:p w14:paraId="507400C2" w14:textId="1C446FBA" w:rsidR="00295984" w:rsidRDefault="008C4985" w:rsidP="008C4985">
      <w:pPr>
        <w:rPr>
          <w:rtl/>
        </w:rPr>
      </w:pPr>
      <w:r w:rsidRPr="008C4985">
        <w:rPr>
          <w:b/>
          <w:bCs/>
        </w:rPr>
        <w:t>Purpose</w:t>
      </w:r>
      <w:r w:rsidRPr="008C4985">
        <w:t>: To provide a clear understanding of how different system components interact with each other.</w:t>
      </w:r>
    </w:p>
    <w:p w14:paraId="50A0E81D" w14:textId="77777777" w:rsidR="00553772" w:rsidRDefault="00553772" w:rsidP="008C4985">
      <w:pPr>
        <w:rPr>
          <w:rtl/>
        </w:rPr>
      </w:pPr>
    </w:p>
    <w:p w14:paraId="2F506774" w14:textId="4BE579C9" w:rsidR="00553772" w:rsidRDefault="00A84BC2" w:rsidP="00A84BC2">
      <w:pPr>
        <w:rPr>
          <w:rtl/>
        </w:rPr>
      </w:pPr>
      <w:r w:rsidRPr="00A84BC2">
        <w:t>This diagram depicts the system's n-tier architectural design, organized into a Presentation Layer (handling user interaction via a Web Interface), a Business Logic Layer (containing core services like Application Server, Security Services, and Threat Analysis), and a Data Layer (managing data persistence through Database Server, Cache, and Log Storage), illustrating data and control flow between them.</w:t>
      </w:r>
    </w:p>
    <w:p w14:paraId="4B9D6E0E" w14:textId="77777777" w:rsidR="00553772" w:rsidRDefault="00553772" w:rsidP="008C4985"/>
    <w:p w14:paraId="00B7B961" w14:textId="77777777" w:rsidR="00295984" w:rsidRDefault="00295984" w:rsidP="00295984"/>
    <w:p w14:paraId="0CAFBDC9" w14:textId="77777777" w:rsidR="00295984" w:rsidRDefault="00295984" w:rsidP="00295984"/>
    <w:p w14:paraId="0D641D0B" w14:textId="5BE4FEC4" w:rsidR="00295984" w:rsidRDefault="008C4985" w:rsidP="00295984">
      <w:r>
        <w:rPr>
          <w:noProof/>
        </w:rPr>
        <w:lastRenderedPageBreak/>
        <w:drawing>
          <wp:inline distT="0" distB="0" distL="0" distR="0" wp14:anchorId="3B0E7AF9" wp14:editId="3D405A79">
            <wp:extent cx="5943600" cy="6932295"/>
            <wp:effectExtent l="0" t="0" r="0" b="1905"/>
            <wp:docPr id="18469438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932295"/>
                    </a:xfrm>
                    <a:prstGeom prst="rect">
                      <a:avLst/>
                    </a:prstGeom>
                    <a:noFill/>
                    <a:ln>
                      <a:noFill/>
                    </a:ln>
                  </pic:spPr>
                </pic:pic>
              </a:graphicData>
            </a:graphic>
          </wp:inline>
        </w:drawing>
      </w:r>
    </w:p>
    <w:p w14:paraId="21C85F89" w14:textId="77777777" w:rsidR="00295984" w:rsidRDefault="00295984" w:rsidP="00295984">
      <w:pPr>
        <w:rPr>
          <w:rtl/>
        </w:rPr>
      </w:pPr>
    </w:p>
    <w:p w14:paraId="06FFE8C5" w14:textId="77777777" w:rsidR="00A84BC2" w:rsidRDefault="00A84BC2" w:rsidP="00295984">
      <w:pPr>
        <w:rPr>
          <w:rtl/>
        </w:rPr>
      </w:pPr>
    </w:p>
    <w:p w14:paraId="412A8A86" w14:textId="77777777" w:rsidR="00A84BC2" w:rsidRDefault="00A84BC2" w:rsidP="00295984">
      <w:pPr>
        <w:rPr>
          <w:rtl/>
        </w:rPr>
      </w:pPr>
    </w:p>
    <w:p w14:paraId="6285668C" w14:textId="77777777" w:rsidR="00A84BC2" w:rsidRDefault="00A84BC2" w:rsidP="00295984">
      <w:pPr>
        <w:rPr>
          <w:rtl/>
        </w:rPr>
      </w:pPr>
    </w:p>
    <w:p w14:paraId="6DCC54FF" w14:textId="77777777" w:rsidR="00A84BC2" w:rsidRDefault="00A84BC2" w:rsidP="00295984"/>
    <w:p w14:paraId="53697CBE" w14:textId="51D9004E" w:rsidR="00A84BC2" w:rsidRDefault="008C4985" w:rsidP="00A84BC2">
      <w:pPr>
        <w:rPr>
          <w:rtl/>
        </w:rPr>
      </w:pPr>
      <w:r w:rsidRPr="008C4985">
        <w:rPr>
          <w:b/>
          <w:bCs/>
        </w:rPr>
        <w:t>Purpose</w:t>
      </w:r>
      <w:r w:rsidRPr="008C4985">
        <w:t>: To show the system's functionality from a user's perspective.</w:t>
      </w:r>
    </w:p>
    <w:p w14:paraId="0E67E2B5" w14:textId="77777777" w:rsidR="00A84BC2" w:rsidRDefault="00A84BC2" w:rsidP="00A84BC2">
      <w:pPr>
        <w:rPr>
          <w:rtl/>
        </w:rPr>
      </w:pPr>
    </w:p>
    <w:p w14:paraId="0066AC54" w14:textId="77777777" w:rsidR="00A84BC2" w:rsidRDefault="00A84BC2" w:rsidP="00A84BC2">
      <w:pPr>
        <w:rPr>
          <w:rtl/>
        </w:rPr>
      </w:pPr>
    </w:p>
    <w:p w14:paraId="0C54B8F4" w14:textId="49ED21CB" w:rsidR="00295984" w:rsidRDefault="00A84BC2" w:rsidP="00A84BC2">
      <w:r w:rsidRPr="00A84BC2">
        <w:t>This use case diagram illustrates the system's functionalities and user interactions. It identifies actors (e.g., System Administrator, Security Analyst) and their associated use cases, categorized into modules like User Management (e.g., Create User), Incident Response (e.g., Investigate Incident), and Security Monitoring (e.g., Monitor Activity).</w:t>
      </w:r>
    </w:p>
    <w:p w14:paraId="4F5FD194" w14:textId="77777777" w:rsidR="00295984" w:rsidRDefault="00295984" w:rsidP="00295984">
      <w:pPr>
        <w:rPr>
          <w:rtl/>
        </w:rPr>
      </w:pPr>
    </w:p>
    <w:p w14:paraId="3BE84E9D" w14:textId="77777777" w:rsidR="0087589D" w:rsidRDefault="0087589D" w:rsidP="00295984">
      <w:pPr>
        <w:rPr>
          <w:rtl/>
        </w:rPr>
      </w:pPr>
    </w:p>
    <w:p w14:paraId="19E5A975" w14:textId="77777777" w:rsidR="0087589D" w:rsidRDefault="0087589D" w:rsidP="00295984">
      <w:pPr>
        <w:rPr>
          <w:rtl/>
        </w:rPr>
      </w:pPr>
    </w:p>
    <w:p w14:paraId="6BDB70CB" w14:textId="77777777" w:rsidR="0087589D" w:rsidRDefault="0087589D" w:rsidP="00295984">
      <w:pPr>
        <w:rPr>
          <w:rtl/>
        </w:rPr>
      </w:pPr>
    </w:p>
    <w:p w14:paraId="2A86C59D" w14:textId="77777777" w:rsidR="0087589D" w:rsidRDefault="0087589D" w:rsidP="00295984">
      <w:pPr>
        <w:rPr>
          <w:rtl/>
        </w:rPr>
      </w:pPr>
    </w:p>
    <w:p w14:paraId="384C3990" w14:textId="77777777" w:rsidR="0087589D" w:rsidRDefault="0087589D" w:rsidP="00295984">
      <w:pPr>
        <w:rPr>
          <w:rtl/>
        </w:rPr>
      </w:pPr>
    </w:p>
    <w:p w14:paraId="10CB63E4" w14:textId="77777777" w:rsidR="0087589D" w:rsidRDefault="0087589D" w:rsidP="00295984">
      <w:pPr>
        <w:rPr>
          <w:rtl/>
        </w:rPr>
      </w:pPr>
    </w:p>
    <w:p w14:paraId="256D7C6A" w14:textId="77777777" w:rsidR="0087589D" w:rsidRDefault="0087589D" w:rsidP="00295984">
      <w:pPr>
        <w:rPr>
          <w:rtl/>
        </w:rPr>
      </w:pPr>
    </w:p>
    <w:p w14:paraId="71235076" w14:textId="77777777" w:rsidR="0087589D" w:rsidRDefault="0087589D" w:rsidP="00295984">
      <w:pPr>
        <w:rPr>
          <w:rtl/>
        </w:rPr>
      </w:pPr>
    </w:p>
    <w:p w14:paraId="19B3EA64" w14:textId="77777777" w:rsidR="0087589D" w:rsidRDefault="0087589D" w:rsidP="00295984">
      <w:pPr>
        <w:rPr>
          <w:rtl/>
        </w:rPr>
      </w:pPr>
    </w:p>
    <w:p w14:paraId="2C88CBD9" w14:textId="77777777" w:rsidR="0087589D" w:rsidRDefault="0087589D" w:rsidP="00295984">
      <w:pPr>
        <w:rPr>
          <w:rtl/>
        </w:rPr>
      </w:pPr>
    </w:p>
    <w:p w14:paraId="1F5AF27D" w14:textId="77777777" w:rsidR="0087589D" w:rsidRDefault="0087589D" w:rsidP="00295984"/>
    <w:p w14:paraId="279DD96C" w14:textId="77777777" w:rsidR="00295984" w:rsidRDefault="00295984" w:rsidP="00295984"/>
    <w:p w14:paraId="4E1C3BD3" w14:textId="3D6DC461" w:rsidR="00295984" w:rsidRDefault="008C4985" w:rsidP="00295984">
      <w:r>
        <w:rPr>
          <w:noProof/>
        </w:rPr>
        <w:lastRenderedPageBreak/>
        <w:drawing>
          <wp:inline distT="0" distB="0" distL="0" distR="0" wp14:anchorId="1647E430" wp14:editId="64A2310B">
            <wp:extent cx="6327314" cy="3052118"/>
            <wp:effectExtent l="0" t="0" r="0" b="0"/>
            <wp:docPr id="1036992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2360" cy="3054552"/>
                    </a:xfrm>
                    <a:prstGeom prst="rect">
                      <a:avLst/>
                    </a:prstGeom>
                    <a:noFill/>
                    <a:ln>
                      <a:noFill/>
                    </a:ln>
                  </pic:spPr>
                </pic:pic>
              </a:graphicData>
            </a:graphic>
          </wp:inline>
        </w:drawing>
      </w:r>
    </w:p>
    <w:p w14:paraId="46BF0833" w14:textId="77777777" w:rsidR="00295984" w:rsidRDefault="00295984" w:rsidP="00295984">
      <w:pPr>
        <w:rPr>
          <w:rtl/>
        </w:rPr>
      </w:pPr>
    </w:p>
    <w:p w14:paraId="53ADD11E" w14:textId="12EAE54F" w:rsidR="008C4985" w:rsidRPr="008C4985" w:rsidRDefault="008C4985" w:rsidP="008C4985">
      <w:pPr>
        <w:jc w:val="center"/>
      </w:pPr>
      <w:r w:rsidRPr="008C4985">
        <w:t>Entity Relationship Diagram (ERD)</w:t>
      </w:r>
    </w:p>
    <w:p w14:paraId="3AAEFB96" w14:textId="77777777" w:rsidR="008C4985" w:rsidRDefault="008C4985" w:rsidP="00295984">
      <w:pPr>
        <w:rPr>
          <w:rtl/>
        </w:rPr>
      </w:pPr>
    </w:p>
    <w:p w14:paraId="0483B85B" w14:textId="51DAF66E" w:rsidR="008C4985" w:rsidRDefault="008C4985" w:rsidP="008C4985">
      <w:pPr>
        <w:rPr>
          <w:rtl/>
        </w:rPr>
      </w:pPr>
      <w:r w:rsidRPr="008C4985">
        <w:rPr>
          <w:b/>
          <w:bCs/>
        </w:rPr>
        <w:t>Purpose</w:t>
      </w:r>
      <w:r w:rsidRPr="008C4985">
        <w:t>: To visualize the database structure and relationships between different entities.</w:t>
      </w:r>
    </w:p>
    <w:p w14:paraId="5E6541F7" w14:textId="77777777" w:rsidR="00A84BC2" w:rsidRDefault="00A84BC2" w:rsidP="008C4985"/>
    <w:p w14:paraId="0C1713F1" w14:textId="55BFE797" w:rsidR="00295984" w:rsidRDefault="00A84BC2" w:rsidP="00A84BC2">
      <w:r w:rsidRPr="00A84BC2">
        <w:t xml:space="preserve">This ERD depicts the database schema. It outlines entities such as Users, Roles, Alerts, Threats, and Categories, along with their attributes (e.g., </w:t>
      </w:r>
      <w:proofErr w:type="spellStart"/>
      <w:r w:rsidRPr="00A84BC2">
        <w:t>UserID</w:t>
      </w:r>
      <w:proofErr w:type="spellEnd"/>
      <w:r w:rsidRPr="00A84BC2">
        <w:t xml:space="preserve">, Message, </w:t>
      </w:r>
      <w:proofErr w:type="spellStart"/>
      <w:r w:rsidRPr="00A84BC2">
        <w:t>ThreatType</w:t>
      </w:r>
      <w:proofErr w:type="spellEnd"/>
      <w:r w:rsidRPr="00A84BC2">
        <w:t>) and the relationships (e.g., 'assigns', '</w:t>
      </w:r>
      <w:proofErr w:type="spellStart"/>
      <w:r w:rsidRPr="00A84BC2">
        <w:t>generated_by</w:t>
      </w:r>
      <w:proofErr w:type="spellEnd"/>
      <w:r w:rsidRPr="00A84BC2">
        <w:t>') connecting them, defining the data structure.</w:t>
      </w:r>
    </w:p>
    <w:p w14:paraId="6E0EC08F" w14:textId="77777777" w:rsidR="00295984" w:rsidRDefault="00295984" w:rsidP="00295984">
      <w:pPr>
        <w:rPr>
          <w:rtl/>
        </w:rPr>
      </w:pPr>
    </w:p>
    <w:p w14:paraId="34E697C2" w14:textId="77777777" w:rsidR="00295984" w:rsidRDefault="00295984" w:rsidP="00295984">
      <w:pPr>
        <w:rPr>
          <w:rtl/>
        </w:rPr>
      </w:pPr>
    </w:p>
    <w:p w14:paraId="5F28BF3B" w14:textId="77777777" w:rsidR="008C4985" w:rsidRDefault="008C4985" w:rsidP="00295984">
      <w:pPr>
        <w:rPr>
          <w:rtl/>
        </w:rPr>
      </w:pPr>
    </w:p>
    <w:p w14:paraId="2F2FA8A0" w14:textId="15C1AE5C" w:rsidR="00F42D32" w:rsidRDefault="00F42D32" w:rsidP="00295984">
      <w:pPr>
        <w:rPr>
          <w:rtl/>
        </w:rPr>
      </w:pPr>
      <w:r>
        <w:rPr>
          <w:noProof/>
        </w:rPr>
        <w:lastRenderedPageBreak/>
        <w:drawing>
          <wp:inline distT="0" distB="0" distL="0" distR="0" wp14:anchorId="25ABEC63" wp14:editId="3EFBC208">
            <wp:extent cx="5943600" cy="4942840"/>
            <wp:effectExtent l="0" t="0" r="0" b="0"/>
            <wp:docPr id="17204458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42840"/>
                    </a:xfrm>
                    <a:prstGeom prst="rect">
                      <a:avLst/>
                    </a:prstGeom>
                    <a:noFill/>
                    <a:ln>
                      <a:noFill/>
                    </a:ln>
                  </pic:spPr>
                </pic:pic>
              </a:graphicData>
            </a:graphic>
          </wp:inline>
        </w:drawing>
      </w:r>
    </w:p>
    <w:p w14:paraId="015A6FCA" w14:textId="77777777" w:rsidR="00F42D32" w:rsidRDefault="00F42D32" w:rsidP="00295984">
      <w:pPr>
        <w:rPr>
          <w:rtl/>
        </w:rPr>
      </w:pPr>
    </w:p>
    <w:p w14:paraId="332F1DC1" w14:textId="77777777" w:rsidR="00F42D32" w:rsidRPr="00F42D32" w:rsidRDefault="00F42D32" w:rsidP="00A84BC2">
      <w:pPr>
        <w:jc w:val="center"/>
      </w:pPr>
      <w:r w:rsidRPr="00F42D32">
        <w:t>Sequence Diagram</w:t>
      </w:r>
    </w:p>
    <w:p w14:paraId="7C57ED94" w14:textId="77777777" w:rsidR="00F42D32" w:rsidRDefault="00F42D32" w:rsidP="00295984">
      <w:pPr>
        <w:rPr>
          <w:rtl/>
        </w:rPr>
      </w:pPr>
    </w:p>
    <w:p w14:paraId="0DB90B2A" w14:textId="623666DC" w:rsidR="00F42D32" w:rsidRDefault="00F42D32" w:rsidP="00F42D32">
      <w:pPr>
        <w:rPr>
          <w:rtl/>
        </w:rPr>
      </w:pPr>
      <w:r w:rsidRPr="00F42D32">
        <w:rPr>
          <w:b/>
          <w:bCs/>
        </w:rPr>
        <w:t>Purpose</w:t>
      </w:r>
      <w:r w:rsidRPr="00F42D32">
        <w:t>: To show the sequence of interactions between system components.</w:t>
      </w:r>
    </w:p>
    <w:p w14:paraId="5BFDBD87" w14:textId="3929C4C4" w:rsidR="00F42D32" w:rsidRDefault="00A84BC2" w:rsidP="00A84BC2">
      <w:pPr>
        <w:rPr>
          <w:rtl/>
        </w:rPr>
      </w:pPr>
      <w:r w:rsidRPr="00A84BC2">
        <w:t>This activity diagram illustrates high-level system processes. It depicts distinct workflows originating from a start node, including user login (Credential Validation, Session Creation), data analysis (Data Collection, Analysis Steps, Alert Generation), and data processing (Data Input, Processing Steps, Result Generation).</w:t>
      </w:r>
    </w:p>
    <w:p w14:paraId="71C4EF12" w14:textId="77777777" w:rsidR="00F42D32" w:rsidRDefault="00F42D32" w:rsidP="00295984">
      <w:pPr>
        <w:rPr>
          <w:rtl/>
        </w:rPr>
      </w:pPr>
    </w:p>
    <w:p w14:paraId="4CF70039" w14:textId="77777777" w:rsidR="00F42D32" w:rsidRDefault="00F42D32" w:rsidP="00295984">
      <w:pPr>
        <w:rPr>
          <w:rtl/>
        </w:rPr>
      </w:pPr>
    </w:p>
    <w:p w14:paraId="663B5136" w14:textId="77777777" w:rsidR="00F42D32" w:rsidRDefault="00F42D32" w:rsidP="00295984">
      <w:pPr>
        <w:rPr>
          <w:rtl/>
        </w:rPr>
      </w:pPr>
    </w:p>
    <w:p w14:paraId="10BC282E" w14:textId="77777777" w:rsidR="00F42D32" w:rsidRDefault="00F42D32" w:rsidP="00295984">
      <w:pPr>
        <w:rPr>
          <w:rtl/>
        </w:rPr>
      </w:pPr>
    </w:p>
    <w:p w14:paraId="41C023AF" w14:textId="77777777" w:rsidR="00F42D32" w:rsidRDefault="00F42D32" w:rsidP="00295984">
      <w:pPr>
        <w:rPr>
          <w:rtl/>
        </w:rPr>
      </w:pPr>
    </w:p>
    <w:p w14:paraId="5B297DCF" w14:textId="0038C33C" w:rsidR="00F42D32" w:rsidRDefault="00F42D32" w:rsidP="00295984">
      <w:pPr>
        <w:rPr>
          <w:rtl/>
        </w:rPr>
      </w:pPr>
      <w:r>
        <w:rPr>
          <w:noProof/>
        </w:rPr>
        <w:drawing>
          <wp:inline distT="0" distB="0" distL="0" distR="0" wp14:anchorId="616CA101" wp14:editId="58265C11">
            <wp:extent cx="5943600" cy="3249930"/>
            <wp:effectExtent l="0" t="0" r="0" b="7620"/>
            <wp:docPr id="21341004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49930"/>
                    </a:xfrm>
                    <a:prstGeom prst="rect">
                      <a:avLst/>
                    </a:prstGeom>
                    <a:noFill/>
                    <a:ln>
                      <a:noFill/>
                    </a:ln>
                  </pic:spPr>
                </pic:pic>
              </a:graphicData>
            </a:graphic>
          </wp:inline>
        </w:drawing>
      </w:r>
    </w:p>
    <w:p w14:paraId="76D49AB5" w14:textId="77777777" w:rsidR="00F42D32" w:rsidRDefault="00F42D32" w:rsidP="00295984">
      <w:pPr>
        <w:rPr>
          <w:rtl/>
        </w:rPr>
      </w:pPr>
    </w:p>
    <w:p w14:paraId="006A2550" w14:textId="77777777" w:rsidR="00F42D32" w:rsidRDefault="00F42D32" w:rsidP="00295984">
      <w:pPr>
        <w:rPr>
          <w:rtl/>
        </w:rPr>
      </w:pPr>
    </w:p>
    <w:p w14:paraId="69CA5254" w14:textId="0498FD99" w:rsidR="00F42D32" w:rsidRDefault="00F42D32" w:rsidP="00295984">
      <w:pPr>
        <w:rPr>
          <w:rtl/>
        </w:rPr>
      </w:pPr>
      <w:r w:rsidRPr="00F42D32">
        <w:t>Data Flow Diagram</w:t>
      </w:r>
    </w:p>
    <w:p w14:paraId="59BC38E7" w14:textId="61C9A918" w:rsidR="00F42D32" w:rsidRDefault="00F42D32" w:rsidP="00F42D32">
      <w:pPr>
        <w:rPr>
          <w:rtl/>
        </w:rPr>
      </w:pPr>
      <w:r w:rsidRPr="00F42D32">
        <w:rPr>
          <w:b/>
          <w:bCs/>
        </w:rPr>
        <w:t>Purpose</w:t>
      </w:r>
      <w:r w:rsidRPr="00F42D32">
        <w:t>: To visualize the flow of data within the system.</w:t>
      </w:r>
    </w:p>
    <w:p w14:paraId="3965D4D2" w14:textId="18D588D5" w:rsidR="00F42D32" w:rsidRDefault="00A84BC2" w:rsidP="00A84BC2">
      <w:pPr>
        <w:rPr>
          <w:rtl/>
        </w:rPr>
      </w:pPr>
      <w:r w:rsidRPr="00A84BC2">
        <w:t>This DFD illustrates the movement and transformation of data within the system. It highlights key processes (e.g., Data Collection, Data Analysis), data stores (e.g., Database, Cache), external entities (e.g., Monitoring Tools, User Interface), and the data flows (e.g., Collected Data, Analysis Results) connecting them.</w:t>
      </w:r>
    </w:p>
    <w:p w14:paraId="791F7E09" w14:textId="77777777" w:rsidR="00F42D32" w:rsidRDefault="00F42D32" w:rsidP="00295984">
      <w:pPr>
        <w:rPr>
          <w:rtl/>
        </w:rPr>
      </w:pPr>
    </w:p>
    <w:p w14:paraId="6C2E77FF" w14:textId="77777777" w:rsidR="00F42D32" w:rsidRDefault="00F42D32" w:rsidP="00295984">
      <w:pPr>
        <w:rPr>
          <w:rtl/>
        </w:rPr>
      </w:pPr>
    </w:p>
    <w:p w14:paraId="19C9A8D4" w14:textId="77777777" w:rsidR="00F42D32" w:rsidRDefault="00F42D32" w:rsidP="00295984">
      <w:pPr>
        <w:rPr>
          <w:rtl/>
        </w:rPr>
      </w:pPr>
    </w:p>
    <w:p w14:paraId="0FAD2E55" w14:textId="77777777" w:rsidR="00F42D32" w:rsidRDefault="00F42D32" w:rsidP="00295984">
      <w:pPr>
        <w:rPr>
          <w:rtl/>
        </w:rPr>
      </w:pPr>
    </w:p>
    <w:p w14:paraId="36D01842" w14:textId="77777777" w:rsidR="00F42D32" w:rsidRDefault="00F42D32" w:rsidP="00295984">
      <w:pPr>
        <w:rPr>
          <w:rtl/>
        </w:rPr>
      </w:pPr>
    </w:p>
    <w:p w14:paraId="617E8ACE" w14:textId="77777777" w:rsidR="00F42D32" w:rsidRDefault="00F42D32" w:rsidP="00295984">
      <w:pPr>
        <w:rPr>
          <w:rtl/>
        </w:rPr>
      </w:pPr>
    </w:p>
    <w:p w14:paraId="655B731B" w14:textId="77777777" w:rsidR="00F42D32" w:rsidRDefault="00F42D32" w:rsidP="00295984">
      <w:pPr>
        <w:rPr>
          <w:rtl/>
        </w:rPr>
      </w:pPr>
    </w:p>
    <w:p w14:paraId="00A77359" w14:textId="3C435171" w:rsidR="00F42D32" w:rsidRDefault="001024E1" w:rsidP="00295984">
      <w:pPr>
        <w:rPr>
          <w:rtl/>
        </w:rPr>
      </w:pPr>
      <w:r>
        <w:rPr>
          <w:noProof/>
        </w:rPr>
        <w:drawing>
          <wp:inline distT="0" distB="0" distL="0" distR="0" wp14:anchorId="2F50C557" wp14:editId="512D7676">
            <wp:extent cx="5943600" cy="2261235"/>
            <wp:effectExtent l="0" t="0" r="0" b="5715"/>
            <wp:docPr id="13507818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0E210AB1" w14:textId="77777777" w:rsidR="00F42D32" w:rsidRDefault="00F42D32" w:rsidP="00295984">
      <w:pPr>
        <w:rPr>
          <w:rtl/>
        </w:rPr>
      </w:pPr>
    </w:p>
    <w:p w14:paraId="31DC816F" w14:textId="77777777" w:rsidR="00F42D32" w:rsidRPr="00F42D32" w:rsidRDefault="00F42D32" w:rsidP="00F42D32">
      <w:r w:rsidRPr="00F42D32">
        <w:t>Class Diagram</w:t>
      </w:r>
    </w:p>
    <w:p w14:paraId="5F083534" w14:textId="7D97165D" w:rsidR="00F42D32" w:rsidRDefault="00F42D32" w:rsidP="00F42D32">
      <w:pPr>
        <w:rPr>
          <w:rtl/>
        </w:rPr>
      </w:pPr>
      <w:r w:rsidRPr="00F42D32">
        <w:rPr>
          <w:b/>
          <w:bCs/>
        </w:rPr>
        <w:t>Purpose</w:t>
      </w:r>
      <w:r w:rsidRPr="00F42D32">
        <w:t>: To illustrate the system's object-oriented design.</w:t>
      </w:r>
    </w:p>
    <w:p w14:paraId="58C464EC" w14:textId="71EAE24C" w:rsidR="00F42D32" w:rsidRDefault="00A84BC2" w:rsidP="00A84BC2">
      <w:pPr>
        <w:rPr>
          <w:rtl/>
        </w:rPr>
      </w:pPr>
      <w:r w:rsidRPr="00A84BC2">
        <w:t>This class diagram outlines the system's object-oriented structure. It defines classes (e.g., User, Threat, Monitoring), interfaces (Monitorable, Reportable), and an enumeration (</w:t>
      </w:r>
      <w:proofErr w:type="spellStart"/>
      <w:r w:rsidRPr="00A84BC2">
        <w:t>ThreatLevel</w:t>
      </w:r>
      <w:proofErr w:type="spellEnd"/>
      <w:r w:rsidRPr="00A84BC2">
        <w:t>), detailing their attributes, methods, and relationships (e.g., implementation of interfaces).</w:t>
      </w:r>
    </w:p>
    <w:p w14:paraId="793F3C14" w14:textId="77777777" w:rsidR="008C4985" w:rsidRDefault="008C4985" w:rsidP="00295984">
      <w:pPr>
        <w:rPr>
          <w:rtl/>
        </w:rPr>
      </w:pPr>
    </w:p>
    <w:p w14:paraId="74F71522" w14:textId="77777777" w:rsidR="008C4985" w:rsidRDefault="008C4985" w:rsidP="00295984">
      <w:pPr>
        <w:rPr>
          <w:rtl/>
        </w:rPr>
      </w:pPr>
    </w:p>
    <w:p w14:paraId="08C01133" w14:textId="77777777" w:rsidR="008C4985" w:rsidRDefault="008C4985" w:rsidP="00295984">
      <w:pPr>
        <w:rPr>
          <w:rtl/>
        </w:rPr>
      </w:pPr>
    </w:p>
    <w:p w14:paraId="5248589C" w14:textId="77777777" w:rsidR="008C4985" w:rsidRDefault="008C4985" w:rsidP="00295984">
      <w:pPr>
        <w:rPr>
          <w:rtl/>
        </w:rPr>
      </w:pPr>
    </w:p>
    <w:p w14:paraId="05A76660" w14:textId="77777777" w:rsidR="008C4985" w:rsidRDefault="008C4985" w:rsidP="00295984">
      <w:pPr>
        <w:rPr>
          <w:rtl/>
        </w:rPr>
      </w:pPr>
    </w:p>
    <w:p w14:paraId="19CD040D" w14:textId="77777777" w:rsidR="008C4985" w:rsidRDefault="008C4985" w:rsidP="00295984">
      <w:pPr>
        <w:rPr>
          <w:rtl/>
        </w:rPr>
      </w:pPr>
    </w:p>
    <w:p w14:paraId="382D45BA" w14:textId="77777777" w:rsidR="008C4985" w:rsidRDefault="008C4985" w:rsidP="00295984">
      <w:pPr>
        <w:rPr>
          <w:rtl/>
        </w:rPr>
      </w:pPr>
    </w:p>
    <w:p w14:paraId="047E4AFB" w14:textId="77777777" w:rsidR="008C4985" w:rsidRDefault="008C4985" w:rsidP="00295984">
      <w:pPr>
        <w:rPr>
          <w:rtl/>
        </w:rPr>
      </w:pPr>
    </w:p>
    <w:p w14:paraId="6B7C6D11" w14:textId="77777777" w:rsidR="008C4985" w:rsidRDefault="008C4985" w:rsidP="00295984">
      <w:pPr>
        <w:rPr>
          <w:rtl/>
        </w:rPr>
      </w:pPr>
    </w:p>
    <w:p w14:paraId="523551AD" w14:textId="77777777" w:rsidR="008C4985" w:rsidRPr="00295984" w:rsidRDefault="008C4985" w:rsidP="00295984"/>
    <w:p w14:paraId="41A75213" w14:textId="77777777" w:rsidR="00ED7EDF" w:rsidRDefault="00ED7EDF" w:rsidP="00ED7EDF">
      <w:pPr>
        <w:pStyle w:val="Title"/>
        <w:jc w:val="center"/>
      </w:pPr>
    </w:p>
    <w:p w14:paraId="4B046B6F" w14:textId="77777777" w:rsidR="00ED7EDF" w:rsidRDefault="00ED7EDF" w:rsidP="00ED7EDF">
      <w:pPr>
        <w:pStyle w:val="Title"/>
        <w:jc w:val="center"/>
      </w:pPr>
    </w:p>
    <w:p w14:paraId="039A5493" w14:textId="77777777" w:rsidR="00ED7EDF" w:rsidRPr="00520B41" w:rsidRDefault="00ED7EDF" w:rsidP="00ED7EDF">
      <w:pPr>
        <w:pStyle w:val="Chaptertitle1"/>
      </w:pPr>
      <w:r w:rsidRPr="00520B41">
        <w:t xml:space="preserve">Chapter </w:t>
      </w:r>
      <w:r w:rsidR="00AF3499">
        <w:t>4</w:t>
      </w:r>
    </w:p>
    <w:p w14:paraId="52AB374F" w14:textId="3146DA0E" w:rsidR="00ED7EDF" w:rsidRDefault="00AF3499" w:rsidP="00AF3499">
      <w:pPr>
        <w:pStyle w:val="Chaptertitle"/>
      </w:pPr>
      <w:bookmarkStart w:id="6" w:name="_Toc198529899"/>
      <w:r w:rsidRPr="00AF3499">
        <w:t>Implementation</w:t>
      </w:r>
      <w:bookmarkEnd w:id="6"/>
      <w:r w:rsidRPr="00AF3499">
        <w:t xml:space="preserve"> </w:t>
      </w:r>
      <w:r w:rsidR="00ED7EDF">
        <w:br w:type="page"/>
      </w:r>
    </w:p>
    <w:p w14:paraId="0341AE4A" w14:textId="77777777" w:rsidR="00F33077" w:rsidRDefault="00F33077" w:rsidP="00F33077">
      <w:pPr>
        <w:rPr>
          <w:rtl/>
        </w:rPr>
      </w:pPr>
    </w:p>
    <w:p w14:paraId="299C7A9A" w14:textId="77777777" w:rsidR="00F33077" w:rsidRPr="00F33077" w:rsidRDefault="00F33077" w:rsidP="00F33077"/>
    <w:p w14:paraId="73182781" w14:textId="77777777" w:rsidR="00F33077" w:rsidRPr="00F33077" w:rsidRDefault="00F33077" w:rsidP="00F33077">
      <w:bookmarkStart w:id="7" w:name="_Toc195227596"/>
      <w:r w:rsidRPr="00F33077">
        <w:t>4.1 Introduction</w:t>
      </w:r>
      <w:bookmarkEnd w:id="7"/>
    </w:p>
    <w:p w14:paraId="00B07D99" w14:textId="77777777" w:rsidR="00F33077" w:rsidRPr="00F33077" w:rsidRDefault="00F33077" w:rsidP="00F33077"/>
    <w:p w14:paraId="0DCF0245" w14:textId="77777777" w:rsidR="00F33077" w:rsidRPr="00F33077" w:rsidRDefault="00F33077" w:rsidP="00F33077">
      <w:r w:rsidRPr="00F33077">
        <w:t>This chapter details the practical implementation phase of the DDoS Detector project. It outlines the development environment setup, the system's architectural design, the data handling procedures, the machine learning model construction, and the development of the core software components, including the web-based user interface. The primary objective of this phase was to translate the theoretical design and methodology, discussed in previous chapters, into a functional system capable of monitoring network traffic and detecting potential Distributed Denial of Service (DDoS) attacks using machine learning techniques. The implementation leverages Python as the primary programming language, utilizing frameworks and libraries such as Flask for the web application, Scikit-learn for machine learning tasks, Pandas for data manipulation, and other supporting libraries for network monitoring and visualization.</w:t>
      </w:r>
    </w:p>
    <w:p w14:paraId="5996C092" w14:textId="77777777" w:rsidR="00F33077" w:rsidRPr="00F33077" w:rsidRDefault="00F33077" w:rsidP="00F33077">
      <w:bookmarkStart w:id="8" w:name="_Toc195227597"/>
      <w:r w:rsidRPr="00F33077">
        <w:t>4.2 Development Environment Setup</w:t>
      </w:r>
      <w:bookmarkEnd w:id="8"/>
    </w:p>
    <w:p w14:paraId="07668C87" w14:textId="77777777" w:rsidR="00F33077" w:rsidRPr="00F33077" w:rsidRDefault="00F33077" w:rsidP="00F33077"/>
    <w:p w14:paraId="0429CCFF" w14:textId="77777777" w:rsidR="00F33077" w:rsidRPr="00F33077" w:rsidRDefault="00F33077" w:rsidP="00F33077">
      <w:r w:rsidRPr="00F33077">
        <w:t>The development and testing of the DDoS Detector system were conducted in a controlled environment configured with the necessary software tools and libraries.</w:t>
      </w:r>
    </w:p>
    <w:p w14:paraId="52A9FDB8" w14:textId="77777777" w:rsidR="00F33077" w:rsidRPr="00F33077" w:rsidRDefault="00F33077" w:rsidP="00154F61">
      <w:pPr>
        <w:numPr>
          <w:ilvl w:val="0"/>
          <w:numId w:val="2"/>
        </w:numPr>
      </w:pPr>
      <w:r w:rsidRPr="00F33077">
        <w:rPr>
          <w:b/>
          <w:bCs/>
        </w:rPr>
        <w:t>Operating System:</w:t>
      </w:r>
      <w:r w:rsidRPr="00F33077">
        <w:t xml:space="preserve"> The primary development was carried out on a Linux-based environment, accommodating the necessary permissions for network packet capture and analysis tools.</w:t>
      </w:r>
    </w:p>
    <w:p w14:paraId="5E7766B1" w14:textId="77777777" w:rsidR="00F33077" w:rsidRPr="00F33077" w:rsidRDefault="00F33077" w:rsidP="00154F61">
      <w:pPr>
        <w:numPr>
          <w:ilvl w:val="0"/>
          <w:numId w:val="2"/>
        </w:numPr>
      </w:pPr>
      <w:r w:rsidRPr="00F33077">
        <w:rPr>
          <w:b/>
          <w:bCs/>
        </w:rPr>
        <w:t>Programming Language:</w:t>
      </w:r>
      <w:r w:rsidRPr="00F33077">
        <w:t xml:space="preserve"> Python (version 3.8 or higher) was used as the core language due to its extensive libraries for data science, machine learning, and web development.</w:t>
      </w:r>
    </w:p>
    <w:p w14:paraId="25AB6EE4" w14:textId="77777777" w:rsidR="00F33077" w:rsidRPr="00F33077" w:rsidRDefault="00F33077" w:rsidP="00154F61">
      <w:pPr>
        <w:numPr>
          <w:ilvl w:val="0"/>
          <w:numId w:val="2"/>
        </w:numPr>
      </w:pPr>
      <w:r w:rsidRPr="00F33077">
        <w:rPr>
          <w:b/>
          <w:bCs/>
        </w:rPr>
        <w:t>Key Libraries and Frameworks:</w:t>
      </w:r>
      <w:r w:rsidRPr="00F33077">
        <w:t xml:space="preserve"> The project relies on several Python libraries specified in the requirements.txt file. The most critical ones include:</w:t>
      </w:r>
    </w:p>
    <w:p w14:paraId="3CC9EB75" w14:textId="77777777" w:rsidR="00F33077" w:rsidRPr="00F33077" w:rsidRDefault="00F33077" w:rsidP="00154F61">
      <w:pPr>
        <w:numPr>
          <w:ilvl w:val="1"/>
          <w:numId w:val="2"/>
        </w:numPr>
      </w:pPr>
      <w:r w:rsidRPr="00F33077">
        <w:rPr>
          <w:b/>
          <w:bCs/>
        </w:rPr>
        <w:lastRenderedPageBreak/>
        <w:t>Flask (&gt;=2.0.1):</w:t>
      </w:r>
      <w:r w:rsidRPr="00F33077">
        <w:t xml:space="preserve"> A lightweight web framework used to build the web application backend, handle HTTP requests, and serve the user interface.</w:t>
      </w:r>
    </w:p>
    <w:p w14:paraId="295ABE0C" w14:textId="77777777" w:rsidR="00F33077" w:rsidRPr="00F33077" w:rsidRDefault="00F33077" w:rsidP="00154F61">
      <w:pPr>
        <w:numPr>
          <w:ilvl w:val="1"/>
          <w:numId w:val="2"/>
        </w:numPr>
      </w:pPr>
      <w:r w:rsidRPr="00F33077">
        <w:rPr>
          <w:b/>
          <w:bCs/>
        </w:rPr>
        <w:t>Scikit-learn (&gt;=0.24.0):</w:t>
      </w:r>
      <w:r w:rsidRPr="00F33077">
        <w:t xml:space="preserve"> The primary machine learning library used for data preprocessing (</w:t>
      </w:r>
      <w:proofErr w:type="spellStart"/>
      <w:r w:rsidRPr="00F33077">
        <w:t>StandardScaler</w:t>
      </w:r>
      <w:proofErr w:type="spellEnd"/>
      <w:r w:rsidRPr="00F33077">
        <w:t xml:space="preserve">, </w:t>
      </w:r>
      <w:proofErr w:type="spellStart"/>
      <w:r w:rsidRPr="00F33077">
        <w:t>VarianceThreshold</w:t>
      </w:r>
      <w:proofErr w:type="spellEnd"/>
      <w:r w:rsidRPr="00F33077">
        <w:t xml:space="preserve">, </w:t>
      </w:r>
      <w:proofErr w:type="spellStart"/>
      <w:r w:rsidRPr="00F33077">
        <w:t>train_test_split</w:t>
      </w:r>
      <w:proofErr w:type="spellEnd"/>
      <w:r w:rsidRPr="00F33077">
        <w:t>), feature selection (</w:t>
      </w:r>
      <w:proofErr w:type="spellStart"/>
      <w:r w:rsidRPr="00F33077">
        <w:t>SelectKBest</w:t>
      </w:r>
      <w:proofErr w:type="spellEnd"/>
      <w:r w:rsidRPr="00F33077">
        <w:t xml:space="preserve"> - though potentially superseded by </w:t>
      </w:r>
      <w:proofErr w:type="spellStart"/>
      <w:r w:rsidRPr="00F33077">
        <w:t>VarianceThreshold</w:t>
      </w:r>
      <w:proofErr w:type="spellEnd"/>
      <w:r w:rsidRPr="00F33077">
        <w:t xml:space="preserve"> in final code), model training (</w:t>
      </w:r>
      <w:proofErr w:type="spellStart"/>
      <w:r w:rsidRPr="00F33077">
        <w:t>RandomForestClassifier</w:t>
      </w:r>
      <w:proofErr w:type="spellEnd"/>
      <w:r w:rsidRPr="00F33077">
        <w:t xml:space="preserve">, </w:t>
      </w:r>
      <w:proofErr w:type="spellStart"/>
      <w:r w:rsidRPr="00F33077">
        <w:t>DecisionTreeClassifier</w:t>
      </w:r>
      <w:proofErr w:type="spellEnd"/>
      <w:r w:rsidRPr="00F33077">
        <w:t>), ensemble methods (</w:t>
      </w:r>
      <w:proofErr w:type="spellStart"/>
      <w:r w:rsidRPr="00F33077">
        <w:t>VotingClassifier</w:t>
      </w:r>
      <w:proofErr w:type="spellEnd"/>
      <w:r w:rsidRPr="00F33077">
        <w:t>), and performance evaluation metrics.</w:t>
      </w:r>
    </w:p>
    <w:p w14:paraId="1939A455" w14:textId="77777777" w:rsidR="00F33077" w:rsidRPr="00F33077" w:rsidRDefault="00F33077" w:rsidP="00154F61">
      <w:pPr>
        <w:numPr>
          <w:ilvl w:val="1"/>
          <w:numId w:val="2"/>
        </w:numPr>
      </w:pPr>
      <w:r w:rsidRPr="00F33077">
        <w:rPr>
          <w:b/>
          <w:bCs/>
        </w:rPr>
        <w:t>Pandas:</w:t>
      </w:r>
      <w:r w:rsidRPr="00F33077">
        <w:t xml:space="preserve"> Used extensively for data loading, manipulation, cleaning, merging, and analysis of the network traffic datasets (CICIDS2017 in Parquet and CSV formats).</w:t>
      </w:r>
    </w:p>
    <w:p w14:paraId="53621FC7" w14:textId="77777777" w:rsidR="00F33077" w:rsidRPr="00F33077" w:rsidRDefault="00F33077" w:rsidP="00154F61">
      <w:pPr>
        <w:numPr>
          <w:ilvl w:val="1"/>
          <w:numId w:val="2"/>
        </w:numPr>
      </w:pPr>
      <w:r w:rsidRPr="00F33077">
        <w:rPr>
          <w:b/>
          <w:bCs/>
        </w:rPr>
        <w:t>NumPy (&gt;=1.20.0):</w:t>
      </w:r>
      <w:r w:rsidRPr="00F33077">
        <w:t xml:space="preserve"> Provided support for numerical operations, especially handling large arrays and mathematical functions required during data preprocessing and feature engineering.</w:t>
      </w:r>
    </w:p>
    <w:p w14:paraId="7669F965" w14:textId="77777777" w:rsidR="00F33077" w:rsidRPr="00F33077" w:rsidRDefault="00F33077" w:rsidP="00154F61">
      <w:pPr>
        <w:numPr>
          <w:ilvl w:val="1"/>
          <w:numId w:val="2"/>
        </w:numPr>
      </w:pPr>
      <w:proofErr w:type="spellStart"/>
      <w:r w:rsidRPr="00F33077">
        <w:rPr>
          <w:b/>
          <w:bCs/>
        </w:rPr>
        <w:t>Joblib</w:t>
      </w:r>
      <w:proofErr w:type="spellEnd"/>
      <w:r w:rsidRPr="00F33077">
        <w:rPr>
          <w:b/>
          <w:bCs/>
        </w:rPr>
        <w:t xml:space="preserve"> (&gt;=1.0.0):</w:t>
      </w:r>
      <w:r w:rsidRPr="00F33077">
        <w:t xml:space="preserve"> Utilized for efficient saving and loading of the trained machine learning model pipeline (</w:t>
      </w:r>
      <w:proofErr w:type="spellStart"/>
      <w:r w:rsidRPr="00F33077">
        <w:t>trained_model.pkl</w:t>
      </w:r>
      <w:proofErr w:type="spellEnd"/>
      <w:r w:rsidRPr="00F33077">
        <w:t>).</w:t>
      </w:r>
    </w:p>
    <w:p w14:paraId="5A918B4E" w14:textId="77777777" w:rsidR="00F33077" w:rsidRPr="00F33077" w:rsidRDefault="00F33077" w:rsidP="00154F61">
      <w:pPr>
        <w:numPr>
          <w:ilvl w:val="1"/>
          <w:numId w:val="2"/>
        </w:numPr>
      </w:pPr>
      <w:r w:rsidRPr="00F33077">
        <w:rPr>
          <w:b/>
          <w:bCs/>
        </w:rPr>
        <w:t>Matplotlib (&gt;=3.4.0):</w:t>
      </w:r>
      <w:r w:rsidRPr="00F33077">
        <w:t xml:space="preserve"> Employed for generating static visualizations (e.g., histograms, performance plots) for reports and analysis within the system, often generated on the backend.</w:t>
      </w:r>
    </w:p>
    <w:p w14:paraId="1C9A13AB" w14:textId="77777777" w:rsidR="00F33077" w:rsidRPr="00F33077" w:rsidRDefault="00F33077" w:rsidP="00154F61">
      <w:pPr>
        <w:numPr>
          <w:ilvl w:val="1"/>
          <w:numId w:val="2"/>
        </w:numPr>
      </w:pPr>
      <w:proofErr w:type="spellStart"/>
      <w:r w:rsidRPr="00F33077">
        <w:rPr>
          <w:b/>
          <w:bCs/>
        </w:rPr>
        <w:t>Psutil</w:t>
      </w:r>
      <w:proofErr w:type="spellEnd"/>
      <w:r w:rsidRPr="00F33077">
        <w:rPr>
          <w:b/>
          <w:bCs/>
        </w:rPr>
        <w:t xml:space="preserve"> (&gt;=5.8.0):</w:t>
      </w:r>
      <w:r w:rsidRPr="00F33077">
        <w:t xml:space="preserve"> Used for retrieving system resource information (CPU, memory), relevant for monitoring the performance impact of the detection system itself or general network host health.</w:t>
      </w:r>
    </w:p>
    <w:p w14:paraId="5DF142EA" w14:textId="77777777" w:rsidR="00F33077" w:rsidRPr="00F33077" w:rsidRDefault="00F33077" w:rsidP="00154F61">
      <w:pPr>
        <w:numPr>
          <w:ilvl w:val="1"/>
          <w:numId w:val="2"/>
        </w:numPr>
      </w:pPr>
      <w:proofErr w:type="spellStart"/>
      <w:r w:rsidRPr="00F33077">
        <w:rPr>
          <w:b/>
          <w:bCs/>
        </w:rPr>
        <w:t>PyShark</w:t>
      </w:r>
      <w:proofErr w:type="spellEnd"/>
      <w:r w:rsidRPr="00F33077">
        <w:rPr>
          <w:b/>
          <w:bCs/>
        </w:rPr>
        <w:t xml:space="preserve"> (&gt;=0.4.3) / </w:t>
      </w:r>
      <w:proofErr w:type="spellStart"/>
      <w:r w:rsidRPr="00F33077">
        <w:rPr>
          <w:b/>
          <w:bCs/>
        </w:rPr>
        <w:t>Scapy</w:t>
      </w:r>
      <w:proofErr w:type="spellEnd"/>
      <w:r w:rsidRPr="00F33077">
        <w:rPr>
          <w:b/>
          <w:bCs/>
        </w:rPr>
        <w:t xml:space="preserve"> (Alternative):</w:t>
      </w:r>
      <w:r w:rsidRPr="00F33077">
        <w:t xml:space="preserve"> While not explicitly shown in the training code snippets, libraries like </w:t>
      </w:r>
      <w:proofErr w:type="spellStart"/>
      <w:r w:rsidRPr="00F33077">
        <w:t>PyShark</w:t>
      </w:r>
      <w:proofErr w:type="spellEnd"/>
      <w:r w:rsidRPr="00F33077">
        <w:t xml:space="preserve"> (a wrapper for </w:t>
      </w:r>
      <w:proofErr w:type="spellStart"/>
      <w:r w:rsidRPr="00F33077">
        <w:t>tshark</w:t>
      </w:r>
      <w:proofErr w:type="spellEnd"/>
      <w:r w:rsidRPr="00F33077">
        <w:t xml:space="preserve">/Wireshark) or </w:t>
      </w:r>
      <w:proofErr w:type="spellStart"/>
      <w:r w:rsidRPr="00F33077">
        <w:t>Scapy</w:t>
      </w:r>
      <w:proofErr w:type="spellEnd"/>
      <w:r w:rsidRPr="00F33077">
        <w:t xml:space="preserve"> would be essential for the real-time network packet capture and feature extraction component (network_monitor.py, feature_extractor.py) if implemented for live detection, requiring appropriate system permissions. </w:t>
      </w:r>
      <w:r w:rsidRPr="00F33077">
        <w:rPr>
          <w:i/>
          <w:iCs/>
        </w:rPr>
        <w:t>[Adjust this sentence based on whether live capture or log/file analysis was implemented]</w:t>
      </w:r>
    </w:p>
    <w:p w14:paraId="0BA0E2E7" w14:textId="77777777" w:rsidR="00F33077" w:rsidRPr="00F33077" w:rsidRDefault="00F33077" w:rsidP="00154F61">
      <w:pPr>
        <w:numPr>
          <w:ilvl w:val="0"/>
          <w:numId w:val="2"/>
        </w:numPr>
      </w:pPr>
      <w:r w:rsidRPr="00F33077">
        <w:rPr>
          <w:b/>
          <w:bCs/>
        </w:rPr>
        <w:lastRenderedPageBreak/>
        <w:t>Development Tools:</w:t>
      </w:r>
      <w:r w:rsidRPr="00F33077">
        <w:t xml:space="preserve"> Google </w:t>
      </w:r>
      <w:proofErr w:type="spellStart"/>
      <w:r w:rsidRPr="00F33077">
        <w:t>Colaboratory</w:t>
      </w:r>
      <w:proofErr w:type="spellEnd"/>
      <w:r w:rsidRPr="00F33077">
        <w:t xml:space="preserve"> was initially used for data exploration and model prototyping, leveraging its cloud computing resources. Standard IDEs like VS Code or PyCharm were likely used for the application development phase. Git was employed for version control.</w:t>
      </w:r>
    </w:p>
    <w:p w14:paraId="362D6DDE" w14:textId="77777777" w:rsidR="00F33077" w:rsidRPr="00F33077" w:rsidRDefault="00F33077" w:rsidP="00F33077">
      <w:r w:rsidRPr="00F33077">
        <w:t xml:space="preserve">The implementation was conducted using the following tools and technologies:  </w:t>
      </w:r>
    </w:p>
    <w:p w14:paraId="07DCAF19" w14:textId="77777777" w:rsidR="00F33077" w:rsidRPr="00F33077" w:rsidRDefault="00F33077" w:rsidP="00F33077">
      <w:r w:rsidRPr="00F33077">
        <w:t xml:space="preserve">1. </w:t>
      </w:r>
      <w:r w:rsidRPr="00F33077">
        <w:rPr>
          <w:b/>
          <w:bCs/>
        </w:rPr>
        <w:t>Environment</w:t>
      </w:r>
      <w:r w:rsidRPr="00F33077">
        <w:t xml:space="preserve">: The experiments were executed in a Google </w:t>
      </w:r>
      <w:proofErr w:type="spellStart"/>
      <w:r w:rsidRPr="00F33077">
        <w:t>Colab</w:t>
      </w:r>
      <w:proofErr w:type="spellEnd"/>
      <w:r w:rsidRPr="00F33077">
        <w:t xml:space="preserve"> environment, leveraging its GPU resources to accelerate model training.  </w:t>
      </w:r>
    </w:p>
    <w:p w14:paraId="38361691" w14:textId="77777777" w:rsidR="00F33077" w:rsidRPr="00F33077" w:rsidRDefault="00F33077" w:rsidP="00F33077">
      <w:r w:rsidRPr="00F33077">
        <w:t xml:space="preserve">2. </w:t>
      </w:r>
      <w:r w:rsidRPr="00F33077">
        <w:rPr>
          <w:b/>
          <w:bCs/>
        </w:rPr>
        <w:t>Dataset</w:t>
      </w:r>
      <w:r w:rsidRPr="00F33077">
        <w:t xml:space="preserve">: The CICIDS2017 dataset was used, which contains labeled network traffic data, including normal traffic and various DDoS attack types (e.g., HTTP, FTP, and DNS-based attacks).  </w:t>
      </w:r>
    </w:p>
    <w:p w14:paraId="0E0C9344" w14:textId="77777777" w:rsidR="00F33077" w:rsidRPr="00F33077" w:rsidRDefault="00F33077" w:rsidP="00F33077">
      <w:r w:rsidRPr="00F33077">
        <w:t>3.</w:t>
      </w:r>
      <w:r w:rsidRPr="00F33077">
        <w:rPr>
          <w:b/>
          <w:bCs/>
        </w:rPr>
        <w:t>Libraries</w:t>
      </w:r>
      <w:r w:rsidRPr="00F33077">
        <w:t xml:space="preserve">:  </w:t>
      </w:r>
    </w:p>
    <w:p w14:paraId="137A6256" w14:textId="77777777" w:rsidR="00F33077" w:rsidRPr="00F33077" w:rsidRDefault="00F33077" w:rsidP="00F33077">
      <w:r w:rsidRPr="00F33077">
        <w:t xml:space="preserve">   - Pandas and NumPy for data manipulation and preprocessing.  </w:t>
      </w:r>
    </w:p>
    <w:p w14:paraId="591B2D6B" w14:textId="77777777" w:rsidR="00F33077" w:rsidRPr="00F33077" w:rsidRDefault="00F33077" w:rsidP="00F33077">
      <w:r w:rsidRPr="00F33077">
        <w:t xml:space="preserve">   - Scikit-learn for implementing machine learning algorithms (Random Forest, SVM, Logistic Regression) and evaluating performance.  </w:t>
      </w:r>
    </w:p>
    <w:p w14:paraId="02AA5A36" w14:textId="77777777" w:rsidR="00F33077" w:rsidRPr="00F33077" w:rsidRDefault="00F33077" w:rsidP="00F33077">
      <w:r w:rsidRPr="00F33077">
        <w:t xml:space="preserve">   - Matplotlib and Seaborn for visualization.  </w:t>
      </w:r>
    </w:p>
    <w:p w14:paraId="5C537227" w14:textId="77777777" w:rsidR="00F33077" w:rsidRPr="00F33077" w:rsidRDefault="00F33077" w:rsidP="00F33077">
      <w:r w:rsidRPr="00F33077">
        <w:t xml:space="preserve">   - Imbalanced-Learn for addressing data imbalance using SMOTE.  </w:t>
      </w:r>
    </w:p>
    <w:p w14:paraId="084F2647" w14:textId="77777777" w:rsidR="00F33077" w:rsidRPr="00F33077" w:rsidRDefault="00F33077" w:rsidP="00F33077"/>
    <w:p w14:paraId="5F7C2FAF" w14:textId="77777777" w:rsidR="00F33077" w:rsidRPr="00F33077" w:rsidRDefault="00F33077" w:rsidP="00F33077">
      <w:r w:rsidRPr="00F33077">
        <w:t xml:space="preserve">4.2 Data Preprocessing </w:t>
      </w:r>
    </w:p>
    <w:p w14:paraId="3A3E27C3" w14:textId="77777777" w:rsidR="00F33077" w:rsidRPr="00F33077" w:rsidRDefault="00F33077" w:rsidP="00F33077"/>
    <w:p w14:paraId="7D883FD9" w14:textId="77777777" w:rsidR="00F33077" w:rsidRPr="00F33077" w:rsidRDefault="00F33077" w:rsidP="00F33077">
      <w:r w:rsidRPr="00F33077">
        <w:t xml:space="preserve">4.2.1 Handling Missing Values  </w:t>
      </w:r>
    </w:p>
    <w:p w14:paraId="6F066A21" w14:textId="77777777" w:rsidR="00F33077" w:rsidRPr="00F33077" w:rsidRDefault="00F33077" w:rsidP="00F33077">
      <w:r w:rsidRPr="00F33077">
        <w:t>The dataset was first inspected for missing values using `</w:t>
      </w:r>
      <w:proofErr w:type="spellStart"/>
      <w:proofErr w:type="gramStart"/>
      <w:r w:rsidRPr="00F33077">
        <w:t>pandas.isnull</w:t>
      </w:r>
      <w:proofErr w:type="spellEnd"/>
      <w:r w:rsidRPr="00F33077">
        <w:t>(</w:t>
      </w:r>
      <w:proofErr w:type="gramEnd"/>
      <w:r w:rsidRPr="00F33077">
        <w:t xml:space="preserve">).sum()`. Minor missing values were imputed using the mean for numerical features and mode for categorical features.  </w:t>
      </w:r>
    </w:p>
    <w:p w14:paraId="64226F65" w14:textId="77777777" w:rsidR="00F33077" w:rsidRPr="00F33077" w:rsidRDefault="00F33077" w:rsidP="00F33077"/>
    <w:p w14:paraId="181855D4"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import pandas as pd</w:t>
      </w:r>
    </w:p>
    <w:p w14:paraId="78A15B36"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lastRenderedPageBreak/>
        <w:t>from</w:t>
      </w:r>
      <w:proofErr w:type="gramEnd"/>
      <w:r w:rsidRPr="00F33077">
        <w:rPr>
          <w:b/>
          <w:bCs/>
        </w:rPr>
        <w:t xml:space="preserve"> </w:t>
      </w:r>
      <w:proofErr w:type="spellStart"/>
      <w:r w:rsidRPr="00F33077">
        <w:rPr>
          <w:b/>
          <w:bCs/>
        </w:rPr>
        <w:t>sklearn.impute</w:t>
      </w:r>
      <w:proofErr w:type="spellEnd"/>
      <w:r w:rsidRPr="00F33077">
        <w:rPr>
          <w:b/>
          <w:bCs/>
        </w:rPr>
        <w:t xml:space="preserve"> import </w:t>
      </w:r>
      <w:proofErr w:type="spellStart"/>
      <w:r w:rsidRPr="00F33077">
        <w:rPr>
          <w:b/>
          <w:bCs/>
        </w:rPr>
        <w:t>SimpleImputer</w:t>
      </w:r>
      <w:proofErr w:type="spellEnd"/>
    </w:p>
    <w:p w14:paraId="61352578"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4EEB5A5D"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Load dataset</w:t>
      </w:r>
    </w:p>
    <w:p w14:paraId="35F67F9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df</w:t>
      </w:r>
      <w:proofErr w:type="spellEnd"/>
      <w:proofErr w:type="gramEnd"/>
      <w:r w:rsidRPr="00F33077">
        <w:rPr>
          <w:b/>
          <w:bCs/>
        </w:rPr>
        <w:t xml:space="preserve"> = </w:t>
      </w:r>
      <w:proofErr w:type="spellStart"/>
      <w:r w:rsidRPr="00F33077">
        <w:rPr>
          <w:b/>
          <w:bCs/>
        </w:rPr>
        <w:t>pd.read_csv</w:t>
      </w:r>
      <w:proofErr w:type="spellEnd"/>
      <w:r w:rsidRPr="00F33077">
        <w:rPr>
          <w:b/>
          <w:bCs/>
        </w:rPr>
        <w:t>('CICIDS2017.csv')</w:t>
      </w:r>
    </w:p>
    <w:p w14:paraId="4C89D3F1"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5E94A9B4"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Impute missing numerical values with mean</w:t>
      </w:r>
    </w:p>
    <w:p w14:paraId="083F407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numerical_cols</w:t>
      </w:r>
      <w:proofErr w:type="spellEnd"/>
      <w:r w:rsidRPr="00F33077">
        <w:rPr>
          <w:b/>
          <w:bCs/>
        </w:rPr>
        <w:t xml:space="preserve"> = </w:t>
      </w:r>
      <w:proofErr w:type="spellStart"/>
      <w:r w:rsidRPr="00F33077">
        <w:rPr>
          <w:b/>
          <w:bCs/>
        </w:rPr>
        <w:t>df.select_</w:t>
      </w:r>
      <w:proofErr w:type="gramStart"/>
      <w:r w:rsidRPr="00F33077">
        <w:rPr>
          <w:b/>
          <w:bCs/>
        </w:rPr>
        <w:t>dtypes</w:t>
      </w:r>
      <w:proofErr w:type="spellEnd"/>
      <w:r w:rsidRPr="00F33077">
        <w:rPr>
          <w:b/>
          <w:bCs/>
        </w:rPr>
        <w:t>(</w:t>
      </w:r>
      <w:proofErr w:type="gramEnd"/>
      <w:r w:rsidRPr="00F33077">
        <w:rPr>
          <w:b/>
          <w:bCs/>
        </w:rPr>
        <w:t>include=['float64', 'int64']).columns</w:t>
      </w:r>
    </w:p>
    <w:p w14:paraId="7D9932E0"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imputer_num</w:t>
      </w:r>
      <w:proofErr w:type="spellEnd"/>
      <w:r w:rsidRPr="00F33077">
        <w:rPr>
          <w:b/>
          <w:bCs/>
        </w:rPr>
        <w:t xml:space="preserve"> = </w:t>
      </w:r>
      <w:proofErr w:type="spellStart"/>
      <w:r w:rsidRPr="00F33077">
        <w:rPr>
          <w:b/>
          <w:bCs/>
        </w:rPr>
        <w:t>SimpleImputer</w:t>
      </w:r>
      <w:proofErr w:type="spellEnd"/>
      <w:r w:rsidRPr="00F33077">
        <w:rPr>
          <w:b/>
          <w:bCs/>
        </w:rPr>
        <w:t>(strategy='mean')</w:t>
      </w:r>
    </w:p>
    <w:p w14:paraId="7941C22B"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df</w:t>
      </w:r>
      <w:proofErr w:type="spellEnd"/>
      <w:r w:rsidRPr="00F33077">
        <w:rPr>
          <w:b/>
          <w:bCs/>
        </w:rPr>
        <w:t>[</w:t>
      </w:r>
      <w:proofErr w:type="spellStart"/>
      <w:r w:rsidRPr="00F33077">
        <w:rPr>
          <w:b/>
          <w:bCs/>
        </w:rPr>
        <w:t>numerical_cols</w:t>
      </w:r>
      <w:proofErr w:type="spellEnd"/>
      <w:r w:rsidRPr="00F33077">
        <w:rPr>
          <w:b/>
          <w:bCs/>
        </w:rPr>
        <w:t xml:space="preserve">] = </w:t>
      </w:r>
      <w:proofErr w:type="spellStart"/>
      <w:r w:rsidRPr="00F33077">
        <w:rPr>
          <w:b/>
          <w:bCs/>
        </w:rPr>
        <w:t>imputer_num.fit_transform</w:t>
      </w:r>
      <w:proofErr w:type="spellEnd"/>
      <w:r w:rsidRPr="00F33077">
        <w:rPr>
          <w:b/>
          <w:bCs/>
        </w:rPr>
        <w:t>(</w:t>
      </w:r>
      <w:proofErr w:type="spellStart"/>
      <w:r w:rsidRPr="00F33077">
        <w:rPr>
          <w:b/>
          <w:bCs/>
        </w:rPr>
        <w:t>df</w:t>
      </w:r>
      <w:proofErr w:type="spellEnd"/>
      <w:r w:rsidRPr="00F33077">
        <w:rPr>
          <w:b/>
          <w:bCs/>
        </w:rPr>
        <w:t>[</w:t>
      </w:r>
      <w:proofErr w:type="spellStart"/>
      <w:r w:rsidRPr="00F33077">
        <w:rPr>
          <w:b/>
          <w:bCs/>
        </w:rPr>
        <w:t>numerical_cols</w:t>
      </w:r>
      <w:proofErr w:type="spellEnd"/>
      <w:r w:rsidRPr="00F33077">
        <w:rPr>
          <w:b/>
          <w:bCs/>
        </w:rPr>
        <w:t>])</w:t>
      </w:r>
    </w:p>
    <w:p w14:paraId="6AC2E321"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51905E66"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Impute missing categorical values with mode</w:t>
      </w:r>
    </w:p>
    <w:p w14:paraId="2A82611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categorical_cols</w:t>
      </w:r>
      <w:proofErr w:type="spellEnd"/>
      <w:r w:rsidRPr="00F33077">
        <w:rPr>
          <w:b/>
          <w:bCs/>
        </w:rPr>
        <w:t xml:space="preserve"> = </w:t>
      </w:r>
      <w:proofErr w:type="spellStart"/>
      <w:r w:rsidRPr="00F33077">
        <w:rPr>
          <w:b/>
          <w:bCs/>
        </w:rPr>
        <w:t>df.select_</w:t>
      </w:r>
      <w:proofErr w:type="gramStart"/>
      <w:r w:rsidRPr="00F33077">
        <w:rPr>
          <w:b/>
          <w:bCs/>
        </w:rPr>
        <w:t>dtypes</w:t>
      </w:r>
      <w:proofErr w:type="spellEnd"/>
      <w:r w:rsidRPr="00F33077">
        <w:rPr>
          <w:b/>
          <w:bCs/>
        </w:rPr>
        <w:t>(</w:t>
      </w:r>
      <w:proofErr w:type="gramEnd"/>
      <w:r w:rsidRPr="00F33077">
        <w:rPr>
          <w:b/>
          <w:bCs/>
        </w:rPr>
        <w:t>include=['object']).columns</w:t>
      </w:r>
    </w:p>
    <w:p w14:paraId="66D3C11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imputer_cat</w:t>
      </w:r>
      <w:proofErr w:type="spellEnd"/>
      <w:r w:rsidRPr="00F33077">
        <w:rPr>
          <w:b/>
          <w:bCs/>
        </w:rPr>
        <w:t xml:space="preserve"> = </w:t>
      </w:r>
      <w:proofErr w:type="spellStart"/>
      <w:r w:rsidRPr="00F33077">
        <w:rPr>
          <w:b/>
          <w:bCs/>
        </w:rPr>
        <w:t>SimpleImputer</w:t>
      </w:r>
      <w:proofErr w:type="spellEnd"/>
      <w:r w:rsidRPr="00F33077">
        <w:rPr>
          <w:b/>
          <w:bCs/>
        </w:rPr>
        <w:t>(strategy='</w:t>
      </w:r>
      <w:proofErr w:type="spellStart"/>
      <w:r w:rsidRPr="00F33077">
        <w:rPr>
          <w:b/>
          <w:bCs/>
        </w:rPr>
        <w:t>most_frequent</w:t>
      </w:r>
      <w:proofErr w:type="spellEnd"/>
      <w:r w:rsidRPr="00F33077">
        <w:rPr>
          <w:b/>
          <w:bCs/>
        </w:rPr>
        <w:t>')</w:t>
      </w:r>
    </w:p>
    <w:p w14:paraId="64A3745B"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df</w:t>
      </w:r>
      <w:proofErr w:type="spellEnd"/>
      <w:r w:rsidRPr="00F33077">
        <w:rPr>
          <w:b/>
          <w:bCs/>
        </w:rPr>
        <w:t>[</w:t>
      </w:r>
      <w:proofErr w:type="spellStart"/>
      <w:r w:rsidRPr="00F33077">
        <w:rPr>
          <w:b/>
          <w:bCs/>
        </w:rPr>
        <w:t>categorical_cols</w:t>
      </w:r>
      <w:proofErr w:type="spellEnd"/>
      <w:r w:rsidRPr="00F33077">
        <w:rPr>
          <w:b/>
          <w:bCs/>
        </w:rPr>
        <w:t xml:space="preserve">] = </w:t>
      </w:r>
      <w:proofErr w:type="spellStart"/>
      <w:r w:rsidRPr="00F33077">
        <w:rPr>
          <w:b/>
          <w:bCs/>
        </w:rPr>
        <w:t>imputer_cat.fit_transform</w:t>
      </w:r>
      <w:proofErr w:type="spellEnd"/>
      <w:r w:rsidRPr="00F33077">
        <w:rPr>
          <w:b/>
          <w:bCs/>
        </w:rPr>
        <w:t>(</w:t>
      </w:r>
      <w:proofErr w:type="spellStart"/>
      <w:r w:rsidRPr="00F33077">
        <w:rPr>
          <w:b/>
          <w:bCs/>
        </w:rPr>
        <w:t>df</w:t>
      </w:r>
      <w:proofErr w:type="spellEnd"/>
      <w:r w:rsidRPr="00F33077">
        <w:rPr>
          <w:b/>
          <w:bCs/>
        </w:rPr>
        <w:t>[</w:t>
      </w:r>
      <w:proofErr w:type="spellStart"/>
      <w:r w:rsidRPr="00F33077">
        <w:rPr>
          <w:b/>
          <w:bCs/>
        </w:rPr>
        <w:t>categorical_cols</w:t>
      </w:r>
      <w:proofErr w:type="spellEnd"/>
      <w:r w:rsidRPr="00F33077">
        <w:rPr>
          <w:b/>
          <w:bCs/>
        </w:rPr>
        <w:t>])</w:t>
      </w:r>
    </w:p>
    <w:p w14:paraId="6DB3C190" w14:textId="77777777" w:rsidR="00F33077" w:rsidRPr="00F33077" w:rsidRDefault="00F33077" w:rsidP="00F33077"/>
    <w:p w14:paraId="2415B0D8" w14:textId="77777777" w:rsidR="00F33077" w:rsidRPr="00F33077" w:rsidRDefault="00F33077" w:rsidP="00F33077">
      <w:r w:rsidRPr="00F33077">
        <w:t xml:space="preserve">4.2.2 Feature Selection </w:t>
      </w:r>
    </w:p>
    <w:p w14:paraId="6F2E07F0" w14:textId="77777777" w:rsidR="00F33077" w:rsidRPr="00F33077" w:rsidRDefault="00F33077" w:rsidP="00F33077">
      <w:r w:rsidRPr="00F33077">
        <w:t>Features with low correlation to the target variable were removed. The `</w:t>
      </w:r>
      <w:proofErr w:type="spellStart"/>
      <w:r w:rsidRPr="00F33077">
        <w:t>SelectKBest</w:t>
      </w:r>
      <w:proofErr w:type="spellEnd"/>
      <w:r w:rsidRPr="00F33077">
        <w:t xml:space="preserve">` method was used to retain the top 50 features.  </w:t>
      </w:r>
    </w:p>
    <w:p w14:paraId="53F3683D" w14:textId="77777777" w:rsidR="00F33077" w:rsidRPr="00F33077" w:rsidRDefault="00F33077" w:rsidP="00F33077"/>
    <w:p w14:paraId="3BF2D54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sklearn.feature_selection</w:t>
      </w:r>
      <w:proofErr w:type="spellEnd"/>
      <w:r w:rsidRPr="00F33077">
        <w:rPr>
          <w:b/>
          <w:bCs/>
        </w:rPr>
        <w:t xml:space="preserve"> import </w:t>
      </w:r>
      <w:proofErr w:type="spellStart"/>
      <w:r w:rsidRPr="00F33077">
        <w:rPr>
          <w:b/>
          <w:bCs/>
        </w:rPr>
        <w:t>SelectKBest</w:t>
      </w:r>
      <w:proofErr w:type="spellEnd"/>
      <w:r w:rsidRPr="00F33077">
        <w:rPr>
          <w:b/>
          <w:bCs/>
        </w:rPr>
        <w:t xml:space="preserve">, </w:t>
      </w:r>
      <w:proofErr w:type="spellStart"/>
      <w:r w:rsidRPr="00F33077">
        <w:rPr>
          <w:b/>
          <w:bCs/>
        </w:rPr>
        <w:t>f_classif</w:t>
      </w:r>
      <w:proofErr w:type="spellEnd"/>
    </w:p>
    <w:p w14:paraId="6DED254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3DBC6492"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X = </w:t>
      </w:r>
      <w:proofErr w:type="spellStart"/>
      <w:proofErr w:type="gramStart"/>
      <w:r w:rsidRPr="00F33077">
        <w:rPr>
          <w:b/>
          <w:bCs/>
        </w:rPr>
        <w:t>df.drop</w:t>
      </w:r>
      <w:proofErr w:type="spellEnd"/>
      <w:r w:rsidRPr="00F33077">
        <w:rPr>
          <w:b/>
          <w:bCs/>
        </w:rPr>
        <w:t>(</w:t>
      </w:r>
      <w:proofErr w:type="gramEnd"/>
      <w:r w:rsidRPr="00F33077">
        <w:rPr>
          <w:b/>
          <w:bCs/>
        </w:rPr>
        <w:t>'Label', axis=1)</w:t>
      </w:r>
    </w:p>
    <w:p w14:paraId="7F6B030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lastRenderedPageBreak/>
        <w:t xml:space="preserve">y = </w:t>
      </w:r>
      <w:proofErr w:type="spellStart"/>
      <w:r w:rsidRPr="00F33077">
        <w:rPr>
          <w:b/>
          <w:bCs/>
        </w:rPr>
        <w:t>df</w:t>
      </w:r>
      <w:proofErr w:type="spellEnd"/>
      <w:r w:rsidRPr="00F33077">
        <w:rPr>
          <w:b/>
          <w:bCs/>
        </w:rPr>
        <w:t>['Label']</w:t>
      </w:r>
    </w:p>
    <w:p w14:paraId="476073D8"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5A48FDC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Feature selection</w:t>
      </w:r>
    </w:p>
    <w:p w14:paraId="3D3DCDF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selector</w:t>
      </w:r>
      <w:proofErr w:type="gramEnd"/>
      <w:r w:rsidRPr="00F33077">
        <w:rPr>
          <w:b/>
          <w:bCs/>
        </w:rPr>
        <w:t xml:space="preserve"> = </w:t>
      </w:r>
      <w:proofErr w:type="spellStart"/>
      <w:r w:rsidRPr="00F33077">
        <w:rPr>
          <w:b/>
          <w:bCs/>
        </w:rPr>
        <w:t>SelectKBest</w:t>
      </w:r>
      <w:proofErr w:type="spellEnd"/>
      <w:r w:rsidRPr="00F33077">
        <w:rPr>
          <w:b/>
          <w:bCs/>
        </w:rPr>
        <w:t>(</w:t>
      </w:r>
      <w:proofErr w:type="spellStart"/>
      <w:r w:rsidRPr="00F33077">
        <w:rPr>
          <w:b/>
          <w:bCs/>
        </w:rPr>
        <w:t>score_func</w:t>
      </w:r>
      <w:proofErr w:type="spellEnd"/>
      <w:r w:rsidRPr="00F33077">
        <w:rPr>
          <w:b/>
          <w:bCs/>
        </w:rPr>
        <w:t>=</w:t>
      </w:r>
      <w:proofErr w:type="spellStart"/>
      <w:r w:rsidRPr="00F33077">
        <w:rPr>
          <w:b/>
          <w:bCs/>
        </w:rPr>
        <w:t>f_classif</w:t>
      </w:r>
      <w:proofErr w:type="spellEnd"/>
      <w:r w:rsidRPr="00F33077">
        <w:rPr>
          <w:b/>
          <w:bCs/>
        </w:rPr>
        <w:t>, k=50)</w:t>
      </w:r>
    </w:p>
    <w:p w14:paraId="07130F1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X_selected</w:t>
      </w:r>
      <w:proofErr w:type="spellEnd"/>
      <w:r w:rsidRPr="00F33077">
        <w:rPr>
          <w:b/>
          <w:bCs/>
        </w:rPr>
        <w:t xml:space="preserve"> = </w:t>
      </w:r>
      <w:proofErr w:type="spellStart"/>
      <w:r w:rsidRPr="00F33077">
        <w:rPr>
          <w:b/>
          <w:bCs/>
        </w:rPr>
        <w:t>selector.fit_transform</w:t>
      </w:r>
      <w:proofErr w:type="spellEnd"/>
      <w:r w:rsidRPr="00F33077">
        <w:rPr>
          <w:b/>
          <w:bCs/>
        </w:rPr>
        <w:t>(X, y)</w:t>
      </w:r>
    </w:p>
    <w:p w14:paraId="0136AC18"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selected_features</w:t>
      </w:r>
      <w:proofErr w:type="spellEnd"/>
      <w:r w:rsidRPr="00F33077">
        <w:rPr>
          <w:b/>
          <w:bCs/>
        </w:rPr>
        <w:t xml:space="preserve"> = </w:t>
      </w:r>
      <w:proofErr w:type="spellStart"/>
      <w:proofErr w:type="gramStart"/>
      <w:r w:rsidRPr="00F33077">
        <w:rPr>
          <w:b/>
          <w:bCs/>
        </w:rPr>
        <w:t>X.columns</w:t>
      </w:r>
      <w:proofErr w:type="spellEnd"/>
      <w:r w:rsidRPr="00F33077">
        <w:rPr>
          <w:b/>
          <w:bCs/>
        </w:rPr>
        <w:t>[</w:t>
      </w:r>
      <w:proofErr w:type="spellStart"/>
      <w:proofErr w:type="gramEnd"/>
      <w:r w:rsidRPr="00F33077">
        <w:rPr>
          <w:b/>
          <w:bCs/>
        </w:rPr>
        <w:t>selector.get_support</w:t>
      </w:r>
      <w:proofErr w:type="spellEnd"/>
      <w:r w:rsidRPr="00F33077">
        <w:rPr>
          <w:b/>
          <w:bCs/>
        </w:rPr>
        <w:t>()]</w:t>
      </w:r>
    </w:p>
    <w:p w14:paraId="2974B3D1" w14:textId="77777777" w:rsidR="00F33077" w:rsidRPr="00F33077" w:rsidRDefault="00F33077" w:rsidP="00F33077"/>
    <w:p w14:paraId="7D231B03" w14:textId="77777777" w:rsidR="00F33077" w:rsidRPr="00F33077" w:rsidRDefault="00F33077" w:rsidP="00F33077"/>
    <w:p w14:paraId="46D02F5F" w14:textId="77777777" w:rsidR="00F33077" w:rsidRPr="00F33077" w:rsidRDefault="00F33077" w:rsidP="00F33077">
      <w:r w:rsidRPr="00F33077">
        <w:t xml:space="preserve">4.2.3 Data Normalization </w:t>
      </w:r>
    </w:p>
    <w:p w14:paraId="3BB639B0" w14:textId="77777777" w:rsidR="00F33077" w:rsidRPr="00F33077" w:rsidRDefault="00F33077" w:rsidP="00F33077">
      <w:r w:rsidRPr="00F33077">
        <w:t xml:space="preserve">Features were normalized using </w:t>
      </w:r>
      <w:proofErr w:type="spellStart"/>
      <w:r w:rsidRPr="00F33077">
        <w:t>StandardScaler</w:t>
      </w:r>
      <w:proofErr w:type="spellEnd"/>
      <w:r w:rsidRPr="00F33077">
        <w:t xml:space="preserve"> to ensure all variables contribute equally to the model.  </w:t>
      </w:r>
    </w:p>
    <w:p w14:paraId="58CFD72C" w14:textId="77777777" w:rsidR="00F33077" w:rsidRPr="00F33077" w:rsidRDefault="00F33077" w:rsidP="00F33077"/>
    <w:p w14:paraId="387EA2B4"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sklearn.preprocessing</w:t>
      </w:r>
      <w:proofErr w:type="spellEnd"/>
      <w:r w:rsidRPr="00F33077">
        <w:rPr>
          <w:b/>
          <w:bCs/>
        </w:rPr>
        <w:t xml:space="preserve"> import </w:t>
      </w:r>
      <w:proofErr w:type="spellStart"/>
      <w:r w:rsidRPr="00F33077">
        <w:rPr>
          <w:b/>
          <w:bCs/>
        </w:rPr>
        <w:t>StandardScaler</w:t>
      </w:r>
      <w:proofErr w:type="spellEnd"/>
    </w:p>
    <w:p w14:paraId="6D34A68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17E6AD9E"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scaler</w:t>
      </w:r>
      <w:proofErr w:type="gramEnd"/>
      <w:r w:rsidRPr="00F33077">
        <w:rPr>
          <w:b/>
          <w:bCs/>
        </w:rPr>
        <w:t xml:space="preserve"> = </w:t>
      </w:r>
      <w:proofErr w:type="spellStart"/>
      <w:r w:rsidRPr="00F33077">
        <w:rPr>
          <w:b/>
          <w:bCs/>
        </w:rPr>
        <w:t>StandardScaler</w:t>
      </w:r>
      <w:proofErr w:type="spellEnd"/>
      <w:r w:rsidRPr="00F33077">
        <w:rPr>
          <w:b/>
          <w:bCs/>
        </w:rPr>
        <w:t>()</w:t>
      </w:r>
    </w:p>
    <w:p w14:paraId="079F4F02"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X_scaled</w:t>
      </w:r>
      <w:proofErr w:type="spellEnd"/>
      <w:r w:rsidRPr="00F33077">
        <w:rPr>
          <w:b/>
          <w:bCs/>
        </w:rPr>
        <w:t xml:space="preserve"> = </w:t>
      </w:r>
      <w:proofErr w:type="spellStart"/>
      <w:r w:rsidRPr="00F33077">
        <w:rPr>
          <w:b/>
          <w:bCs/>
        </w:rPr>
        <w:t>scaler.fit_transform</w:t>
      </w:r>
      <w:proofErr w:type="spellEnd"/>
      <w:r w:rsidRPr="00F33077">
        <w:rPr>
          <w:b/>
          <w:bCs/>
        </w:rPr>
        <w:t>(</w:t>
      </w:r>
      <w:proofErr w:type="spellStart"/>
      <w:r w:rsidRPr="00F33077">
        <w:rPr>
          <w:b/>
          <w:bCs/>
        </w:rPr>
        <w:t>X_selected</w:t>
      </w:r>
      <w:proofErr w:type="spellEnd"/>
      <w:r w:rsidRPr="00F33077">
        <w:rPr>
          <w:b/>
          <w:bCs/>
        </w:rPr>
        <w:t>)</w:t>
      </w:r>
    </w:p>
    <w:p w14:paraId="05A6B395" w14:textId="77777777" w:rsidR="00F33077" w:rsidRPr="00F33077" w:rsidRDefault="00F33077" w:rsidP="00F33077"/>
    <w:p w14:paraId="674402EA" w14:textId="77777777" w:rsidR="00F33077" w:rsidRPr="00F33077" w:rsidRDefault="00F33077" w:rsidP="00F33077">
      <w:r w:rsidRPr="00F33077">
        <w:t xml:space="preserve">4.2.4 Data Splitting and Balancing </w:t>
      </w:r>
    </w:p>
    <w:p w14:paraId="3730B628" w14:textId="77777777" w:rsidR="00F33077" w:rsidRPr="00F33077" w:rsidRDefault="00F33077" w:rsidP="00F33077">
      <w:r w:rsidRPr="00F33077">
        <w:t xml:space="preserve">The dataset was split into training (80%) and testing (20%) sets. The imbalanced nature of the dataset (more normal traffic than attacks) was addressed using SMOTE oversampling.  </w:t>
      </w:r>
    </w:p>
    <w:p w14:paraId="62C8ECA1" w14:textId="77777777" w:rsidR="00F33077" w:rsidRPr="00F33077" w:rsidRDefault="00F33077" w:rsidP="00F33077"/>
    <w:p w14:paraId="512ABCF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sklearn.model_selection</w:t>
      </w:r>
      <w:proofErr w:type="spellEnd"/>
      <w:r w:rsidRPr="00F33077">
        <w:rPr>
          <w:b/>
          <w:bCs/>
        </w:rPr>
        <w:t xml:space="preserve"> import </w:t>
      </w:r>
      <w:proofErr w:type="spellStart"/>
      <w:r w:rsidRPr="00F33077">
        <w:rPr>
          <w:b/>
          <w:bCs/>
        </w:rPr>
        <w:t>train_test_split</w:t>
      </w:r>
      <w:proofErr w:type="spellEnd"/>
    </w:p>
    <w:p w14:paraId="6FA15AAD"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imblearn.over_sampling</w:t>
      </w:r>
      <w:proofErr w:type="spellEnd"/>
      <w:r w:rsidRPr="00F33077">
        <w:rPr>
          <w:b/>
          <w:bCs/>
        </w:rPr>
        <w:t xml:space="preserve"> import SMOTE</w:t>
      </w:r>
    </w:p>
    <w:p w14:paraId="1C20891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27384D70"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Split data</w:t>
      </w:r>
    </w:p>
    <w:p w14:paraId="35FF94DC"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X_train</w:t>
      </w:r>
      <w:proofErr w:type="spellEnd"/>
      <w:r w:rsidRPr="00F33077">
        <w:rPr>
          <w:b/>
          <w:bCs/>
        </w:rPr>
        <w:t xml:space="preserve">, </w:t>
      </w:r>
      <w:proofErr w:type="spellStart"/>
      <w:r w:rsidRPr="00F33077">
        <w:rPr>
          <w:b/>
          <w:bCs/>
        </w:rPr>
        <w:t>X_test</w:t>
      </w:r>
      <w:proofErr w:type="spellEnd"/>
      <w:r w:rsidRPr="00F33077">
        <w:rPr>
          <w:b/>
          <w:bCs/>
        </w:rPr>
        <w:t xml:space="preserve">, </w:t>
      </w:r>
      <w:proofErr w:type="spellStart"/>
      <w:r w:rsidRPr="00F33077">
        <w:rPr>
          <w:b/>
          <w:bCs/>
        </w:rPr>
        <w:t>y_train</w:t>
      </w:r>
      <w:proofErr w:type="spellEnd"/>
      <w:r w:rsidRPr="00F33077">
        <w:rPr>
          <w:b/>
          <w:bCs/>
        </w:rPr>
        <w:t xml:space="preserve">, </w:t>
      </w:r>
      <w:proofErr w:type="spellStart"/>
      <w:r w:rsidRPr="00F33077">
        <w:rPr>
          <w:b/>
          <w:bCs/>
        </w:rPr>
        <w:t>y_test</w:t>
      </w:r>
      <w:proofErr w:type="spellEnd"/>
      <w:r w:rsidRPr="00F33077">
        <w:rPr>
          <w:b/>
          <w:bCs/>
        </w:rPr>
        <w:t xml:space="preserve"> = </w:t>
      </w:r>
      <w:proofErr w:type="spellStart"/>
      <w:r w:rsidRPr="00F33077">
        <w:rPr>
          <w:b/>
          <w:bCs/>
        </w:rPr>
        <w:t>train_test_</w:t>
      </w:r>
      <w:proofErr w:type="gramStart"/>
      <w:r w:rsidRPr="00F33077">
        <w:rPr>
          <w:b/>
          <w:bCs/>
        </w:rPr>
        <w:t>split</w:t>
      </w:r>
      <w:proofErr w:type="spellEnd"/>
      <w:r w:rsidRPr="00F33077">
        <w:rPr>
          <w:b/>
          <w:bCs/>
        </w:rPr>
        <w:t>(</w:t>
      </w:r>
      <w:proofErr w:type="spellStart"/>
      <w:proofErr w:type="gramEnd"/>
      <w:r w:rsidRPr="00F33077">
        <w:rPr>
          <w:b/>
          <w:bCs/>
        </w:rPr>
        <w:t>X_scaled</w:t>
      </w:r>
      <w:proofErr w:type="spellEnd"/>
      <w:r w:rsidRPr="00F33077">
        <w:rPr>
          <w:b/>
          <w:bCs/>
        </w:rPr>
        <w:t xml:space="preserve">, y, </w:t>
      </w:r>
      <w:proofErr w:type="spellStart"/>
      <w:r w:rsidRPr="00F33077">
        <w:rPr>
          <w:b/>
          <w:bCs/>
        </w:rPr>
        <w:t>test_size</w:t>
      </w:r>
      <w:proofErr w:type="spellEnd"/>
      <w:r w:rsidRPr="00F33077">
        <w:rPr>
          <w:b/>
          <w:bCs/>
        </w:rPr>
        <w:t xml:space="preserve">=0.2, </w:t>
      </w:r>
      <w:proofErr w:type="spellStart"/>
      <w:r w:rsidRPr="00F33077">
        <w:rPr>
          <w:b/>
          <w:bCs/>
        </w:rPr>
        <w:t>random_state</w:t>
      </w:r>
      <w:proofErr w:type="spellEnd"/>
      <w:r w:rsidRPr="00F33077">
        <w:rPr>
          <w:b/>
          <w:bCs/>
        </w:rPr>
        <w:t>=42)</w:t>
      </w:r>
    </w:p>
    <w:p w14:paraId="28FE873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4796849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Apply SMOTE to balance the training set</w:t>
      </w:r>
    </w:p>
    <w:p w14:paraId="7469DB30"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smote</w:t>
      </w:r>
      <w:proofErr w:type="gramEnd"/>
      <w:r w:rsidRPr="00F33077">
        <w:rPr>
          <w:b/>
          <w:bCs/>
        </w:rPr>
        <w:t xml:space="preserve"> = SMOTE(</w:t>
      </w:r>
      <w:proofErr w:type="spellStart"/>
      <w:r w:rsidRPr="00F33077">
        <w:rPr>
          <w:b/>
          <w:bCs/>
        </w:rPr>
        <w:t>random_state</w:t>
      </w:r>
      <w:proofErr w:type="spellEnd"/>
      <w:r w:rsidRPr="00F33077">
        <w:rPr>
          <w:b/>
          <w:bCs/>
        </w:rPr>
        <w:t>=42)</w:t>
      </w:r>
    </w:p>
    <w:p w14:paraId="1C0AB913"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X_resampled</w:t>
      </w:r>
      <w:proofErr w:type="spellEnd"/>
      <w:r w:rsidRPr="00F33077">
        <w:rPr>
          <w:b/>
          <w:bCs/>
        </w:rPr>
        <w:t xml:space="preserve">, </w:t>
      </w:r>
      <w:proofErr w:type="spellStart"/>
      <w:r w:rsidRPr="00F33077">
        <w:rPr>
          <w:b/>
          <w:bCs/>
        </w:rPr>
        <w:t>y_resampled</w:t>
      </w:r>
      <w:proofErr w:type="spellEnd"/>
      <w:r w:rsidRPr="00F33077">
        <w:rPr>
          <w:b/>
          <w:bCs/>
        </w:rPr>
        <w:t xml:space="preserve"> = </w:t>
      </w:r>
      <w:proofErr w:type="spellStart"/>
      <w:r w:rsidRPr="00F33077">
        <w:rPr>
          <w:b/>
          <w:bCs/>
        </w:rPr>
        <w:t>smote.fit_</w:t>
      </w:r>
      <w:proofErr w:type="gramStart"/>
      <w:r w:rsidRPr="00F33077">
        <w:rPr>
          <w:b/>
          <w:bCs/>
        </w:rPr>
        <w:t>resample</w:t>
      </w:r>
      <w:proofErr w:type="spellEnd"/>
      <w:r w:rsidRPr="00F33077">
        <w:rPr>
          <w:b/>
          <w:bCs/>
        </w:rPr>
        <w:t>(</w:t>
      </w:r>
      <w:proofErr w:type="spellStart"/>
      <w:proofErr w:type="gramEnd"/>
      <w:r w:rsidRPr="00F33077">
        <w:rPr>
          <w:b/>
          <w:bCs/>
        </w:rPr>
        <w:t>X_train</w:t>
      </w:r>
      <w:proofErr w:type="spellEnd"/>
      <w:r w:rsidRPr="00F33077">
        <w:rPr>
          <w:b/>
          <w:bCs/>
        </w:rPr>
        <w:t xml:space="preserve">, </w:t>
      </w:r>
      <w:proofErr w:type="spellStart"/>
      <w:r w:rsidRPr="00F33077">
        <w:rPr>
          <w:b/>
          <w:bCs/>
        </w:rPr>
        <w:t>y_train</w:t>
      </w:r>
      <w:proofErr w:type="spellEnd"/>
      <w:r w:rsidRPr="00F33077">
        <w:rPr>
          <w:b/>
          <w:bCs/>
        </w:rPr>
        <w:t>)</w:t>
      </w:r>
    </w:p>
    <w:p w14:paraId="626AD276" w14:textId="77777777" w:rsidR="00F33077" w:rsidRPr="00F33077" w:rsidRDefault="00F33077" w:rsidP="00F33077"/>
    <w:p w14:paraId="3718DA6D" w14:textId="77777777" w:rsidR="00F33077" w:rsidRPr="00F33077" w:rsidRDefault="00F33077" w:rsidP="00F33077">
      <w:r w:rsidRPr="00F33077">
        <w:t xml:space="preserve">4.3 Model Development and Training </w:t>
      </w:r>
    </w:p>
    <w:p w14:paraId="4F804E1B" w14:textId="77777777" w:rsidR="00F33077" w:rsidRPr="00F33077" w:rsidRDefault="00F33077" w:rsidP="00F33077"/>
    <w:p w14:paraId="084138BB" w14:textId="77777777" w:rsidR="00F33077" w:rsidRPr="00F33077" w:rsidRDefault="00F33077" w:rsidP="00F33077">
      <w:r w:rsidRPr="00F33077">
        <w:t xml:space="preserve">Three machine learning models were implemented and trained on the preprocessed data:  </w:t>
      </w:r>
    </w:p>
    <w:p w14:paraId="492A0605" w14:textId="77777777" w:rsidR="00F33077" w:rsidRPr="00F33077" w:rsidRDefault="00F33077" w:rsidP="00F33077"/>
    <w:p w14:paraId="6C35CE79" w14:textId="77777777" w:rsidR="00F33077" w:rsidRPr="00F33077" w:rsidRDefault="00F33077" w:rsidP="00F33077">
      <w:r w:rsidRPr="00F33077">
        <w:t xml:space="preserve">4.3.1 Random Forest Classifier </w:t>
      </w:r>
    </w:p>
    <w:p w14:paraId="673EDDEF" w14:textId="77777777" w:rsidR="00F33077" w:rsidRPr="00F33077" w:rsidRDefault="00F33077" w:rsidP="00F33077">
      <w:r w:rsidRPr="00F33077">
        <w:t xml:space="preserve">Random Forest was chosen for its robustness and ability to handle high-dimensional data.  </w:t>
      </w:r>
    </w:p>
    <w:p w14:paraId="71D4FBE7" w14:textId="77777777" w:rsidR="00F33077" w:rsidRPr="00F33077" w:rsidRDefault="00F33077" w:rsidP="00F33077"/>
    <w:p w14:paraId="12D0C43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sklearn.ensemble</w:t>
      </w:r>
      <w:proofErr w:type="spellEnd"/>
      <w:r w:rsidRPr="00F33077">
        <w:rPr>
          <w:b/>
          <w:bCs/>
        </w:rPr>
        <w:t xml:space="preserve"> import </w:t>
      </w:r>
      <w:proofErr w:type="spellStart"/>
      <w:r w:rsidRPr="00F33077">
        <w:rPr>
          <w:b/>
          <w:bCs/>
        </w:rPr>
        <w:t>RandomForestClassifier</w:t>
      </w:r>
      <w:proofErr w:type="spellEnd"/>
    </w:p>
    <w:p w14:paraId="6E03DF52"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259B443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Initialize and train the model</w:t>
      </w:r>
    </w:p>
    <w:p w14:paraId="50952D3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rf</w:t>
      </w:r>
      <w:proofErr w:type="spellEnd"/>
      <w:proofErr w:type="gramEnd"/>
      <w:r w:rsidRPr="00F33077">
        <w:rPr>
          <w:b/>
          <w:bCs/>
        </w:rPr>
        <w:t xml:space="preserve"> = </w:t>
      </w:r>
      <w:proofErr w:type="spellStart"/>
      <w:r w:rsidRPr="00F33077">
        <w:rPr>
          <w:b/>
          <w:bCs/>
        </w:rPr>
        <w:t>RandomForestClassifier</w:t>
      </w:r>
      <w:proofErr w:type="spellEnd"/>
      <w:r w:rsidRPr="00F33077">
        <w:rPr>
          <w:b/>
          <w:bCs/>
        </w:rPr>
        <w:t>(</w:t>
      </w:r>
      <w:proofErr w:type="spellStart"/>
      <w:r w:rsidRPr="00F33077">
        <w:rPr>
          <w:b/>
          <w:bCs/>
        </w:rPr>
        <w:t>n_estimators</w:t>
      </w:r>
      <w:proofErr w:type="spellEnd"/>
      <w:r w:rsidRPr="00F33077">
        <w:rPr>
          <w:b/>
          <w:bCs/>
        </w:rPr>
        <w:t xml:space="preserve">=100, </w:t>
      </w:r>
      <w:proofErr w:type="spellStart"/>
      <w:r w:rsidRPr="00F33077">
        <w:rPr>
          <w:b/>
          <w:bCs/>
        </w:rPr>
        <w:t>random_state</w:t>
      </w:r>
      <w:proofErr w:type="spellEnd"/>
      <w:r w:rsidRPr="00F33077">
        <w:rPr>
          <w:b/>
          <w:bCs/>
        </w:rPr>
        <w:t>=42)</w:t>
      </w:r>
    </w:p>
    <w:p w14:paraId="05F4E0D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rf.fit</w:t>
      </w:r>
      <w:proofErr w:type="spellEnd"/>
      <w:r w:rsidRPr="00F33077">
        <w:rPr>
          <w:b/>
          <w:bCs/>
        </w:rPr>
        <w:t>(</w:t>
      </w:r>
      <w:proofErr w:type="spellStart"/>
      <w:proofErr w:type="gramEnd"/>
      <w:r w:rsidRPr="00F33077">
        <w:rPr>
          <w:b/>
          <w:bCs/>
        </w:rPr>
        <w:t>X_resampled</w:t>
      </w:r>
      <w:proofErr w:type="spellEnd"/>
      <w:r w:rsidRPr="00F33077">
        <w:rPr>
          <w:b/>
          <w:bCs/>
        </w:rPr>
        <w:t xml:space="preserve">, </w:t>
      </w:r>
      <w:proofErr w:type="spellStart"/>
      <w:r w:rsidRPr="00F33077">
        <w:rPr>
          <w:b/>
          <w:bCs/>
        </w:rPr>
        <w:t>y_resampled</w:t>
      </w:r>
      <w:proofErr w:type="spellEnd"/>
      <w:r w:rsidRPr="00F33077">
        <w:rPr>
          <w:b/>
          <w:bCs/>
        </w:rPr>
        <w:t>)</w:t>
      </w:r>
    </w:p>
    <w:p w14:paraId="1E62589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3DEE8E4C"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lastRenderedPageBreak/>
        <w:t># Predict on test set</w:t>
      </w:r>
    </w:p>
    <w:p w14:paraId="03D5DED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y_pred_rf</w:t>
      </w:r>
      <w:proofErr w:type="spellEnd"/>
      <w:r w:rsidRPr="00F33077">
        <w:rPr>
          <w:b/>
          <w:bCs/>
        </w:rPr>
        <w:t xml:space="preserve"> = </w:t>
      </w:r>
      <w:proofErr w:type="spellStart"/>
      <w:proofErr w:type="gramStart"/>
      <w:r w:rsidRPr="00F33077">
        <w:rPr>
          <w:b/>
          <w:bCs/>
        </w:rPr>
        <w:t>rf.predict</w:t>
      </w:r>
      <w:proofErr w:type="spellEnd"/>
      <w:r w:rsidRPr="00F33077">
        <w:rPr>
          <w:b/>
          <w:bCs/>
        </w:rPr>
        <w:t>(</w:t>
      </w:r>
      <w:proofErr w:type="spellStart"/>
      <w:proofErr w:type="gramEnd"/>
      <w:r w:rsidRPr="00F33077">
        <w:rPr>
          <w:b/>
          <w:bCs/>
        </w:rPr>
        <w:t>X_test</w:t>
      </w:r>
      <w:proofErr w:type="spellEnd"/>
      <w:r w:rsidRPr="00F33077">
        <w:rPr>
          <w:b/>
          <w:bCs/>
        </w:rPr>
        <w:t>)</w:t>
      </w:r>
    </w:p>
    <w:p w14:paraId="3ED2A0CB" w14:textId="77777777" w:rsidR="00F33077" w:rsidRPr="00F33077" w:rsidRDefault="00F33077" w:rsidP="00F33077"/>
    <w:p w14:paraId="316F588C" w14:textId="77777777" w:rsidR="00F33077" w:rsidRPr="00F33077" w:rsidRDefault="00F33077" w:rsidP="00F33077"/>
    <w:p w14:paraId="17A4D3AB" w14:textId="77777777" w:rsidR="00F33077" w:rsidRPr="00F33077" w:rsidRDefault="00F33077" w:rsidP="00F33077">
      <w:r w:rsidRPr="00F33077">
        <w:t xml:space="preserve">4.3.2 Support Vector Machine (SVM)  </w:t>
      </w:r>
    </w:p>
    <w:p w14:paraId="295914AC" w14:textId="77777777" w:rsidR="00F33077" w:rsidRPr="00F33077" w:rsidRDefault="00F33077" w:rsidP="00F33077">
      <w:r w:rsidRPr="00F33077">
        <w:t xml:space="preserve">An SVM with a linear kernel was used for its efficiency in high-dimensional spaces.  </w:t>
      </w:r>
    </w:p>
    <w:p w14:paraId="597AE43F" w14:textId="77777777" w:rsidR="00F33077" w:rsidRPr="00F33077" w:rsidRDefault="00F33077" w:rsidP="00F33077"/>
    <w:p w14:paraId="5A9335F4"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from </w:t>
      </w:r>
      <w:proofErr w:type="spellStart"/>
      <w:r w:rsidRPr="00F33077">
        <w:rPr>
          <w:b/>
          <w:bCs/>
        </w:rPr>
        <w:t>sklearn.svm</w:t>
      </w:r>
      <w:proofErr w:type="spellEnd"/>
      <w:r w:rsidRPr="00F33077">
        <w:rPr>
          <w:b/>
          <w:bCs/>
        </w:rPr>
        <w:t xml:space="preserve"> import SVC</w:t>
      </w:r>
    </w:p>
    <w:p w14:paraId="5C89AF26"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2911390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svm</w:t>
      </w:r>
      <w:proofErr w:type="spellEnd"/>
      <w:proofErr w:type="gramEnd"/>
      <w:r w:rsidRPr="00F33077">
        <w:rPr>
          <w:b/>
          <w:bCs/>
        </w:rPr>
        <w:t xml:space="preserve"> = SVC(kernel='linear', C=1.0, </w:t>
      </w:r>
      <w:proofErr w:type="spellStart"/>
      <w:r w:rsidRPr="00F33077">
        <w:rPr>
          <w:b/>
          <w:bCs/>
        </w:rPr>
        <w:t>random_state</w:t>
      </w:r>
      <w:proofErr w:type="spellEnd"/>
      <w:r w:rsidRPr="00F33077">
        <w:rPr>
          <w:b/>
          <w:bCs/>
        </w:rPr>
        <w:t>=42)</w:t>
      </w:r>
    </w:p>
    <w:p w14:paraId="14C54418"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svm.fit</w:t>
      </w:r>
      <w:proofErr w:type="spellEnd"/>
      <w:r w:rsidRPr="00F33077">
        <w:rPr>
          <w:b/>
          <w:bCs/>
        </w:rPr>
        <w:t>(</w:t>
      </w:r>
      <w:proofErr w:type="spellStart"/>
      <w:proofErr w:type="gramEnd"/>
      <w:r w:rsidRPr="00F33077">
        <w:rPr>
          <w:b/>
          <w:bCs/>
        </w:rPr>
        <w:t>X_resampled</w:t>
      </w:r>
      <w:proofErr w:type="spellEnd"/>
      <w:r w:rsidRPr="00F33077">
        <w:rPr>
          <w:b/>
          <w:bCs/>
        </w:rPr>
        <w:t xml:space="preserve">, </w:t>
      </w:r>
      <w:proofErr w:type="spellStart"/>
      <w:r w:rsidRPr="00F33077">
        <w:rPr>
          <w:b/>
          <w:bCs/>
        </w:rPr>
        <w:t>y_resampled</w:t>
      </w:r>
      <w:proofErr w:type="spellEnd"/>
      <w:r w:rsidRPr="00F33077">
        <w:rPr>
          <w:b/>
          <w:bCs/>
        </w:rPr>
        <w:t>)</w:t>
      </w:r>
    </w:p>
    <w:p w14:paraId="6ED206E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y_pred_svm</w:t>
      </w:r>
      <w:proofErr w:type="spellEnd"/>
      <w:r w:rsidRPr="00F33077">
        <w:rPr>
          <w:b/>
          <w:bCs/>
        </w:rPr>
        <w:t xml:space="preserve"> = </w:t>
      </w:r>
      <w:proofErr w:type="spellStart"/>
      <w:proofErr w:type="gramStart"/>
      <w:r w:rsidRPr="00F33077">
        <w:rPr>
          <w:b/>
          <w:bCs/>
        </w:rPr>
        <w:t>svm.predict</w:t>
      </w:r>
      <w:proofErr w:type="spellEnd"/>
      <w:r w:rsidRPr="00F33077">
        <w:rPr>
          <w:b/>
          <w:bCs/>
        </w:rPr>
        <w:t>(</w:t>
      </w:r>
      <w:proofErr w:type="spellStart"/>
      <w:proofErr w:type="gramEnd"/>
      <w:r w:rsidRPr="00F33077">
        <w:rPr>
          <w:b/>
          <w:bCs/>
        </w:rPr>
        <w:t>X_test</w:t>
      </w:r>
      <w:proofErr w:type="spellEnd"/>
      <w:r w:rsidRPr="00F33077">
        <w:rPr>
          <w:b/>
          <w:bCs/>
        </w:rPr>
        <w:t>)</w:t>
      </w:r>
    </w:p>
    <w:p w14:paraId="0A610433" w14:textId="77777777" w:rsidR="00F33077" w:rsidRPr="00F33077" w:rsidRDefault="00F33077" w:rsidP="00F33077"/>
    <w:p w14:paraId="46EAD84B" w14:textId="77777777" w:rsidR="00F33077" w:rsidRPr="00F33077" w:rsidRDefault="00F33077" w:rsidP="00F33077">
      <w:r w:rsidRPr="00F33077">
        <w:t xml:space="preserve">4.3.3 Logistic Regression </w:t>
      </w:r>
    </w:p>
    <w:p w14:paraId="3A787ED4" w14:textId="77777777" w:rsidR="00F33077" w:rsidRPr="00F33077" w:rsidRDefault="00F33077" w:rsidP="00F33077">
      <w:r w:rsidRPr="00F33077">
        <w:t xml:space="preserve">Logistic Regression was implemented as a baseline model for comparison.  </w:t>
      </w:r>
    </w:p>
    <w:p w14:paraId="3BA64CBA" w14:textId="77777777" w:rsidR="00F33077" w:rsidRPr="00F33077" w:rsidRDefault="00F33077" w:rsidP="00F33077"/>
    <w:p w14:paraId="75DA60D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sklearn.linear_model</w:t>
      </w:r>
      <w:proofErr w:type="spellEnd"/>
      <w:r w:rsidRPr="00F33077">
        <w:rPr>
          <w:b/>
          <w:bCs/>
        </w:rPr>
        <w:t xml:space="preserve"> import </w:t>
      </w:r>
      <w:proofErr w:type="spellStart"/>
      <w:r w:rsidRPr="00F33077">
        <w:rPr>
          <w:b/>
          <w:bCs/>
        </w:rPr>
        <w:t>LogisticRegression</w:t>
      </w:r>
      <w:proofErr w:type="spellEnd"/>
    </w:p>
    <w:p w14:paraId="55C33B0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3DBC6AA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lr</w:t>
      </w:r>
      <w:proofErr w:type="spellEnd"/>
      <w:proofErr w:type="gramEnd"/>
      <w:r w:rsidRPr="00F33077">
        <w:rPr>
          <w:b/>
          <w:bCs/>
        </w:rPr>
        <w:t xml:space="preserve"> = </w:t>
      </w:r>
      <w:proofErr w:type="spellStart"/>
      <w:r w:rsidRPr="00F33077">
        <w:rPr>
          <w:b/>
          <w:bCs/>
        </w:rPr>
        <w:t>LogisticRegression</w:t>
      </w:r>
      <w:proofErr w:type="spellEnd"/>
      <w:r w:rsidRPr="00F33077">
        <w:rPr>
          <w:b/>
          <w:bCs/>
        </w:rPr>
        <w:t>(</w:t>
      </w:r>
      <w:proofErr w:type="spellStart"/>
      <w:r w:rsidRPr="00F33077">
        <w:rPr>
          <w:b/>
          <w:bCs/>
        </w:rPr>
        <w:t>max_iter</w:t>
      </w:r>
      <w:proofErr w:type="spellEnd"/>
      <w:r w:rsidRPr="00F33077">
        <w:rPr>
          <w:b/>
          <w:bCs/>
        </w:rPr>
        <w:t xml:space="preserve">=1000, </w:t>
      </w:r>
      <w:proofErr w:type="spellStart"/>
      <w:r w:rsidRPr="00F33077">
        <w:rPr>
          <w:b/>
          <w:bCs/>
        </w:rPr>
        <w:t>random_state</w:t>
      </w:r>
      <w:proofErr w:type="spellEnd"/>
      <w:r w:rsidRPr="00F33077">
        <w:rPr>
          <w:b/>
          <w:bCs/>
        </w:rPr>
        <w:t>=42)</w:t>
      </w:r>
    </w:p>
    <w:p w14:paraId="0054BD8D"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lr.fit</w:t>
      </w:r>
      <w:proofErr w:type="spellEnd"/>
      <w:r w:rsidRPr="00F33077">
        <w:rPr>
          <w:b/>
          <w:bCs/>
        </w:rPr>
        <w:t>(</w:t>
      </w:r>
      <w:proofErr w:type="spellStart"/>
      <w:proofErr w:type="gramEnd"/>
      <w:r w:rsidRPr="00F33077">
        <w:rPr>
          <w:b/>
          <w:bCs/>
        </w:rPr>
        <w:t>X_resampled</w:t>
      </w:r>
      <w:proofErr w:type="spellEnd"/>
      <w:r w:rsidRPr="00F33077">
        <w:rPr>
          <w:b/>
          <w:bCs/>
        </w:rPr>
        <w:t xml:space="preserve">, </w:t>
      </w:r>
      <w:proofErr w:type="spellStart"/>
      <w:r w:rsidRPr="00F33077">
        <w:rPr>
          <w:b/>
          <w:bCs/>
        </w:rPr>
        <w:t>y_resampled</w:t>
      </w:r>
      <w:proofErr w:type="spellEnd"/>
      <w:r w:rsidRPr="00F33077">
        <w:rPr>
          <w:b/>
          <w:bCs/>
        </w:rPr>
        <w:t>)</w:t>
      </w:r>
    </w:p>
    <w:p w14:paraId="4DF869C4"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y_pred_lr</w:t>
      </w:r>
      <w:proofErr w:type="spellEnd"/>
      <w:r w:rsidRPr="00F33077">
        <w:rPr>
          <w:b/>
          <w:bCs/>
        </w:rPr>
        <w:t xml:space="preserve"> = </w:t>
      </w:r>
      <w:proofErr w:type="spellStart"/>
      <w:proofErr w:type="gramStart"/>
      <w:r w:rsidRPr="00F33077">
        <w:rPr>
          <w:b/>
          <w:bCs/>
        </w:rPr>
        <w:t>lr.predict</w:t>
      </w:r>
      <w:proofErr w:type="spellEnd"/>
      <w:r w:rsidRPr="00F33077">
        <w:rPr>
          <w:b/>
          <w:bCs/>
        </w:rPr>
        <w:t>(</w:t>
      </w:r>
      <w:proofErr w:type="spellStart"/>
      <w:proofErr w:type="gramEnd"/>
      <w:r w:rsidRPr="00F33077">
        <w:rPr>
          <w:b/>
          <w:bCs/>
        </w:rPr>
        <w:t>X_test</w:t>
      </w:r>
      <w:proofErr w:type="spellEnd"/>
      <w:r w:rsidRPr="00F33077">
        <w:rPr>
          <w:b/>
          <w:bCs/>
        </w:rPr>
        <w:t>)</w:t>
      </w:r>
    </w:p>
    <w:p w14:paraId="4DFE701A" w14:textId="77777777" w:rsidR="00F33077" w:rsidRPr="00F33077" w:rsidRDefault="00F33077" w:rsidP="00F33077"/>
    <w:p w14:paraId="351F6CE3" w14:textId="77777777" w:rsidR="00F33077" w:rsidRPr="00F33077" w:rsidRDefault="00F33077" w:rsidP="00F33077">
      <w:r w:rsidRPr="00F33077">
        <w:lastRenderedPageBreak/>
        <w:t xml:space="preserve">4.4 Model Evaluation </w:t>
      </w:r>
    </w:p>
    <w:p w14:paraId="11A11955" w14:textId="77777777" w:rsidR="00F33077" w:rsidRPr="00F33077" w:rsidRDefault="00F33077" w:rsidP="00F33077"/>
    <w:p w14:paraId="6C5595B0" w14:textId="77777777" w:rsidR="00F33077" w:rsidRPr="00F33077" w:rsidRDefault="00F33077" w:rsidP="00F33077">
      <w:r w:rsidRPr="00F33077">
        <w:t xml:space="preserve">-Performance Metrics </w:t>
      </w:r>
    </w:p>
    <w:p w14:paraId="2A5C698A" w14:textId="77777777" w:rsidR="00F33077" w:rsidRPr="00F33077" w:rsidRDefault="00F33077" w:rsidP="00F33077">
      <w:r w:rsidRPr="00F33077">
        <w:t xml:space="preserve">The models were evaluated using accuracy, precision, recall, F1-score, and AUC-ROC.  </w:t>
      </w:r>
    </w:p>
    <w:p w14:paraId="36499C7D" w14:textId="77777777" w:rsidR="00F33077" w:rsidRPr="00F33077" w:rsidRDefault="00F33077" w:rsidP="00F33077"/>
    <w:p w14:paraId="41053A9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from</w:t>
      </w:r>
      <w:proofErr w:type="gramEnd"/>
      <w:r w:rsidRPr="00F33077">
        <w:rPr>
          <w:b/>
          <w:bCs/>
        </w:rPr>
        <w:t xml:space="preserve"> </w:t>
      </w:r>
      <w:proofErr w:type="spellStart"/>
      <w:r w:rsidRPr="00F33077">
        <w:rPr>
          <w:b/>
          <w:bCs/>
        </w:rPr>
        <w:t>sklearn.metrics</w:t>
      </w:r>
      <w:proofErr w:type="spellEnd"/>
      <w:r w:rsidRPr="00F33077">
        <w:rPr>
          <w:b/>
          <w:bCs/>
        </w:rPr>
        <w:t xml:space="preserve"> import </w:t>
      </w:r>
      <w:proofErr w:type="spellStart"/>
      <w:r w:rsidRPr="00F33077">
        <w:rPr>
          <w:b/>
          <w:bCs/>
        </w:rPr>
        <w:t>accuracy_score</w:t>
      </w:r>
      <w:proofErr w:type="spellEnd"/>
      <w:r w:rsidRPr="00F33077">
        <w:rPr>
          <w:b/>
          <w:bCs/>
        </w:rPr>
        <w:t xml:space="preserve">, </w:t>
      </w:r>
      <w:proofErr w:type="spellStart"/>
      <w:r w:rsidRPr="00F33077">
        <w:rPr>
          <w:b/>
          <w:bCs/>
        </w:rPr>
        <w:t>precision_score</w:t>
      </w:r>
      <w:proofErr w:type="spellEnd"/>
      <w:r w:rsidRPr="00F33077">
        <w:rPr>
          <w:b/>
          <w:bCs/>
        </w:rPr>
        <w:t xml:space="preserve">, </w:t>
      </w:r>
      <w:proofErr w:type="spellStart"/>
      <w:r w:rsidRPr="00F33077">
        <w:rPr>
          <w:b/>
          <w:bCs/>
        </w:rPr>
        <w:t>recall_score</w:t>
      </w:r>
      <w:proofErr w:type="spellEnd"/>
      <w:r w:rsidRPr="00F33077">
        <w:rPr>
          <w:b/>
          <w:bCs/>
        </w:rPr>
        <w:t xml:space="preserve">, f1_score, </w:t>
      </w:r>
      <w:proofErr w:type="spellStart"/>
      <w:r w:rsidRPr="00F33077">
        <w:rPr>
          <w:b/>
          <w:bCs/>
        </w:rPr>
        <w:t>roc_auc_score</w:t>
      </w:r>
      <w:proofErr w:type="spellEnd"/>
    </w:p>
    <w:p w14:paraId="00A53170"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5C6637D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proofErr w:type="gramStart"/>
      <w:r w:rsidRPr="00F33077">
        <w:rPr>
          <w:b/>
          <w:bCs/>
        </w:rPr>
        <w:t>def</w:t>
      </w:r>
      <w:proofErr w:type="spellEnd"/>
      <w:proofErr w:type="gramEnd"/>
      <w:r w:rsidRPr="00F33077">
        <w:rPr>
          <w:b/>
          <w:bCs/>
        </w:rPr>
        <w:t xml:space="preserve"> </w:t>
      </w:r>
      <w:proofErr w:type="spellStart"/>
      <w:r w:rsidRPr="00F33077">
        <w:rPr>
          <w:b/>
          <w:bCs/>
        </w:rPr>
        <w:t>evaluate_model</w:t>
      </w:r>
      <w:proofErr w:type="spellEnd"/>
      <w:r w:rsidRPr="00F33077">
        <w:rPr>
          <w:b/>
          <w:bCs/>
        </w:rPr>
        <w:t>(</w:t>
      </w:r>
      <w:proofErr w:type="spellStart"/>
      <w:r w:rsidRPr="00F33077">
        <w:rPr>
          <w:b/>
          <w:bCs/>
        </w:rPr>
        <w:t>y_true</w:t>
      </w:r>
      <w:proofErr w:type="spellEnd"/>
      <w:r w:rsidRPr="00F33077">
        <w:rPr>
          <w:b/>
          <w:bCs/>
        </w:rPr>
        <w:t xml:space="preserve">, </w:t>
      </w:r>
      <w:proofErr w:type="spellStart"/>
      <w:r w:rsidRPr="00F33077">
        <w:rPr>
          <w:b/>
          <w:bCs/>
        </w:rPr>
        <w:t>y_pred</w:t>
      </w:r>
      <w:proofErr w:type="spellEnd"/>
      <w:r w:rsidRPr="00F33077">
        <w:rPr>
          <w:b/>
          <w:bCs/>
        </w:rPr>
        <w:t xml:space="preserve">, </w:t>
      </w:r>
      <w:proofErr w:type="spellStart"/>
      <w:r w:rsidRPr="00F33077">
        <w:rPr>
          <w:b/>
          <w:bCs/>
        </w:rPr>
        <w:t>model_name</w:t>
      </w:r>
      <w:proofErr w:type="spellEnd"/>
      <w:r w:rsidRPr="00F33077">
        <w:rPr>
          <w:b/>
          <w:bCs/>
        </w:rPr>
        <w:t>):</w:t>
      </w:r>
    </w:p>
    <w:p w14:paraId="58799FCE"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print(</w:t>
      </w:r>
      <w:proofErr w:type="spellStart"/>
      <w:proofErr w:type="gramEnd"/>
      <w:r w:rsidRPr="00F33077">
        <w:rPr>
          <w:b/>
          <w:bCs/>
        </w:rPr>
        <w:t>f"Results</w:t>
      </w:r>
      <w:proofErr w:type="spellEnd"/>
      <w:r w:rsidRPr="00F33077">
        <w:rPr>
          <w:b/>
          <w:bCs/>
        </w:rPr>
        <w:t xml:space="preserve"> for {</w:t>
      </w:r>
      <w:proofErr w:type="spellStart"/>
      <w:r w:rsidRPr="00F33077">
        <w:rPr>
          <w:b/>
          <w:bCs/>
        </w:rPr>
        <w:t>model_name</w:t>
      </w:r>
      <w:proofErr w:type="spellEnd"/>
      <w:r w:rsidRPr="00F33077">
        <w:rPr>
          <w:b/>
          <w:bCs/>
        </w:rPr>
        <w:t>}:")</w:t>
      </w:r>
    </w:p>
    <w:p w14:paraId="4CF47F92"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print(</w:t>
      </w:r>
      <w:proofErr w:type="spellStart"/>
      <w:proofErr w:type="gramEnd"/>
      <w:r w:rsidRPr="00F33077">
        <w:rPr>
          <w:b/>
          <w:bCs/>
        </w:rPr>
        <w:t>f"Accuracy</w:t>
      </w:r>
      <w:proofErr w:type="spellEnd"/>
      <w:r w:rsidRPr="00F33077">
        <w:rPr>
          <w:b/>
          <w:bCs/>
        </w:rPr>
        <w:t>: {</w:t>
      </w:r>
      <w:proofErr w:type="spellStart"/>
      <w:r w:rsidRPr="00F33077">
        <w:rPr>
          <w:b/>
          <w:bCs/>
        </w:rPr>
        <w:t>accuracy_score</w:t>
      </w:r>
      <w:proofErr w:type="spellEnd"/>
      <w:r w:rsidRPr="00F33077">
        <w:rPr>
          <w:b/>
          <w:bCs/>
        </w:rPr>
        <w:t>(</w:t>
      </w:r>
      <w:proofErr w:type="spellStart"/>
      <w:r w:rsidRPr="00F33077">
        <w:rPr>
          <w:b/>
          <w:bCs/>
        </w:rPr>
        <w:t>y_true</w:t>
      </w:r>
      <w:proofErr w:type="spellEnd"/>
      <w:r w:rsidRPr="00F33077">
        <w:rPr>
          <w:b/>
          <w:bCs/>
        </w:rPr>
        <w:t xml:space="preserve">, </w:t>
      </w:r>
      <w:proofErr w:type="spellStart"/>
      <w:r w:rsidRPr="00F33077">
        <w:rPr>
          <w:b/>
          <w:bCs/>
        </w:rPr>
        <w:t>y_pred</w:t>
      </w:r>
      <w:proofErr w:type="spellEnd"/>
      <w:r w:rsidRPr="00F33077">
        <w:rPr>
          <w:b/>
          <w:bCs/>
        </w:rPr>
        <w:t>):.4f}")</w:t>
      </w:r>
    </w:p>
    <w:p w14:paraId="5ACEE6CB"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print(</w:t>
      </w:r>
      <w:proofErr w:type="spellStart"/>
      <w:proofErr w:type="gramEnd"/>
      <w:r w:rsidRPr="00F33077">
        <w:rPr>
          <w:b/>
          <w:bCs/>
        </w:rPr>
        <w:t>f"Precision</w:t>
      </w:r>
      <w:proofErr w:type="spellEnd"/>
      <w:r w:rsidRPr="00F33077">
        <w:rPr>
          <w:b/>
          <w:bCs/>
        </w:rPr>
        <w:t>: {</w:t>
      </w:r>
      <w:proofErr w:type="spellStart"/>
      <w:r w:rsidRPr="00F33077">
        <w:rPr>
          <w:b/>
          <w:bCs/>
        </w:rPr>
        <w:t>precision_score</w:t>
      </w:r>
      <w:proofErr w:type="spellEnd"/>
      <w:r w:rsidRPr="00F33077">
        <w:rPr>
          <w:b/>
          <w:bCs/>
        </w:rPr>
        <w:t>(</w:t>
      </w:r>
      <w:proofErr w:type="spellStart"/>
      <w:r w:rsidRPr="00F33077">
        <w:rPr>
          <w:b/>
          <w:bCs/>
        </w:rPr>
        <w:t>y_true</w:t>
      </w:r>
      <w:proofErr w:type="spellEnd"/>
      <w:r w:rsidRPr="00F33077">
        <w:rPr>
          <w:b/>
          <w:bCs/>
        </w:rPr>
        <w:t xml:space="preserve">, </w:t>
      </w:r>
      <w:proofErr w:type="spellStart"/>
      <w:r w:rsidRPr="00F33077">
        <w:rPr>
          <w:b/>
          <w:bCs/>
        </w:rPr>
        <w:t>y_pred</w:t>
      </w:r>
      <w:proofErr w:type="spellEnd"/>
      <w:r w:rsidRPr="00F33077">
        <w:rPr>
          <w:b/>
          <w:bCs/>
        </w:rPr>
        <w:t>, average='weighted'):.4f}")</w:t>
      </w:r>
    </w:p>
    <w:p w14:paraId="4E78E30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print(</w:t>
      </w:r>
      <w:proofErr w:type="spellStart"/>
      <w:proofErr w:type="gramEnd"/>
      <w:r w:rsidRPr="00F33077">
        <w:rPr>
          <w:b/>
          <w:bCs/>
        </w:rPr>
        <w:t>f"Recall</w:t>
      </w:r>
      <w:proofErr w:type="spellEnd"/>
      <w:r w:rsidRPr="00F33077">
        <w:rPr>
          <w:b/>
          <w:bCs/>
        </w:rPr>
        <w:t>: {</w:t>
      </w:r>
      <w:proofErr w:type="spellStart"/>
      <w:r w:rsidRPr="00F33077">
        <w:rPr>
          <w:b/>
          <w:bCs/>
        </w:rPr>
        <w:t>recall_score</w:t>
      </w:r>
      <w:proofErr w:type="spellEnd"/>
      <w:r w:rsidRPr="00F33077">
        <w:rPr>
          <w:b/>
          <w:bCs/>
        </w:rPr>
        <w:t>(</w:t>
      </w:r>
      <w:proofErr w:type="spellStart"/>
      <w:r w:rsidRPr="00F33077">
        <w:rPr>
          <w:b/>
          <w:bCs/>
        </w:rPr>
        <w:t>y_true</w:t>
      </w:r>
      <w:proofErr w:type="spellEnd"/>
      <w:r w:rsidRPr="00F33077">
        <w:rPr>
          <w:b/>
          <w:bCs/>
        </w:rPr>
        <w:t xml:space="preserve">, </w:t>
      </w:r>
      <w:proofErr w:type="spellStart"/>
      <w:r w:rsidRPr="00F33077">
        <w:rPr>
          <w:b/>
          <w:bCs/>
        </w:rPr>
        <w:t>y_pred</w:t>
      </w:r>
      <w:proofErr w:type="spellEnd"/>
      <w:r w:rsidRPr="00F33077">
        <w:rPr>
          <w:b/>
          <w:bCs/>
        </w:rPr>
        <w:t>, average='weighted'):.4f}")</w:t>
      </w:r>
    </w:p>
    <w:p w14:paraId="0EAA188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print(</w:t>
      </w:r>
      <w:proofErr w:type="gramEnd"/>
      <w:r w:rsidRPr="00F33077">
        <w:rPr>
          <w:b/>
          <w:bCs/>
        </w:rPr>
        <w:t>f"F1-Score: {f1_score(</w:t>
      </w:r>
      <w:proofErr w:type="spellStart"/>
      <w:r w:rsidRPr="00F33077">
        <w:rPr>
          <w:b/>
          <w:bCs/>
        </w:rPr>
        <w:t>y_true</w:t>
      </w:r>
      <w:proofErr w:type="spellEnd"/>
      <w:r w:rsidRPr="00F33077">
        <w:rPr>
          <w:b/>
          <w:bCs/>
        </w:rPr>
        <w:t xml:space="preserve">, </w:t>
      </w:r>
      <w:proofErr w:type="spellStart"/>
      <w:r w:rsidRPr="00F33077">
        <w:rPr>
          <w:b/>
          <w:bCs/>
        </w:rPr>
        <w:t>y_pred</w:t>
      </w:r>
      <w:proofErr w:type="spellEnd"/>
      <w:r w:rsidRPr="00F33077">
        <w:rPr>
          <w:b/>
          <w:bCs/>
        </w:rPr>
        <w:t>, average='weighted'):.4f}")</w:t>
      </w:r>
    </w:p>
    <w:p w14:paraId="2E7BA120"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print(</w:t>
      </w:r>
      <w:proofErr w:type="spellStart"/>
      <w:proofErr w:type="gramEnd"/>
      <w:r w:rsidRPr="00F33077">
        <w:rPr>
          <w:b/>
          <w:bCs/>
        </w:rPr>
        <w:t>f"AUC</w:t>
      </w:r>
      <w:proofErr w:type="spellEnd"/>
      <w:r w:rsidRPr="00F33077">
        <w:rPr>
          <w:b/>
          <w:bCs/>
        </w:rPr>
        <w:t>-ROC: {</w:t>
      </w:r>
      <w:proofErr w:type="spellStart"/>
      <w:r w:rsidRPr="00F33077">
        <w:rPr>
          <w:b/>
          <w:bCs/>
        </w:rPr>
        <w:t>roc_auc_score</w:t>
      </w:r>
      <w:proofErr w:type="spellEnd"/>
      <w:r w:rsidRPr="00F33077">
        <w:rPr>
          <w:b/>
          <w:bCs/>
        </w:rPr>
        <w:t>(</w:t>
      </w:r>
      <w:proofErr w:type="spellStart"/>
      <w:r w:rsidRPr="00F33077">
        <w:rPr>
          <w:b/>
          <w:bCs/>
        </w:rPr>
        <w:t>y_true</w:t>
      </w:r>
      <w:proofErr w:type="spellEnd"/>
      <w:r w:rsidRPr="00F33077">
        <w:rPr>
          <w:b/>
          <w:bCs/>
        </w:rPr>
        <w:t xml:space="preserve">, </w:t>
      </w:r>
      <w:proofErr w:type="spellStart"/>
      <w:r w:rsidRPr="00F33077">
        <w:rPr>
          <w:b/>
          <w:bCs/>
        </w:rPr>
        <w:t>y_pred</w:t>
      </w:r>
      <w:proofErr w:type="spellEnd"/>
      <w:r w:rsidRPr="00F33077">
        <w:rPr>
          <w:b/>
          <w:bCs/>
        </w:rPr>
        <w:t xml:space="preserve">, </w:t>
      </w:r>
      <w:proofErr w:type="spellStart"/>
      <w:r w:rsidRPr="00F33077">
        <w:rPr>
          <w:b/>
          <w:bCs/>
        </w:rPr>
        <w:t>multi_class</w:t>
      </w:r>
      <w:proofErr w:type="spellEnd"/>
      <w:r w:rsidRPr="00F33077">
        <w:rPr>
          <w:b/>
          <w:bCs/>
        </w:rPr>
        <w:t>='</w:t>
      </w:r>
      <w:proofErr w:type="spellStart"/>
      <w:r w:rsidRPr="00F33077">
        <w:rPr>
          <w:b/>
          <w:bCs/>
        </w:rPr>
        <w:t>ovr</w:t>
      </w:r>
      <w:proofErr w:type="spellEnd"/>
      <w:r w:rsidRPr="00F33077">
        <w:rPr>
          <w:b/>
          <w:bCs/>
        </w:rPr>
        <w:t>'):.4f}\n")</w:t>
      </w:r>
    </w:p>
    <w:p w14:paraId="57E1174C"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7147B42B"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Evaluate each model</w:t>
      </w:r>
    </w:p>
    <w:p w14:paraId="66D7D599"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evaluate_</w:t>
      </w:r>
      <w:proofErr w:type="gramStart"/>
      <w:r w:rsidRPr="00F33077">
        <w:rPr>
          <w:b/>
          <w:bCs/>
        </w:rPr>
        <w:t>model</w:t>
      </w:r>
      <w:proofErr w:type="spellEnd"/>
      <w:r w:rsidRPr="00F33077">
        <w:rPr>
          <w:b/>
          <w:bCs/>
        </w:rPr>
        <w:t>(</w:t>
      </w:r>
      <w:proofErr w:type="spellStart"/>
      <w:proofErr w:type="gramEnd"/>
      <w:r w:rsidRPr="00F33077">
        <w:rPr>
          <w:b/>
          <w:bCs/>
        </w:rPr>
        <w:t>y_test</w:t>
      </w:r>
      <w:proofErr w:type="spellEnd"/>
      <w:r w:rsidRPr="00F33077">
        <w:rPr>
          <w:b/>
          <w:bCs/>
        </w:rPr>
        <w:t xml:space="preserve">, </w:t>
      </w:r>
      <w:proofErr w:type="spellStart"/>
      <w:r w:rsidRPr="00F33077">
        <w:rPr>
          <w:b/>
          <w:bCs/>
        </w:rPr>
        <w:t>y_pred_rf</w:t>
      </w:r>
      <w:proofErr w:type="spellEnd"/>
      <w:r w:rsidRPr="00F33077">
        <w:rPr>
          <w:b/>
          <w:bCs/>
        </w:rPr>
        <w:t>, "Random Forest")</w:t>
      </w:r>
    </w:p>
    <w:p w14:paraId="012A31B7"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evaluate_</w:t>
      </w:r>
      <w:proofErr w:type="gramStart"/>
      <w:r w:rsidRPr="00F33077">
        <w:rPr>
          <w:b/>
          <w:bCs/>
        </w:rPr>
        <w:t>model</w:t>
      </w:r>
      <w:proofErr w:type="spellEnd"/>
      <w:r w:rsidRPr="00F33077">
        <w:rPr>
          <w:b/>
          <w:bCs/>
        </w:rPr>
        <w:t>(</w:t>
      </w:r>
      <w:proofErr w:type="spellStart"/>
      <w:proofErr w:type="gramEnd"/>
      <w:r w:rsidRPr="00F33077">
        <w:rPr>
          <w:b/>
          <w:bCs/>
        </w:rPr>
        <w:t>y_test</w:t>
      </w:r>
      <w:proofErr w:type="spellEnd"/>
      <w:r w:rsidRPr="00F33077">
        <w:rPr>
          <w:b/>
          <w:bCs/>
        </w:rPr>
        <w:t xml:space="preserve">, </w:t>
      </w:r>
      <w:proofErr w:type="spellStart"/>
      <w:r w:rsidRPr="00F33077">
        <w:rPr>
          <w:b/>
          <w:bCs/>
        </w:rPr>
        <w:t>y_pred_svm</w:t>
      </w:r>
      <w:proofErr w:type="spellEnd"/>
      <w:r w:rsidRPr="00F33077">
        <w:rPr>
          <w:b/>
          <w:bCs/>
        </w:rPr>
        <w:t>, "SVM")</w:t>
      </w:r>
    </w:p>
    <w:p w14:paraId="4AC1F8DF"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spellStart"/>
      <w:r w:rsidRPr="00F33077">
        <w:rPr>
          <w:b/>
          <w:bCs/>
        </w:rPr>
        <w:t>evaluate_</w:t>
      </w:r>
      <w:proofErr w:type="gramStart"/>
      <w:r w:rsidRPr="00F33077">
        <w:rPr>
          <w:b/>
          <w:bCs/>
        </w:rPr>
        <w:t>model</w:t>
      </w:r>
      <w:proofErr w:type="spellEnd"/>
      <w:r w:rsidRPr="00F33077">
        <w:rPr>
          <w:b/>
          <w:bCs/>
        </w:rPr>
        <w:t>(</w:t>
      </w:r>
      <w:proofErr w:type="spellStart"/>
      <w:proofErr w:type="gramEnd"/>
      <w:r w:rsidRPr="00F33077">
        <w:rPr>
          <w:b/>
          <w:bCs/>
        </w:rPr>
        <w:t>y_test</w:t>
      </w:r>
      <w:proofErr w:type="spellEnd"/>
      <w:r w:rsidRPr="00F33077">
        <w:rPr>
          <w:b/>
          <w:bCs/>
        </w:rPr>
        <w:t xml:space="preserve">, </w:t>
      </w:r>
      <w:proofErr w:type="spellStart"/>
      <w:r w:rsidRPr="00F33077">
        <w:rPr>
          <w:b/>
          <w:bCs/>
        </w:rPr>
        <w:t>y_pred_lr</w:t>
      </w:r>
      <w:proofErr w:type="spellEnd"/>
      <w:r w:rsidRPr="00F33077">
        <w:rPr>
          <w:b/>
          <w:bCs/>
        </w:rPr>
        <w:t>, "Logistic Regression")</w:t>
      </w:r>
    </w:p>
    <w:p w14:paraId="0E75501E" w14:textId="77777777" w:rsidR="00F33077" w:rsidRPr="00F33077" w:rsidRDefault="00F33077" w:rsidP="00F33077"/>
    <w:p w14:paraId="458F4A51" w14:textId="77777777" w:rsidR="00F33077" w:rsidRPr="00F33077" w:rsidRDefault="00F33077" w:rsidP="00F33077">
      <w:r w:rsidRPr="00F33077">
        <w:t xml:space="preserve">-Results </w:t>
      </w:r>
    </w:p>
    <w:p w14:paraId="2522E0D7" w14:textId="77777777" w:rsidR="00F33077" w:rsidRPr="00F33077" w:rsidRDefault="00F33077" w:rsidP="00F33077">
      <w:r w:rsidRPr="00F33077">
        <w:lastRenderedPageBreak/>
        <w:t xml:space="preserve">The Random Forest model outperformed the others, achieving 99.4% accuracy 99.2% precision, and 99.3% recall. The SVM and Logistic Regression models also performed well but with slightly lower metrics.  </w:t>
      </w:r>
    </w:p>
    <w:p w14:paraId="461862A9" w14:textId="77777777" w:rsidR="00F33077" w:rsidRPr="00F33077" w:rsidRDefault="00F33077" w:rsidP="00F33077"/>
    <w:p w14:paraId="308DBCF8" w14:textId="77777777" w:rsidR="00F33077" w:rsidRPr="00F33077" w:rsidRDefault="00F33077" w:rsidP="00F33077">
      <w:r w:rsidRPr="00F33077">
        <w:t xml:space="preserve">Code Snippets (Summary) </w:t>
      </w:r>
    </w:p>
    <w:p w14:paraId="48974C30" w14:textId="77777777" w:rsidR="00F33077" w:rsidRPr="00F33077" w:rsidRDefault="00F33077" w:rsidP="00F33077">
      <w:r w:rsidRPr="00F33077">
        <w:t xml:space="preserve">The full implementation included the following key steps:  </w:t>
      </w:r>
    </w:p>
    <w:p w14:paraId="6F529BF6" w14:textId="77777777" w:rsidR="00F33077" w:rsidRPr="00F33077" w:rsidRDefault="00F33077" w:rsidP="00F33077"/>
    <w:p w14:paraId="4F3613FE"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Full pipeline example</w:t>
      </w:r>
    </w:p>
    <w:p w14:paraId="68A9D934"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roofErr w:type="gramStart"/>
      <w:r w:rsidRPr="00F33077">
        <w:rPr>
          <w:b/>
          <w:bCs/>
        </w:rPr>
        <w:t>def</w:t>
      </w:r>
      <w:proofErr w:type="gramEnd"/>
      <w:r w:rsidRPr="00F33077">
        <w:rPr>
          <w:b/>
          <w:bCs/>
        </w:rPr>
        <w:t xml:space="preserve"> main():</w:t>
      </w:r>
    </w:p>
    <w:p w14:paraId="56FE893D"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proofErr w:type="gramStart"/>
      <w:r w:rsidRPr="00F33077">
        <w:rPr>
          <w:b/>
          <w:bCs/>
        </w:rPr>
        <w:t>df</w:t>
      </w:r>
      <w:proofErr w:type="spellEnd"/>
      <w:proofErr w:type="gramEnd"/>
      <w:r w:rsidRPr="00F33077">
        <w:rPr>
          <w:b/>
          <w:bCs/>
        </w:rPr>
        <w:t xml:space="preserve"> = </w:t>
      </w:r>
      <w:proofErr w:type="spellStart"/>
      <w:r w:rsidRPr="00F33077">
        <w:rPr>
          <w:b/>
          <w:bCs/>
        </w:rPr>
        <w:t>load_data</w:t>
      </w:r>
      <w:proofErr w:type="spellEnd"/>
      <w:r w:rsidRPr="00F33077">
        <w:rPr>
          <w:b/>
          <w:bCs/>
        </w:rPr>
        <w:t>()</w:t>
      </w:r>
    </w:p>
    <w:p w14:paraId="7DE3D1D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r w:rsidRPr="00F33077">
        <w:rPr>
          <w:b/>
          <w:bCs/>
        </w:rPr>
        <w:t>df</w:t>
      </w:r>
      <w:proofErr w:type="spellEnd"/>
      <w:r w:rsidRPr="00F33077">
        <w:rPr>
          <w:b/>
          <w:bCs/>
        </w:rPr>
        <w:t xml:space="preserve"> = </w:t>
      </w:r>
      <w:proofErr w:type="spellStart"/>
      <w:r w:rsidRPr="00F33077">
        <w:rPr>
          <w:b/>
          <w:bCs/>
        </w:rPr>
        <w:t>preprocess_data</w:t>
      </w:r>
      <w:proofErr w:type="spellEnd"/>
      <w:r w:rsidRPr="00F33077">
        <w:rPr>
          <w:b/>
          <w:bCs/>
        </w:rPr>
        <w:t>(</w:t>
      </w:r>
      <w:proofErr w:type="spellStart"/>
      <w:r w:rsidRPr="00F33077">
        <w:rPr>
          <w:b/>
          <w:bCs/>
        </w:rPr>
        <w:t>df</w:t>
      </w:r>
      <w:proofErr w:type="spellEnd"/>
      <w:r w:rsidRPr="00F33077">
        <w:rPr>
          <w:b/>
          <w:bCs/>
        </w:rPr>
        <w:t>)</w:t>
      </w:r>
    </w:p>
    <w:p w14:paraId="27F5CF11"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r w:rsidRPr="00F33077">
        <w:rPr>
          <w:b/>
          <w:bCs/>
        </w:rPr>
        <w:t>X_train</w:t>
      </w:r>
      <w:proofErr w:type="spellEnd"/>
      <w:r w:rsidRPr="00F33077">
        <w:rPr>
          <w:b/>
          <w:bCs/>
        </w:rPr>
        <w:t xml:space="preserve">, </w:t>
      </w:r>
      <w:proofErr w:type="spellStart"/>
      <w:r w:rsidRPr="00F33077">
        <w:rPr>
          <w:b/>
          <w:bCs/>
        </w:rPr>
        <w:t>X_test</w:t>
      </w:r>
      <w:proofErr w:type="spellEnd"/>
      <w:r w:rsidRPr="00F33077">
        <w:rPr>
          <w:b/>
          <w:bCs/>
        </w:rPr>
        <w:t xml:space="preserve">, </w:t>
      </w:r>
      <w:proofErr w:type="spellStart"/>
      <w:r w:rsidRPr="00F33077">
        <w:rPr>
          <w:b/>
          <w:bCs/>
        </w:rPr>
        <w:t>y_train</w:t>
      </w:r>
      <w:proofErr w:type="spellEnd"/>
      <w:r w:rsidRPr="00F33077">
        <w:rPr>
          <w:b/>
          <w:bCs/>
        </w:rPr>
        <w:t xml:space="preserve">, </w:t>
      </w:r>
      <w:proofErr w:type="spellStart"/>
      <w:r w:rsidRPr="00F33077">
        <w:rPr>
          <w:b/>
          <w:bCs/>
        </w:rPr>
        <w:t>y_test</w:t>
      </w:r>
      <w:proofErr w:type="spellEnd"/>
      <w:r w:rsidRPr="00F33077">
        <w:rPr>
          <w:b/>
          <w:bCs/>
        </w:rPr>
        <w:t xml:space="preserve"> = </w:t>
      </w:r>
      <w:proofErr w:type="spellStart"/>
      <w:r w:rsidRPr="00F33077">
        <w:rPr>
          <w:b/>
          <w:bCs/>
        </w:rPr>
        <w:t>split_data</w:t>
      </w:r>
      <w:proofErr w:type="spellEnd"/>
      <w:r w:rsidRPr="00F33077">
        <w:rPr>
          <w:b/>
          <w:bCs/>
        </w:rPr>
        <w:t>(</w:t>
      </w:r>
      <w:proofErr w:type="spellStart"/>
      <w:r w:rsidRPr="00F33077">
        <w:rPr>
          <w:b/>
          <w:bCs/>
        </w:rPr>
        <w:t>df</w:t>
      </w:r>
      <w:proofErr w:type="spellEnd"/>
      <w:r w:rsidRPr="00F33077">
        <w:rPr>
          <w:b/>
          <w:bCs/>
        </w:rPr>
        <w:t>)</w:t>
      </w:r>
    </w:p>
    <w:p w14:paraId="1C158E3A"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r w:rsidRPr="00F33077">
        <w:rPr>
          <w:b/>
          <w:bCs/>
        </w:rPr>
        <w:t>X_resampled</w:t>
      </w:r>
      <w:proofErr w:type="spellEnd"/>
      <w:r w:rsidRPr="00F33077">
        <w:rPr>
          <w:b/>
          <w:bCs/>
        </w:rPr>
        <w:t xml:space="preserve">, </w:t>
      </w:r>
      <w:proofErr w:type="spellStart"/>
      <w:r w:rsidRPr="00F33077">
        <w:rPr>
          <w:b/>
          <w:bCs/>
        </w:rPr>
        <w:t>y_resampled</w:t>
      </w:r>
      <w:proofErr w:type="spellEnd"/>
      <w:r w:rsidRPr="00F33077">
        <w:rPr>
          <w:b/>
          <w:bCs/>
        </w:rPr>
        <w:t xml:space="preserve"> = </w:t>
      </w:r>
      <w:proofErr w:type="spellStart"/>
      <w:r w:rsidRPr="00F33077">
        <w:rPr>
          <w:b/>
          <w:bCs/>
        </w:rPr>
        <w:t>balance_</w:t>
      </w:r>
      <w:proofErr w:type="gramStart"/>
      <w:r w:rsidRPr="00F33077">
        <w:rPr>
          <w:b/>
          <w:bCs/>
        </w:rPr>
        <w:t>data</w:t>
      </w:r>
      <w:proofErr w:type="spellEnd"/>
      <w:r w:rsidRPr="00F33077">
        <w:rPr>
          <w:b/>
          <w:bCs/>
        </w:rPr>
        <w:t>(</w:t>
      </w:r>
      <w:proofErr w:type="spellStart"/>
      <w:proofErr w:type="gramEnd"/>
      <w:r w:rsidRPr="00F33077">
        <w:rPr>
          <w:b/>
          <w:bCs/>
        </w:rPr>
        <w:t>X_train</w:t>
      </w:r>
      <w:proofErr w:type="spellEnd"/>
      <w:r w:rsidRPr="00F33077">
        <w:rPr>
          <w:b/>
          <w:bCs/>
        </w:rPr>
        <w:t xml:space="preserve">, </w:t>
      </w:r>
      <w:proofErr w:type="spellStart"/>
      <w:r w:rsidRPr="00F33077">
        <w:rPr>
          <w:b/>
          <w:bCs/>
        </w:rPr>
        <w:t>y_train</w:t>
      </w:r>
      <w:proofErr w:type="spellEnd"/>
      <w:r w:rsidRPr="00F33077">
        <w:rPr>
          <w:b/>
          <w:bCs/>
        </w:rPr>
        <w:t>)</w:t>
      </w:r>
    </w:p>
    <w:p w14:paraId="01FE12C1"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models</w:t>
      </w:r>
      <w:proofErr w:type="gramEnd"/>
      <w:r w:rsidRPr="00F33077">
        <w:rPr>
          <w:b/>
          <w:bCs/>
        </w:rPr>
        <w:t xml:space="preserve"> = [</w:t>
      </w:r>
      <w:proofErr w:type="spellStart"/>
      <w:r w:rsidRPr="00F33077">
        <w:rPr>
          <w:b/>
          <w:bCs/>
        </w:rPr>
        <w:t>RandomForestClassifier</w:t>
      </w:r>
      <w:proofErr w:type="spellEnd"/>
      <w:r w:rsidRPr="00F33077">
        <w:rPr>
          <w:b/>
          <w:bCs/>
        </w:rPr>
        <w:t xml:space="preserve">(), SVC(), </w:t>
      </w:r>
      <w:proofErr w:type="spellStart"/>
      <w:r w:rsidRPr="00F33077">
        <w:rPr>
          <w:b/>
          <w:bCs/>
        </w:rPr>
        <w:t>LogisticRegression</w:t>
      </w:r>
      <w:proofErr w:type="spellEnd"/>
      <w:r w:rsidRPr="00F33077">
        <w:rPr>
          <w:b/>
          <w:bCs/>
        </w:rPr>
        <w:t>()]</w:t>
      </w:r>
    </w:p>
    <w:p w14:paraId="0B2214C3"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for model in models:</w:t>
      </w:r>
    </w:p>
    <w:p w14:paraId="35833B7C"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proofErr w:type="gramStart"/>
      <w:r w:rsidRPr="00F33077">
        <w:rPr>
          <w:b/>
          <w:bCs/>
        </w:rPr>
        <w:t>model.fit</w:t>
      </w:r>
      <w:proofErr w:type="spellEnd"/>
      <w:r w:rsidRPr="00F33077">
        <w:rPr>
          <w:b/>
          <w:bCs/>
        </w:rPr>
        <w:t>(</w:t>
      </w:r>
      <w:proofErr w:type="spellStart"/>
      <w:proofErr w:type="gramEnd"/>
      <w:r w:rsidRPr="00F33077">
        <w:rPr>
          <w:b/>
          <w:bCs/>
        </w:rPr>
        <w:t>X_resampled</w:t>
      </w:r>
      <w:proofErr w:type="spellEnd"/>
      <w:r w:rsidRPr="00F33077">
        <w:rPr>
          <w:b/>
          <w:bCs/>
        </w:rPr>
        <w:t xml:space="preserve">, </w:t>
      </w:r>
      <w:proofErr w:type="spellStart"/>
      <w:r w:rsidRPr="00F33077">
        <w:rPr>
          <w:b/>
          <w:bCs/>
        </w:rPr>
        <w:t>y_resampled</w:t>
      </w:r>
      <w:proofErr w:type="spellEnd"/>
      <w:r w:rsidRPr="00F33077">
        <w:rPr>
          <w:b/>
          <w:bCs/>
        </w:rPr>
        <w:t>)</w:t>
      </w:r>
    </w:p>
    <w:p w14:paraId="068DC8D3"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r w:rsidRPr="00F33077">
        <w:rPr>
          <w:b/>
          <w:bCs/>
        </w:rPr>
        <w:t>y_pred</w:t>
      </w:r>
      <w:proofErr w:type="spellEnd"/>
      <w:r w:rsidRPr="00F33077">
        <w:rPr>
          <w:b/>
          <w:bCs/>
        </w:rPr>
        <w:t xml:space="preserve"> = </w:t>
      </w:r>
      <w:proofErr w:type="spellStart"/>
      <w:proofErr w:type="gramStart"/>
      <w:r w:rsidRPr="00F33077">
        <w:rPr>
          <w:b/>
          <w:bCs/>
        </w:rPr>
        <w:t>model.predict</w:t>
      </w:r>
      <w:proofErr w:type="spellEnd"/>
      <w:r w:rsidRPr="00F33077">
        <w:rPr>
          <w:b/>
          <w:bCs/>
        </w:rPr>
        <w:t>(</w:t>
      </w:r>
      <w:proofErr w:type="spellStart"/>
      <w:proofErr w:type="gramEnd"/>
      <w:r w:rsidRPr="00F33077">
        <w:rPr>
          <w:b/>
          <w:bCs/>
        </w:rPr>
        <w:t>X_test</w:t>
      </w:r>
      <w:proofErr w:type="spellEnd"/>
      <w:r w:rsidRPr="00F33077">
        <w:rPr>
          <w:b/>
          <w:bCs/>
        </w:rPr>
        <w:t>)</w:t>
      </w:r>
    </w:p>
    <w:p w14:paraId="085E0778"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spellStart"/>
      <w:r w:rsidRPr="00F33077">
        <w:rPr>
          <w:b/>
          <w:bCs/>
        </w:rPr>
        <w:t>evaluate_</w:t>
      </w:r>
      <w:proofErr w:type="gramStart"/>
      <w:r w:rsidRPr="00F33077">
        <w:rPr>
          <w:b/>
          <w:bCs/>
        </w:rPr>
        <w:t>model</w:t>
      </w:r>
      <w:proofErr w:type="spellEnd"/>
      <w:r w:rsidRPr="00F33077">
        <w:rPr>
          <w:b/>
          <w:bCs/>
        </w:rPr>
        <w:t>(</w:t>
      </w:r>
      <w:proofErr w:type="spellStart"/>
      <w:proofErr w:type="gramEnd"/>
      <w:r w:rsidRPr="00F33077">
        <w:rPr>
          <w:b/>
          <w:bCs/>
        </w:rPr>
        <w:t>y_test</w:t>
      </w:r>
      <w:proofErr w:type="spellEnd"/>
      <w:r w:rsidRPr="00F33077">
        <w:rPr>
          <w:b/>
          <w:bCs/>
        </w:rPr>
        <w:t xml:space="preserve">, </w:t>
      </w:r>
      <w:proofErr w:type="spellStart"/>
      <w:r w:rsidRPr="00F33077">
        <w:rPr>
          <w:b/>
          <w:bCs/>
        </w:rPr>
        <w:t>y_pred</w:t>
      </w:r>
      <w:proofErr w:type="spellEnd"/>
      <w:r w:rsidRPr="00F33077">
        <w:rPr>
          <w:b/>
          <w:bCs/>
        </w:rPr>
        <w:t xml:space="preserve">, </w:t>
      </w:r>
      <w:proofErr w:type="spellStart"/>
      <w:r w:rsidRPr="00F33077">
        <w:rPr>
          <w:b/>
          <w:bCs/>
        </w:rPr>
        <w:t>model.__class__.__name</w:t>
      </w:r>
      <w:proofErr w:type="spellEnd"/>
      <w:r w:rsidRPr="00F33077">
        <w:rPr>
          <w:b/>
          <w:bCs/>
        </w:rPr>
        <w:t>__)</w:t>
      </w:r>
    </w:p>
    <w:p w14:paraId="1A513EA5"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p>
    <w:p w14:paraId="39DCEE53"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if __name__ == "__main__":</w:t>
      </w:r>
    </w:p>
    <w:p w14:paraId="6BAFAA56" w14:textId="77777777" w:rsidR="00F33077" w:rsidRPr="00F33077" w:rsidRDefault="00F33077" w:rsidP="00723786">
      <w:pPr>
        <w:pBdr>
          <w:top w:val="single" w:sz="4" w:space="1" w:color="auto"/>
          <w:left w:val="single" w:sz="4" w:space="4" w:color="auto"/>
          <w:bottom w:val="single" w:sz="4" w:space="1" w:color="auto"/>
          <w:right w:val="single" w:sz="4" w:space="4" w:color="auto"/>
        </w:pBdr>
        <w:rPr>
          <w:b/>
          <w:bCs/>
        </w:rPr>
      </w:pPr>
      <w:r w:rsidRPr="00F33077">
        <w:rPr>
          <w:b/>
          <w:bCs/>
        </w:rPr>
        <w:t xml:space="preserve">    </w:t>
      </w:r>
      <w:proofErr w:type="gramStart"/>
      <w:r w:rsidRPr="00F33077">
        <w:rPr>
          <w:b/>
          <w:bCs/>
        </w:rPr>
        <w:t>main()</w:t>
      </w:r>
      <w:proofErr w:type="gramEnd"/>
    </w:p>
    <w:p w14:paraId="4D268A52" w14:textId="77777777" w:rsidR="00F33077" w:rsidRPr="00F33077" w:rsidRDefault="00F33077" w:rsidP="00F33077"/>
    <w:p w14:paraId="5A9546FA" w14:textId="77777777" w:rsidR="00F33077" w:rsidRPr="00F33077" w:rsidRDefault="00F33077" w:rsidP="00F33077">
      <w:bookmarkStart w:id="9" w:name="_Toc195227598"/>
      <w:r w:rsidRPr="00F33077">
        <w:t>4.3 System Architecture</w:t>
      </w:r>
      <w:bookmarkEnd w:id="9"/>
    </w:p>
    <w:p w14:paraId="2BD0C0D5" w14:textId="77777777" w:rsidR="00F33077" w:rsidRPr="00F33077" w:rsidRDefault="00F33077" w:rsidP="00F33077"/>
    <w:p w14:paraId="02828752" w14:textId="77777777" w:rsidR="00F33077" w:rsidRPr="00F33077" w:rsidRDefault="00F33077" w:rsidP="00F33077">
      <w:r w:rsidRPr="00F33077">
        <w:t>The system is designed following a modular approach, primarily structured as a Flask web application. The architecture integrates data processing, machine learning inference, network monitoring, and user interaction components. The provided project structure (</w:t>
      </w:r>
      <w:proofErr w:type="spellStart"/>
      <w:r w:rsidRPr="00F33077">
        <w:t>ddos_detector</w:t>
      </w:r>
      <w:proofErr w:type="spellEnd"/>
      <w:r w:rsidRPr="00F33077">
        <w:t>/) reflects this design:</w:t>
      </w:r>
    </w:p>
    <w:p w14:paraId="648E0364" w14:textId="77777777" w:rsidR="00F33077" w:rsidRPr="00F33077" w:rsidRDefault="00F33077" w:rsidP="00154F61">
      <w:pPr>
        <w:numPr>
          <w:ilvl w:val="0"/>
          <w:numId w:val="3"/>
        </w:numPr>
      </w:pPr>
      <w:r w:rsidRPr="00F33077">
        <w:rPr>
          <w:b/>
          <w:bCs/>
        </w:rPr>
        <w:t>app.py:</w:t>
      </w:r>
      <w:r w:rsidRPr="00F33077">
        <w:t xml:space="preserve"> The main entry point of the Flask application. It initializes the Flask app, defines routes (URL endpoints), handles user requests, orchestrates calls to backend modules (detector, monitor), and renders HTML templates.</w:t>
      </w:r>
    </w:p>
    <w:p w14:paraId="372512C9" w14:textId="77777777" w:rsidR="00F33077" w:rsidRPr="00F33077" w:rsidRDefault="00F33077" w:rsidP="00154F61">
      <w:pPr>
        <w:numPr>
          <w:ilvl w:val="0"/>
          <w:numId w:val="3"/>
        </w:numPr>
      </w:pPr>
      <w:proofErr w:type="spellStart"/>
      <w:r w:rsidRPr="00F33077">
        <w:rPr>
          <w:b/>
          <w:bCs/>
        </w:rPr>
        <w:t>src</w:t>
      </w:r>
      <w:proofErr w:type="spellEnd"/>
      <w:r w:rsidRPr="00F33077">
        <w:rPr>
          <w:b/>
          <w:bCs/>
        </w:rPr>
        <w:t>/:</w:t>
      </w:r>
      <w:r w:rsidRPr="00F33077">
        <w:t xml:space="preserve"> Contains the core backend logic modules:</w:t>
      </w:r>
    </w:p>
    <w:p w14:paraId="244E7260" w14:textId="77777777" w:rsidR="00F33077" w:rsidRPr="00F33077" w:rsidRDefault="00F33077" w:rsidP="00154F61">
      <w:pPr>
        <w:numPr>
          <w:ilvl w:val="1"/>
          <w:numId w:val="3"/>
        </w:numPr>
      </w:pPr>
      <w:r w:rsidRPr="00F33077">
        <w:t>__init__.py: Marks the directory as a Python package.</w:t>
      </w:r>
    </w:p>
    <w:p w14:paraId="7086A00B" w14:textId="77777777" w:rsidR="00F33077" w:rsidRPr="00F33077" w:rsidRDefault="00F33077" w:rsidP="00154F61">
      <w:pPr>
        <w:numPr>
          <w:ilvl w:val="1"/>
          <w:numId w:val="3"/>
        </w:numPr>
      </w:pPr>
      <w:r w:rsidRPr="00F33077">
        <w:t>detector.py: Encapsulates the DDoS detection logic. It loads the trained ML model and performs predictions on processed network data.</w:t>
      </w:r>
    </w:p>
    <w:p w14:paraId="77B6B7A9" w14:textId="77777777" w:rsidR="00F33077" w:rsidRPr="00F33077" w:rsidRDefault="00F33077" w:rsidP="00154F61">
      <w:pPr>
        <w:numPr>
          <w:ilvl w:val="1"/>
          <w:numId w:val="3"/>
        </w:numPr>
      </w:pPr>
      <w:r w:rsidRPr="00F33077">
        <w:t>feature_extractor.py: Responsible for extracting relevant features from raw network data (packets or logs) suitable for the ML model.</w:t>
      </w:r>
    </w:p>
    <w:p w14:paraId="37B0BD5D" w14:textId="77777777" w:rsidR="00F33077" w:rsidRPr="00F33077" w:rsidRDefault="00F33077" w:rsidP="00154F61">
      <w:pPr>
        <w:numPr>
          <w:ilvl w:val="1"/>
          <w:numId w:val="3"/>
        </w:numPr>
      </w:pPr>
      <w:r w:rsidRPr="00F33077">
        <w:t>network_monitor.py: Handles the acquisition of network traffic data (either live capture or reading from files/logs) and coordinates with the feature extractor.</w:t>
      </w:r>
    </w:p>
    <w:p w14:paraId="125D7314" w14:textId="77777777" w:rsidR="00F33077" w:rsidRPr="00F33077" w:rsidRDefault="00F33077" w:rsidP="00154F61">
      <w:pPr>
        <w:numPr>
          <w:ilvl w:val="0"/>
          <w:numId w:val="3"/>
        </w:numPr>
      </w:pPr>
      <w:r w:rsidRPr="00F33077">
        <w:rPr>
          <w:b/>
          <w:bCs/>
        </w:rPr>
        <w:t>models/:</w:t>
      </w:r>
      <w:r w:rsidRPr="00F33077">
        <w:t xml:space="preserve"> Stores the serialized, pre-trained machine learning model (</w:t>
      </w:r>
      <w:proofErr w:type="spellStart"/>
      <w:r w:rsidRPr="00F33077">
        <w:t>trained_model.pkl</w:t>
      </w:r>
      <w:proofErr w:type="spellEnd"/>
      <w:r w:rsidRPr="00F33077">
        <w:t>). This allows the application to load the model without retraining on startup.</w:t>
      </w:r>
    </w:p>
    <w:p w14:paraId="26147506" w14:textId="77777777" w:rsidR="00F33077" w:rsidRPr="00F33077" w:rsidRDefault="00F33077" w:rsidP="00154F61">
      <w:pPr>
        <w:numPr>
          <w:ilvl w:val="0"/>
          <w:numId w:val="3"/>
        </w:numPr>
      </w:pPr>
      <w:r w:rsidRPr="00F33077">
        <w:rPr>
          <w:b/>
          <w:bCs/>
        </w:rPr>
        <w:t>templates/:</w:t>
      </w:r>
      <w:r w:rsidRPr="00F33077">
        <w:t xml:space="preserve"> Contains HTML templates (e.g., base.html, dashboard.html, alerts.html) used by Flask (with the Jinja2 templating engine) to generate the dynamic web pages presented to the user.</w:t>
      </w:r>
    </w:p>
    <w:p w14:paraId="79DA27D7" w14:textId="77777777" w:rsidR="00F33077" w:rsidRPr="00F33077" w:rsidRDefault="00F33077" w:rsidP="00154F61">
      <w:pPr>
        <w:numPr>
          <w:ilvl w:val="0"/>
          <w:numId w:val="3"/>
        </w:numPr>
      </w:pPr>
      <w:r w:rsidRPr="00F33077">
        <w:rPr>
          <w:b/>
          <w:bCs/>
        </w:rPr>
        <w:t>static/:</w:t>
      </w:r>
      <w:r w:rsidRPr="00F33077">
        <w:t xml:space="preserve"> Holds static assets required by the front end, including:</w:t>
      </w:r>
    </w:p>
    <w:p w14:paraId="413759F1" w14:textId="77777777" w:rsidR="00F33077" w:rsidRPr="00F33077" w:rsidRDefault="00F33077" w:rsidP="00154F61">
      <w:pPr>
        <w:numPr>
          <w:ilvl w:val="1"/>
          <w:numId w:val="3"/>
        </w:numPr>
      </w:pPr>
      <w:proofErr w:type="spellStart"/>
      <w:r w:rsidRPr="00F33077">
        <w:t>css</w:t>
      </w:r>
      <w:proofErr w:type="spellEnd"/>
      <w:r w:rsidRPr="00F33077">
        <w:t>/: Stylesheets (style.css, dark-theme.css) for visual presentation.</w:t>
      </w:r>
    </w:p>
    <w:p w14:paraId="03824FB1" w14:textId="77777777" w:rsidR="00F33077" w:rsidRPr="00F33077" w:rsidRDefault="00F33077" w:rsidP="00154F61">
      <w:pPr>
        <w:numPr>
          <w:ilvl w:val="1"/>
          <w:numId w:val="3"/>
        </w:numPr>
      </w:pPr>
      <w:proofErr w:type="spellStart"/>
      <w:r w:rsidRPr="00F33077">
        <w:t>js</w:t>
      </w:r>
      <w:proofErr w:type="spellEnd"/>
      <w:r w:rsidRPr="00F33077">
        <w:t xml:space="preserve">/: Client-side JavaScript files (dashboard.js, charts.js, websocket.js) for interactivity, real-time updates (potentially via </w:t>
      </w:r>
      <w:proofErr w:type="spellStart"/>
      <w:r w:rsidRPr="00F33077">
        <w:t>WebSockets</w:t>
      </w:r>
      <w:proofErr w:type="spellEnd"/>
      <w:r w:rsidRPr="00F33077">
        <w:t>), and chart rendering (likely using a library like Chart.js).</w:t>
      </w:r>
    </w:p>
    <w:p w14:paraId="3937E44F" w14:textId="77777777" w:rsidR="00F33077" w:rsidRPr="00F33077" w:rsidRDefault="00F33077" w:rsidP="00154F61">
      <w:pPr>
        <w:numPr>
          <w:ilvl w:val="1"/>
          <w:numId w:val="3"/>
        </w:numPr>
      </w:pPr>
      <w:proofErr w:type="spellStart"/>
      <w:r w:rsidRPr="00F33077">
        <w:lastRenderedPageBreak/>
        <w:t>img</w:t>
      </w:r>
      <w:proofErr w:type="spellEnd"/>
      <w:r w:rsidRPr="00F33077">
        <w:t>/: Image files like logos and icons.</w:t>
      </w:r>
    </w:p>
    <w:p w14:paraId="303E8E94" w14:textId="77777777" w:rsidR="00F33077" w:rsidRPr="00F33077" w:rsidRDefault="00F33077" w:rsidP="00154F61">
      <w:pPr>
        <w:numPr>
          <w:ilvl w:val="0"/>
          <w:numId w:val="3"/>
        </w:numPr>
      </w:pPr>
      <w:r w:rsidRPr="00F33077">
        <w:rPr>
          <w:b/>
          <w:bCs/>
        </w:rPr>
        <w:t>config.py:</w:t>
      </w:r>
      <w:r w:rsidRPr="00F33077">
        <w:t xml:space="preserve"> Contains configuration settings for the application (e.g., model paths, thresholds, secret keys, logging settings).</w:t>
      </w:r>
    </w:p>
    <w:p w14:paraId="6AF0A279" w14:textId="77777777" w:rsidR="00F33077" w:rsidRPr="00F33077" w:rsidRDefault="00F33077" w:rsidP="00154F61">
      <w:pPr>
        <w:numPr>
          <w:ilvl w:val="0"/>
          <w:numId w:val="3"/>
        </w:numPr>
      </w:pPr>
      <w:r w:rsidRPr="00F33077">
        <w:rPr>
          <w:b/>
          <w:bCs/>
        </w:rPr>
        <w:t>requirements.txt:</w:t>
      </w:r>
      <w:r w:rsidRPr="00F33077">
        <w:t xml:space="preserve"> Lists all Python package dependencies and their versions.</w:t>
      </w:r>
    </w:p>
    <w:p w14:paraId="2C95EC93" w14:textId="77777777" w:rsidR="00F33077" w:rsidRPr="00F33077" w:rsidRDefault="00F33077" w:rsidP="00F33077">
      <w:r w:rsidRPr="00F33077">
        <w:t xml:space="preserve">The interaction follows a typical client-server model. The user interacts with the web interface (client-side) served by Flask (server-side). The backend continuously monitors network traffic (via network_monitor.py), processes it (feature_extractor.py), uses the ML model for detection (detector.py), updates the dashboard, logs events, and generates alerts displayed on the UI. The conceptual diagram provided illustrates the interaction between key entities like the </w:t>
      </w:r>
      <w:proofErr w:type="spellStart"/>
      <w:r w:rsidRPr="00F33077">
        <w:t>AdvancedDdosDetector</w:t>
      </w:r>
      <w:proofErr w:type="spellEnd"/>
      <w:r w:rsidRPr="00F33077">
        <w:t xml:space="preserve">, </w:t>
      </w:r>
      <w:proofErr w:type="spellStart"/>
      <w:r w:rsidRPr="00F33077">
        <w:t>EnhancedNetworkMonitor</w:t>
      </w:r>
      <w:proofErr w:type="spellEnd"/>
      <w:r w:rsidRPr="00F33077">
        <w:t xml:space="preserve">, </w:t>
      </w:r>
      <w:proofErr w:type="spellStart"/>
      <w:r w:rsidRPr="00F33077">
        <w:t>NetworkTraffic</w:t>
      </w:r>
      <w:proofErr w:type="spellEnd"/>
      <w:r w:rsidRPr="00F33077">
        <w:t xml:space="preserve">, </w:t>
      </w:r>
      <w:proofErr w:type="spellStart"/>
      <w:r w:rsidRPr="00F33077">
        <w:t>UserInterface</w:t>
      </w:r>
      <w:proofErr w:type="spellEnd"/>
      <w:r w:rsidRPr="00F33077">
        <w:t>, and User.</w:t>
      </w:r>
    </w:p>
    <w:p w14:paraId="0EA19D8B" w14:textId="77777777" w:rsidR="00F33077" w:rsidRPr="00F33077" w:rsidRDefault="00F33077" w:rsidP="00F33077">
      <w:bookmarkStart w:id="10" w:name="_Toc195227599"/>
      <w:r w:rsidRPr="00F33077">
        <w:t>4.4 Data Acquisition and Preprocessing Implementation</w:t>
      </w:r>
      <w:bookmarkEnd w:id="10"/>
    </w:p>
    <w:p w14:paraId="6925A4AD" w14:textId="77777777" w:rsidR="00F33077" w:rsidRPr="00F33077" w:rsidRDefault="00F33077" w:rsidP="00F33077"/>
    <w:p w14:paraId="642B701D" w14:textId="77777777" w:rsidR="00F33077" w:rsidRPr="00F33077" w:rsidRDefault="00F33077" w:rsidP="00F33077">
      <w:r w:rsidRPr="00F33077">
        <w:t>This crucial step involved preparing the CICIDS2017 dataset for machine learning model training, mirroring the steps outlined in the initial Python code snippets.</w:t>
      </w:r>
    </w:p>
    <w:p w14:paraId="7178FE9F" w14:textId="77777777" w:rsidR="00F33077" w:rsidRPr="00F33077" w:rsidRDefault="00F33077" w:rsidP="00154F61">
      <w:pPr>
        <w:numPr>
          <w:ilvl w:val="0"/>
          <w:numId w:val="4"/>
        </w:numPr>
      </w:pPr>
      <w:r w:rsidRPr="00F33077">
        <w:rPr>
          <w:b/>
          <w:bCs/>
        </w:rPr>
        <w:t>Data Loading:</w:t>
      </w:r>
      <w:r w:rsidRPr="00F33077">
        <w:t xml:space="preserve"> The dataset was initially downloaded using </w:t>
      </w:r>
      <w:proofErr w:type="spellStart"/>
      <w:r w:rsidRPr="00F33077">
        <w:t>kagglehub</w:t>
      </w:r>
      <w:proofErr w:type="spellEnd"/>
      <w:r w:rsidRPr="00F33077">
        <w:t xml:space="preserve">. Individual components (e.g., DDoS-specific traffic, </w:t>
      </w:r>
      <w:proofErr w:type="gramStart"/>
      <w:r w:rsidRPr="00F33077">
        <w:t>Benign</w:t>
      </w:r>
      <w:proofErr w:type="gramEnd"/>
      <w:r w:rsidRPr="00F33077">
        <w:t xml:space="preserve"> traffic) stored in Parquet format were loaded into Pandas </w:t>
      </w:r>
      <w:proofErr w:type="spellStart"/>
      <w:r w:rsidRPr="00F33077">
        <w:t>DataFrames</w:t>
      </w:r>
      <w:proofErr w:type="spellEnd"/>
      <w:r w:rsidRPr="00F33077">
        <w:t xml:space="preserve"> using </w:t>
      </w:r>
      <w:proofErr w:type="spellStart"/>
      <w:r w:rsidRPr="00F33077">
        <w:t>pd.read_parquet</w:t>
      </w:r>
      <w:proofErr w:type="spellEnd"/>
      <w:r w:rsidRPr="00F33077">
        <w:t>.</w:t>
      </w:r>
    </w:p>
    <w:p w14:paraId="49CCFDCA" w14:textId="77777777" w:rsidR="00F33077" w:rsidRPr="00F33077" w:rsidRDefault="00F33077" w:rsidP="00154F61">
      <w:pPr>
        <w:numPr>
          <w:ilvl w:val="0"/>
          <w:numId w:val="4"/>
        </w:numPr>
      </w:pPr>
      <w:r w:rsidRPr="00F33077">
        <w:rPr>
          <w:b/>
          <w:bCs/>
        </w:rPr>
        <w:t>Data Merging and Labeling:</w:t>
      </w:r>
      <w:r w:rsidRPr="00F33077">
        <w:t xml:space="preserve"> </w:t>
      </w:r>
      <w:proofErr w:type="spellStart"/>
      <w:r w:rsidRPr="00F33077">
        <w:t>DataFrames</w:t>
      </w:r>
      <w:proofErr w:type="spellEnd"/>
      <w:r w:rsidRPr="00F33077">
        <w:t xml:space="preserve"> corresponding to different traffic types (e.g., DDoS-Friday-no-</w:t>
      </w:r>
      <w:proofErr w:type="spellStart"/>
      <w:r w:rsidRPr="00F33077">
        <w:t>metadata.parquet</w:t>
      </w:r>
      <w:proofErr w:type="spellEnd"/>
      <w:r w:rsidRPr="00F33077">
        <w:t>, Benign-Monday-no-</w:t>
      </w:r>
      <w:proofErr w:type="spellStart"/>
      <w:r w:rsidRPr="00F33077">
        <w:t>metadata.parquet</w:t>
      </w:r>
      <w:proofErr w:type="spellEnd"/>
      <w:r w:rsidRPr="00F33077">
        <w:t xml:space="preserve">) were concatenated using </w:t>
      </w:r>
      <w:proofErr w:type="spellStart"/>
      <w:r w:rsidRPr="00F33077">
        <w:t>pd.concat</w:t>
      </w:r>
      <w:proofErr w:type="spellEnd"/>
      <w:r w:rsidRPr="00F33077">
        <w:t>. A 'Label' column was added or mapped to distinguish between 'Benign' (0) and 'DDoS' (1) traffic.</w:t>
      </w:r>
    </w:p>
    <w:p w14:paraId="58311B1A" w14:textId="77777777" w:rsidR="00F33077" w:rsidRPr="00F33077" w:rsidRDefault="00F33077" w:rsidP="00154F61">
      <w:pPr>
        <w:numPr>
          <w:ilvl w:val="0"/>
          <w:numId w:val="4"/>
        </w:numPr>
      </w:pPr>
      <w:r w:rsidRPr="00F33077">
        <w:rPr>
          <w:b/>
          <w:bCs/>
        </w:rPr>
        <w:t>Initial Cleaning:</w:t>
      </w:r>
    </w:p>
    <w:p w14:paraId="6EE9A3C9" w14:textId="77777777" w:rsidR="00F33077" w:rsidRPr="00F33077" w:rsidRDefault="00F33077" w:rsidP="00154F61">
      <w:pPr>
        <w:numPr>
          <w:ilvl w:val="1"/>
          <w:numId w:val="4"/>
        </w:numPr>
      </w:pPr>
      <w:r w:rsidRPr="00F33077">
        <w:t xml:space="preserve">Infinite values (np.inf, -np.inf) generated during feature calculation were replaced with </w:t>
      </w:r>
      <w:proofErr w:type="spellStart"/>
      <w:r w:rsidRPr="00F33077">
        <w:t>NaN</w:t>
      </w:r>
      <w:proofErr w:type="spellEnd"/>
      <w:r w:rsidRPr="00F33077">
        <w:t xml:space="preserve"> (</w:t>
      </w:r>
      <w:proofErr w:type="spellStart"/>
      <w:r w:rsidRPr="00F33077">
        <w:t>np.nan</w:t>
      </w:r>
      <w:proofErr w:type="spellEnd"/>
      <w:r w:rsidRPr="00F33077">
        <w:t>).</w:t>
      </w:r>
    </w:p>
    <w:p w14:paraId="143D5314" w14:textId="77777777" w:rsidR="00F33077" w:rsidRPr="00F33077" w:rsidRDefault="00F33077" w:rsidP="00154F61">
      <w:pPr>
        <w:numPr>
          <w:ilvl w:val="1"/>
          <w:numId w:val="4"/>
        </w:numPr>
      </w:pPr>
      <w:r w:rsidRPr="00F33077">
        <w:t xml:space="preserve">Rows containing </w:t>
      </w:r>
      <w:proofErr w:type="spellStart"/>
      <w:r w:rsidRPr="00F33077">
        <w:t>NaN</w:t>
      </w:r>
      <w:proofErr w:type="spellEnd"/>
      <w:r w:rsidRPr="00F33077">
        <w:t xml:space="preserve"> values were initially handled (e.g., using </w:t>
      </w:r>
      <w:proofErr w:type="spellStart"/>
      <w:r w:rsidRPr="00F33077">
        <w:t>dropna</w:t>
      </w:r>
      <w:proofErr w:type="spellEnd"/>
      <w:r w:rsidRPr="00F33077">
        <w:t xml:space="preserve">()), although the later provided code snippet suggests filling numerical </w:t>
      </w:r>
      <w:proofErr w:type="spellStart"/>
      <w:r w:rsidRPr="00F33077">
        <w:t>NaNs</w:t>
      </w:r>
      <w:proofErr w:type="spellEnd"/>
      <w:r w:rsidRPr="00F33077">
        <w:t xml:space="preserve"> with the </w:t>
      </w:r>
      <w:r w:rsidRPr="00F33077">
        <w:lastRenderedPageBreak/>
        <w:t>column mean might have been the final approach within the data preparation phase before the pipeline.</w:t>
      </w:r>
    </w:p>
    <w:p w14:paraId="0FA8DFE4" w14:textId="77777777" w:rsidR="00F33077" w:rsidRPr="00F33077" w:rsidRDefault="00F33077" w:rsidP="00154F61">
      <w:pPr>
        <w:numPr>
          <w:ilvl w:val="1"/>
          <w:numId w:val="4"/>
        </w:numPr>
      </w:pPr>
      <w:r w:rsidRPr="00F33077">
        <w:t xml:space="preserve">Constant features (columns with zero variance or only one unique value across all samples) were identified and removed using </w:t>
      </w:r>
      <w:proofErr w:type="spellStart"/>
      <w:r w:rsidRPr="00F33077">
        <w:t>sklearn.feature_</w:t>
      </w:r>
      <w:proofErr w:type="gramStart"/>
      <w:r w:rsidRPr="00F33077">
        <w:t>selection.VarianceThreshold</w:t>
      </w:r>
      <w:proofErr w:type="spellEnd"/>
      <w:r w:rsidRPr="00F33077">
        <w:t>(</w:t>
      </w:r>
      <w:proofErr w:type="gramEnd"/>
      <w:r w:rsidRPr="00F33077">
        <w:t xml:space="preserve">threshold=0) or a check like </w:t>
      </w:r>
      <w:proofErr w:type="spellStart"/>
      <w:r w:rsidRPr="00F33077">
        <w:t>combined_df</w:t>
      </w:r>
      <w:proofErr w:type="spellEnd"/>
      <w:r w:rsidRPr="00F33077">
        <w:t>[col].</w:t>
      </w:r>
      <w:proofErr w:type="spellStart"/>
      <w:r w:rsidRPr="00F33077">
        <w:t>nunique</w:t>
      </w:r>
      <w:proofErr w:type="spellEnd"/>
      <w:r w:rsidRPr="00F33077">
        <w:t>() == 1. This reduces dimensionality and removes uninformative features. The code snippet shows a threshold of 0.01 was eventually used (</w:t>
      </w:r>
      <w:proofErr w:type="spellStart"/>
      <w:r w:rsidRPr="00F33077">
        <w:t>VarianceThreshold</w:t>
      </w:r>
      <w:proofErr w:type="spellEnd"/>
      <w:r w:rsidRPr="00F33077">
        <w:t xml:space="preserve">(threshold=0.01) in </w:t>
      </w:r>
      <w:proofErr w:type="spellStart"/>
      <w:r w:rsidRPr="00F33077">
        <w:t>feature_engineering</w:t>
      </w:r>
      <w:proofErr w:type="spellEnd"/>
      <w:r w:rsidRPr="00F33077">
        <w:t>), indicating low-variance features were also removed.</w:t>
      </w:r>
    </w:p>
    <w:p w14:paraId="5CA1D517" w14:textId="77777777" w:rsidR="00F33077" w:rsidRPr="00F33077" w:rsidRDefault="00F33077" w:rsidP="00154F61">
      <w:pPr>
        <w:numPr>
          <w:ilvl w:val="0"/>
          <w:numId w:val="4"/>
        </w:numPr>
      </w:pPr>
      <w:r w:rsidRPr="00F33077">
        <w:rPr>
          <w:b/>
          <w:bCs/>
        </w:rPr>
        <w:t>Feature Selection:</w:t>
      </w:r>
      <w:r w:rsidRPr="00F33077">
        <w:t xml:space="preserve"> While </w:t>
      </w:r>
      <w:proofErr w:type="spellStart"/>
      <w:r w:rsidRPr="00F33077">
        <w:t>SelectKBest</w:t>
      </w:r>
      <w:proofErr w:type="spellEnd"/>
      <w:r w:rsidRPr="00F33077">
        <w:t xml:space="preserve"> was explored, the final pipeline relies on the features remaining after the </w:t>
      </w:r>
      <w:proofErr w:type="spellStart"/>
      <w:r w:rsidRPr="00F33077">
        <w:t>VarianceThreshold</w:t>
      </w:r>
      <w:proofErr w:type="spellEnd"/>
      <w:r w:rsidRPr="00F33077">
        <w:t xml:space="preserve"> step. The selected features are stored for use during prediction.</w:t>
      </w:r>
    </w:p>
    <w:p w14:paraId="4778B416" w14:textId="77777777" w:rsidR="00F33077" w:rsidRPr="00F33077" w:rsidRDefault="00F33077" w:rsidP="00154F61">
      <w:pPr>
        <w:numPr>
          <w:ilvl w:val="0"/>
          <w:numId w:val="4"/>
        </w:numPr>
      </w:pPr>
      <w:r w:rsidRPr="00F33077">
        <w:rPr>
          <w:b/>
          <w:bCs/>
        </w:rPr>
        <w:t>Data Splitting:</w:t>
      </w:r>
      <w:r w:rsidRPr="00F33077">
        <w:t xml:space="preserve"> The combined, cleaned dataset was split into training (80%) and testing (20%) subsets using </w:t>
      </w:r>
      <w:proofErr w:type="spellStart"/>
      <w:r w:rsidRPr="00F33077">
        <w:t>sklearn.model_selection.train_test_split</w:t>
      </w:r>
      <w:proofErr w:type="spellEnd"/>
      <w:r w:rsidRPr="00F33077">
        <w:t>. Crucially, the stratify=y argument was used to ensure that the proportion of Benign and DDoS samples was preserved in both the training and testing sets, which is vital for imbalanced datasets.</w:t>
      </w:r>
    </w:p>
    <w:p w14:paraId="7CA19CEF" w14:textId="77777777" w:rsidR="00F33077" w:rsidRPr="00F33077" w:rsidRDefault="00F33077" w:rsidP="00154F61">
      <w:pPr>
        <w:numPr>
          <w:ilvl w:val="0"/>
          <w:numId w:val="4"/>
        </w:numPr>
      </w:pPr>
      <w:r w:rsidRPr="00F33077">
        <w:rPr>
          <w:b/>
          <w:bCs/>
        </w:rPr>
        <w:t>Saving Processed Data:</w:t>
      </w:r>
      <w:r w:rsidRPr="00F33077">
        <w:t xml:space="preserve"> The resulting training (train_data.csv) and testing (test_data.csv) sets were saved to disk, allowing the model training and evaluation stages to proceed without repeating the preprocessing steps. Intermediate merged data was also saved as </w:t>
      </w:r>
      <w:proofErr w:type="spellStart"/>
      <w:r w:rsidRPr="00F33077">
        <w:t>combined_data.parquet</w:t>
      </w:r>
      <w:proofErr w:type="spellEnd"/>
      <w:r w:rsidRPr="00F33077">
        <w:t xml:space="preserve"> and converted to combined_data.csv.</w:t>
      </w:r>
    </w:p>
    <w:p w14:paraId="5F0E8112" w14:textId="77777777" w:rsidR="00F33077" w:rsidRPr="00F33077" w:rsidRDefault="00F33077" w:rsidP="00F33077">
      <w:bookmarkStart w:id="11" w:name="_Toc195227600"/>
      <w:r w:rsidRPr="00F33077">
        <w:t>4.5 Machine Learning Model Implementation</w:t>
      </w:r>
      <w:bookmarkEnd w:id="11"/>
    </w:p>
    <w:p w14:paraId="4A7A804E" w14:textId="77777777" w:rsidR="00F33077" w:rsidRPr="00F33077" w:rsidRDefault="00F33077" w:rsidP="00F33077"/>
    <w:p w14:paraId="58991856" w14:textId="77777777" w:rsidR="00F33077" w:rsidRPr="00F33077" w:rsidRDefault="00F33077" w:rsidP="00F33077">
      <w:r w:rsidRPr="00F33077">
        <w:t>The core of the DDoS detection capability lies in the implemented machine learning pipeline.</w:t>
      </w:r>
    </w:p>
    <w:p w14:paraId="04477995" w14:textId="77777777" w:rsidR="00F33077" w:rsidRPr="00F33077" w:rsidRDefault="00F33077" w:rsidP="00154F61">
      <w:pPr>
        <w:numPr>
          <w:ilvl w:val="0"/>
          <w:numId w:val="5"/>
        </w:numPr>
      </w:pPr>
      <w:r w:rsidRPr="00F33077">
        <w:rPr>
          <w:b/>
          <w:bCs/>
        </w:rPr>
        <w:t>Model Selection:</w:t>
      </w:r>
      <w:r w:rsidRPr="00F33077">
        <w:t xml:space="preserve"> A hybrid approach using an ensemble method was chosen, combining the strengths of two tree-based algorithms:</w:t>
      </w:r>
    </w:p>
    <w:p w14:paraId="450FF08B" w14:textId="77777777" w:rsidR="00F33077" w:rsidRPr="00F33077" w:rsidRDefault="00F33077" w:rsidP="00154F61">
      <w:pPr>
        <w:numPr>
          <w:ilvl w:val="1"/>
          <w:numId w:val="5"/>
        </w:numPr>
      </w:pPr>
      <w:r w:rsidRPr="00F33077">
        <w:rPr>
          <w:b/>
          <w:bCs/>
        </w:rPr>
        <w:lastRenderedPageBreak/>
        <w:t>Random Forest Classifier:</w:t>
      </w:r>
      <w:r w:rsidRPr="00F33077">
        <w:t xml:space="preserve"> Selected for its robustness, ability to handle high-dimensional data, and inherent resistance to overfitting (</w:t>
      </w:r>
      <w:proofErr w:type="spellStart"/>
      <w:r w:rsidRPr="00F33077">
        <w:t>n_estimators</w:t>
      </w:r>
      <w:proofErr w:type="spellEnd"/>
      <w:r w:rsidRPr="00F33077">
        <w:t xml:space="preserve">=200, </w:t>
      </w:r>
      <w:proofErr w:type="spellStart"/>
      <w:r w:rsidRPr="00F33077">
        <w:t>max_depth</w:t>
      </w:r>
      <w:proofErr w:type="spellEnd"/>
      <w:r w:rsidRPr="00F33077">
        <w:t xml:space="preserve">=15, </w:t>
      </w:r>
      <w:proofErr w:type="spellStart"/>
      <w:r w:rsidRPr="00F33077">
        <w:t>class_weight</w:t>
      </w:r>
      <w:proofErr w:type="spellEnd"/>
      <w:r w:rsidRPr="00F33077">
        <w:t>='balanced').</w:t>
      </w:r>
    </w:p>
    <w:p w14:paraId="0F8BCCCE" w14:textId="77777777" w:rsidR="00F33077" w:rsidRPr="00F33077" w:rsidRDefault="00F33077" w:rsidP="00154F61">
      <w:pPr>
        <w:numPr>
          <w:ilvl w:val="1"/>
          <w:numId w:val="5"/>
        </w:numPr>
      </w:pPr>
      <w:r w:rsidRPr="00F33077">
        <w:rPr>
          <w:b/>
          <w:bCs/>
        </w:rPr>
        <w:t>Decision Tree Classifier:</w:t>
      </w:r>
      <w:r w:rsidRPr="00F33077">
        <w:t xml:space="preserve"> Included as a simpler, interpretable model (</w:t>
      </w:r>
      <w:proofErr w:type="spellStart"/>
      <w:r w:rsidRPr="00F33077">
        <w:t>max_depth</w:t>
      </w:r>
      <w:proofErr w:type="spellEnd"/>
      <w:r w:rsidRPr="00F33077">
        <w:t xml:space="preserve">=10, </w:t>
      </w:r>
      <w:proofErr w:type="spellStart"/>
      <w:r w:rsidRPr="00F33077">
        <w:t>class_weight</w:t>
      </w:r>
      <w:proofErr w:type="spellEnd"/>
      <w:r w:rsidRPr="00F33077">
        <w:t>='balanced').</w:t>
      </w:r>
    </w:p>
    <w:p w14:paraId="013CB92E" w14:textId="77777777" w:rsidR="00F33077" w:rsidRPr="00F33077" w:rsidRDefault="00F33077" w:rsidP="00154F61">
      <w:pPr>
        <w:numPr>
          <w:ilvl w:val="0"/>
          <w:numId w:val="5"/>
        </w:numPr>
      </w:pPr>
      <w:r w:rsidRPr="00F33077">
        <w:rPr>
          <w:b/>
          <w:bCs/>
        </w:rPr>
        <w:t>Ensemble Method:</w:t>
      </w:r>
      <w:r w:rsidRPr="00F33077">
        <w:t xml:space="preserve"> </w:t>
      </w:r>
      <w:proofErr w:type="spellStart"/>
      <w:r w:rsidRPr="00F33077">
        <w:t>sklearn.ensemble.VotingClassifier</w:t>
      </w:r>
      <w:proofErr w:type="spellEnd"/>
      <w:r w:rsidRPr="00F33077">
        <w:t xml:space="preserve"> was used to combine the predictions of the Random Forest and Decision Tree models. voting='soft' was specified, meaning the ensemble prediction is based on the average of predicted probabilities from the individual models, often leading to better performance than hard voting (majority rule). </w:t>
      </w:r>
      <w:proofErr w:type="spellStart"/>
      <w:r w:rsidRPr="00F33077">
        <w:t>n_jobs</w:t>
      </w:r>
      <w:proofErr w:type="spellEnd"/>
      <w:r w:rsidRPr="00F33077">
        <w:t>=-1 was used to leverage all available CPU cores for training the base estimators.</w:t>
      </w:r>
    </w:p>
    <w:p w14:paraId="1198D1FC" w14:textId="77777777" w:rsidR="00F33077" w:rsidRPr="00F33077" w:rsidRDefault="00F33077" w:rsidP="00154F61">
      <w:pPr>
        <w:numPr>
          <w:ilvl w:val="0"/>
          <w:numId w:val="5"/>
        </w:numPr>
      </w:pPr>
      <w:r w:rsidRPr="00F33077">
        <w:rPr>
          <w:b/>
          <w:bCs/>
        </w:rPr>
        <w:t>Pipeline Construction:</w:t>
      </w:r>
      <w:r w:rsidRPr="00F33077">
        <w:t xml:space="preserve"> A </w:t>
      </w:r>
      <w:proofErr w:type="spellStart"/>
      <w:r w:rsidRPr="00F33077">
        <w:t>sklearn.pipeline.Pipeline</w:t>
      </w:r>
      <w:proofErr w:type="spellEnd"/>
      <w:r w:rsidRPr="00F33077">
        <w:t xml:space="preserve"> object was created to streamline the workflow. This ensures that the same preprocessing steps are applied consistently during training and prediction:</w:t>
      </w:r>
    </w:p>
    <w:p w14:paraId="2EBC73D6" w14:textId="77777777" w:rsidR="00F33077" w:rsidRPr="00F33077" w:rsidRDefault="00F33077" w:rsidP="00154F61">
      <w:pPr>
        <w:numPr>
          <w:ilvl w:val="1"/>
          <w:numId w:val="5"/>
        </w:numPr>
      </w:pPr>
      <w:r w:rsidRPr="00F33077">
        <w:rPr>
          <w:b/>
          <w:bCs/>
        </w:rPr>
        <w:t xml:space="preserve">('scaler', </w:t>
      </w:r>
      <w:proofErr w:type="spellStart"/>
      <w:proofErr w:type="gramStart"/>
      <w:r w:rsidRPr="00F33077">
        <w:rPr>
          <w:b/>
          <w:bCs/>
        </w:rPr>
        <w:t>StandardScaler</w:t>
      </w:r>
      <w:proofErr w:type="spellEnd"/>
      <w:r w:rsidRPr="00F33077">
        <w:rPr>
          <w:b/>
          <w:bCs/>
        </w:rPr>
        <w:t>(</w:t>
      </w:r>
      <w:proofErr w:type="gramEnd"/>
      <w:r w:rsidRPr="00F33077">
        <w:rPr>
          <w:b/>
          <w:bCs/>
        </w:rPr>
        <w:t>)):</w:t>
      </w:r>
      <w:r w:rsidRPr="00F33077">
        <w:t xml:space="preserve"> The first step standardizes features by removing the mean and scaling to unit variance. This is crucial for many ML algorithms and was applied </w:t>
      </w:r>
      <w:r w:rsidRPr="00F33077">
        <w:rPr>
          <w:i/>
          <w:iCs/>
        </w:rPr>
        <w:t>after</w:t>
      </w:r>
      <w:r w:rsidRPr="00F33077">
        <w:t xml:space="preserve"> splitting the data to prevent data leakage from the test set.</w:t>
      </w:r>
    </w:p>
    <w:p w14:paraId="0EB49C12" w14:textId="77777777" w:rsidR="00F33077" w:rsidRPr="00F33077" w:rsidRDefault="00F33077" w:rsidP="00154F61">
      <w:pPr>
        <w:numPr>
          <w:ilvl w:val="1"/>
          <w:numId w:val="5"/>
        </w:numPr>
      </w:pPr>
      <w:proofErr w:type="gramStart"/>
      <w:r w:rsidRPr="00F33077">
        <w:rPr>
          <w:b/>
          <w:bCs/>
        </w:rPr>
        <w:t>('classifier</w:t>
      </w:r>
      <w:proofErr w:type="gramEnd"/>
      <w:r w:rsidRPr="00F33077">
        <w:rPr>
          <w:b/>
          <w:bCs/>
        </w:rPr>
        <w:t xml:space="preserve">', </w:t>
      </w:r>
      <w:proofErr w:type="spellStart"/>
      <w:r w:rsidRPr="00F33077">
        <w:rPr>
          <w:b/>
          <w:bCs/>
        </w:rPr>
        <w:t>self.hybrid_model</w:t>
      </w:r>
      <w:proofErr w:type="spellEnd"/>
      <w:r w:rsidRPr="00F33077">
        <w:rPr>
          <w:b/>
          <w:bCs/>
        </w:rPr>
        <w:t>):</w:t>
      </w:r>
      <w:r w:rsidRPr="00F33077">
        <w:t xml:space="preserve"> The second step applies the trained hybrid Voting Classifier.</w:t>
      </w:r>
    </w:p>
    <w:p w14:paraId="41D406AA" w14:textId="77777777" w:rsidR="00F33077" w:rsidRPr="00F33077" w:rsidRDefault="00F33077" w:rsidP="00154F61">
      <w:pPr>
        <w:numPr>
          <w:ilvl w:val="0"/>
          <w:numId w:val="5"/>
        </w:numPr>
      </w:pPr>
      <w:r w:rsidRPr="00F33077">
        <w:rPr>
          <w:b/>
          <w:bCs/>
        </w:rPr>
        <w:t>Model Training:</w:t>
      </w:r>
      <w:r w:rsidRPr="00F33077">
        <w:t xml:space="preserve"> The pipeline was trained using the fit method on the preprocessed training data (</w:t>
      </w:r>
      <w:proofErr w:type="spellStart"/>
      <w:r w:rsidRPr="00F33077">
        <w:t>self.X_train</w:t>
      </w:r>
      <w:proofErr w:type="spellEnd"/>
      <w:r w:rsidRPr="00F33077">
        <w:t xml:space="preserve">, </w:t>
      </w:r>
      <w:proofErr w:type="spellStart"/>
      <w:r w:rsidRPr="00F33077">
        <w:t>self.y_train</w:t>
      </w:r>
      <w:proofErr w:type="spellEnd"/>
      <w:r w:rsidRPr="00F33077">
        <w:t xml:space="preserve">). The </w:t>
      </w:r>
      <w:proofErr w:type="spellStart"/>
      <w:r w:rsidRPr="00F33077">
        <w:t>class_weight</w:t>
      </w:r>
      <w:proofErr w:type="spellEnd"/>
      <w:r w:rsidRPr="00F33077">
        <w:t>='balanced' parameter in the base estimators helps address potential class imbalance in the training data by adjusting weights inversely proportional to class frequencies.</w:t>
      </w:r>
    </w:p>
    <w:p w14:paraId="7E1078B7" w14:textId="77777777" w:rsidR="00F33077" w:rsidRPr="00F33077" w:rsidRDefault="00F33077" w:rsidP="00154F61">
      <w:pPr>
        <w:numPr>
          <w:ilvl w:val="0"/>
          <w:numId w:val="5"/>
        </w:numPr>
      </w:pPr>
      <w:r w:rsidRPr="00F33077">
        <w:rPr>
          <w:b/>
          <w:bCs/>
        </w:rPr>
        <w:t>Model Persistence:</w:t>
      </w:r>
      <w:r w:rsidRPr="00F33077">
        <w:t xml:space="preserve"> After training, the entire pipeline object (including the scaler and the trained classifier) was serialized and saved to a file (</w:t>
      </w:r>
      <w:proofErr w:type="spellStart"/>
      <w:r w:rsidRPr="00F33077">
        <w:t>hybrid_model.pkl</w:t>
      </w:r>
      <w:proofErr w:type="spellEnd"/>
      <w:r w:rsidRPr="00F33077">
        <w:t xml:space="preserve">) using </w:t>
      </w:r>
      <w:proofErr w:type="spellStart"/>
      <w:r w:rsidRPr="00F33077">
        <w:t>joblib.dump</w:t>
      </w:r>
      <w:proofErr w:type="spellEnd"/>
      <w:r w:rsidRPr="00F33077">
        <w:t>. This artifact contains the complete, ready-to-use detection model. Metadata, such as the list of selected features (selected_features.csv) and the label encoder classes (label_classes.csv), was also saved alongside the model.</w:t>
      </w:r>
    </w:p>
    <w:p w14:paraId="58F3FB9E" w14:textId="77777777" w:rsidR="00F33077" w:rsidRPr="00F33077" w:rsidRDefault="00F33077" w:rsidP="00F33077">
      <w:bookmarkStart w:id="12" w:name="_Toc195227601"/>
      <w:r w:rsidRPr="00F33077">
        <w:lastRenderedPageBreak/>
        <w:t>4.6 Core System Modules Implementation</w:t>
      </w:r>
      <w:bookmarkEnd w:id="12"/>
    </w:p>
    <w:p w14:paraId="2308AF0C" w14:textId="77777777" w:rsidR="00F33077" w:rsidRPr="00F33077" w:rsidRDefault="00F33077" w:rsidP="00F33077"/>
    <w:p w14:paraId="1F302040" w14:textId="77777777" w:rsidR="00F33077" w:rsidRPr="00F33077" w:rsidRDefault="00F33077" w:rsidP="00F33077">
      <w:r w:rsidRPr="00F33077">
        <w:t>The functionalities described in the project scope were implemented through distinct modules within the Flask application:</w:t>
      </w:r>
    </w:p>
    <w:p w14:paraId="1451F645" w14:textId="77777777" w:rsidR="00F33077" w:rsidRPr="00F33077" w:rsidRDefault="00F33077" w:rsidP="00154F61">
      <w:pPr>
        <w:numPr>
          <w:ilvl w:val="0"/>
          <w:numId w:val="6"/>
        </w:numPr>
      </w:pPr>
      <w:r w:rsidRPr="00F33077">
        <w:rPr>
          <w:b/>
          <w:bCs/>
        </w:rPr>
        <w:t>Advanced DDoS Detection Engine (</w:t>
      </w:r>
      <w:proofErr w:type="spellStart"/>
      <w:r w:rsidRPr="00F33077">
        <w:rPr>
          <w:b/>
          <w:bCs/>
        </w:rPr>
        <w:t>src</w:t>
      </w:r>
      <w:proofErr w:type="spellEnd"/>
      <w:r w:rsidRPr="00F33077">
        <w:rPr>
          <w:b/>
          <w:bCs/>
        </w:rPr>
        <w:t>/detector.py):</w:t>
      </w:r>
      <w:r w:rsidRPr="00F33077">
        <w:t xml:space="preserve"> This module loads the </w:t>
      </w:r>
      <w:proofErr w:type="spellStart"/>
      <w:r w:rsidRPr="00F33077">
        <w:t>hybrid_model.pkl</w:t>
      </w:r>
      <w:proofErr w:type="spellEnd"/>
      <w:r w:rsidRPr="00F33077">
        <w:t xml:space="preserve"> using </w:t>
      </w:r>
      <w:proofErr w:type="spellStart"/>
      <w:r w:rsidRPr="00F33077">
        <w:t>joblib.load</w:t>
      </w:r>
      <w:proofErr w:type="spellEnd"/>
      <w:r w:rsidRPr="00F33077">
        <w:t xml:space="preserve">. It defines functions that accept feature vectors (presumably preprocessed by the scaler within the loaded pipeline), invoke the pipeline's </w:t>
      </w:r>
      <w:proofErr w:type="gramStart"/>
      <w:r w:rsidRPr="00F33077">
        <w:t>predict(</w:t>
      </w:r>
      <w:proofErr w:type="gramEnd"/>
      <w:r w:rsidRPr="00F33077">
        <w:t xml:space="preserve">) and </w:t>
      </w:r>
      <w:proofErr w:type="spellStart"/>
      <w:r w:rsidRPr="00F33077">
        <w:t>predict_proba</w:t>
      </w:r>
      <w:proofErr w:type="spellEnd"/>
      <w:r w:rsidRPr="00F33077">
        <w:t>() methods, and return the detection results (e.g., 0 for Benign, 1 for DDoS) and associated probabilities. It likely interfaces with the alerting system.</w:t>
      </w:r>
    </w:p>
    <w:p w14:paraId="27615F54" w14:textId="77777777" w:rsidR="00F33077" w:rsidRPr="00F33077" w:rsidRDefault="00F33077" w:rsidP="00154F61">
      <w:pPr>
        <w:numPr>
          <w:ilvl w:val="0"/>
          <w:numId w:val="6"/>
        </w:numPr>
      </w:pPr>
      <w:r w:rsidRPr="00F33077">
        <w:rPr>
          <w:b/>
          <w:bCs/>
        </w:rPr>
        <w:t>Enhanced Network Monitoring (</w:t>
      </w:r>
      <w:proofErr w:type="spellStart"/>
      <w:r w:rsidRPr="00F33077">
        <w:rPr>
          <w:b/>
          <w:bCs/>
        </w:rPr>
        <w:t>src</w:t>
      </w:r>
      <w:proofErr w:type="spellEnd"/>
      <w:r w:rsidRPr="00F33077">
        <w:rPr>
          <w:b/>
          <w:bCs/>
        </w:rPr>
        <w:t xml:space="preserve">/network_monitor.py, </w:t>
      </w:r>
      <w:proofErr w:type="spellStart"/>
      <w:r w:rsidRPr="00F33077">
        <w:rPr>
          <w:b/>
          <w:bCs/>
        </w:rPr>
        <w:t>src</w:t>
      </w:r>
      <w:proofErr w:type="spellEnd"/>
      <w:r w:rsidRPr="00F33077">
        <w:rPr>
          <w:b/>
          <w:bCs/>
        </w:rPr>
        <w:t>/feature_extractor.py):</w:t>
      </w:r>
      <w:r w:rsidRPr="00F33077">
        <w:t xml:space="preserve"> This component is responsible for gathering network traffic data. If implemented for real-time analysis, it uses </w:t>
      </w:r>
      <w:proofErr w:type="spellStart"/>
      <w:r w:rsidRPr="00F33077">
        <w:t>pyshark</w:t>
      </w:r>
      <w:proofErr w:type="spellEnd"/>
      <w:r w:rsidRPr="00F33077">
        <w:t xml:space="preserve"> or </w:t>
      </w:r>
      <w:proofErr w:type="spellStart"/>
      <w:r w:rsidRPr="00F33077">
        <w:t>scapy</w:t>
      </w:r>
      <w:proofErr w:type="spellEnd"/>
      <w:r w:rsidRPr="00F33077">
        <w:t xml:space="preserve"> to capture packets from a specified network interface. Alternatively, it might read data from network log files (e.g., NetFlow) or PCAP files. The feature_extractor.py script then processes this raw data, calculating the features required by the ML model (e.g., flow duration, packet counts, inter-arrival times) based on the selected_features.csv. </w:t>
      </w:r>
      <w:proofErr w:type="spellStart"/>
      <w:r w:rsidRPr="00F33077">
        <w:t>psutil</w:t>
      </w:r>
      <w:proofErr w:type="spellEnd"/>
      <w:r w:rsidRPr="00F33077">
        <w:t xml:space="preserve"> may be used here to monitor the monitoring process's resource consumption or gather host-based metrics.</w:t>
      </w:r>
    </w:p>
    <w:p w14:paraId="5D92DE13" w14:textId="77777777" w:rsidR="00F33077" w:rsidRPr="00F33077" w:rsidRDefault="00F33077" w:rsidP="00154F61">
      <w:pPr>
        <w:numPr>
          <w:ilvl w:val="0"/>
          <w:numId w:val="6"/>
        </w:numPr>
      </w:pPr>
      <w:r w:rsidRPr="00F33077">
        <w:rPr>
          <w:b/>
          <w:bCs/>
        </w:rPr>
        <w:t>Interactive Dashboard (Flask Routes in app.py, templates/dashboard.html, static/</w:t>
      </w:r>
      <w:proofErr w:type="spellStart"/>
      <w:r w:rsidRPr="00F33077">
        <w:rPr>
          <w:b/>
          <w:bCs/>
        </w:rPr>
        <w:t>js</w:t>
      </w:r>
      <w:proofErr w:type="spellEnd"/>
      <w:r w:rsidRPr="00F33077">
        <w:rPr>
          <w:b/>
          <w:bCs/>
        </w:rPr>
        <w:t>/):</w:t>
      </w:r>
      <w:r w:rsidRPr="00F33077">
        <w:t xml:space="preserve"> The main Flask application (app.py) defines routes like /dashboard. When accessed, the corresponding function gathers data (e.g., recent traffic statistics from the monitor, alert counts) and passes it to the dashboard.html template. Jinja2 templating renders the HTML dynamically. Client-side JavaScript (dashboard.js, charts.js) is used to handle dynamic updates (potentially using AJAX polling or </w:t>
      </w:r>
      <w:proofErr w:type="spellStart"/>
      <w:r w:rsidRPr="00F33077">
        <w:t>WebSockets</w:t>
      </w:r>
      <w:proofErr w:type="spellEnd"/>
      <w:r w:rsidRPr="00F33077">
        <w:t>, hinted by websocket.js) and render interactive charts (using a library like Chart.js, fed data from the backend or using backend-generated charts from matplotlib).</w:t>
      </w:r>
    </w:p>
    <w:p w14:paraId="665E6075" w14:textId="77777777" w:rsidR="00F33077" w:rsidRPr="00F33077" w:rsidRDefault="00F33077" w:rsidP="00154F61">
      <w:pPr>
        <w:numPr>
          <w:ilvl w:val="0"/>
          <w:numId w:val="6"/>
        </w:numPr>
      </w:pPr>
      <w:r w:rsidRPr="00F33077">
        <w:rPr>
          <w:b/>
          <w:bCs/>
        </w:rPr>
        <w:t>Alerting System:</w:t>
      </w:r>
      <w:r w:rsidRPr="00F33077">
        <w:t xml:space="preserve"> When the detector.py module identifies a potential DDoS attack (prediction = 1, possibly above a certain probability threshold), it triggers an alert. This likely involves writing to a dedicated log file (ddos_detector.log or within the logs/ </w:t>
      </w:r>
      <w:r w:rsidRPr="00F33077">
        <w:lastRenderedPageBreak/>
        <w:t>directory) and possibly updating a status flag or database table that the Flask backend can query to display alerts on the templates/alerts.html page. Real-time notification mechanisms (email, SMS) were not specified but could be integrated here.</w:t>
      </w:r>
    </w:p>
    <w:p w14:paraId="4DA75560" w14:textId="77777777" w:rsidR="00F33077" w:rsidRPr="00F33077" w:rsidRDefault="00F33077" w:rsidP="00154F61">
      <w:pPr>
        <w:numPr>
          <w:ilvl w:val="0"/>
          <w:numId w:val="6"/>
        </w:numPr>
      </w:pPr>
      <w:r w:rsidRPr="00F33077">
        <w:rPr>
          <w:b/>
          <w:bCs/>
        </w:rPr>
        <w:t>Reporting and Analysis (templates/reports.html):</w:t>
      </w:r>
      <w:r w:rsidRPr="00F33077">
        <w:t xml:space="preserve"> Routes in app.py handle requests for reports. They query historical logs or database records, perform analysis (e.g., using Pandas), generate summary statistics and visualizations (possibly saving Matplotlib plots as images or passing data to JavaScript charting libraries), and render the reports.html template.</w:t>
      </w:r>
    </w:p>
    <w:p w14:paraId="27831ACB" w14:textId="77777777" w:rsidR="00F33077" w:rsidRPr="00F33077" w:rsidRDefault="00F33077" w:rsidP="00154F61">
      <w:pPr>
        <w:numPr>
          <w:ilvl w:val="0"/>
          <w:numId w:val="6"/>
        </w:numPr>
      </w:pPr>
      <w:r w:rsidRPr="00F33077">
        <w:rPr>
          <w:b/>
          <w:bCs/>
        </w:rPr>
        <w:t>Settings Management (config.py, templates/settings.html):</w:t>
      </w:r>
      <w:r w:rsidRPr="00F33077">
        <w:t xml:space="preserve"> Application settings (e.g., detection thresholds, network interface to monitor, model file path) are loaded from config.py. The settings.html page provides a user interface, potentially allowing administrators to modify certain parameters, which would then be handled by specific routes in app.py to update the configuration (either in memory or by modifying the config file/database).</w:t>
      </w:r>
    </w:p>
    <w:p w14:paraId="6BA7AC32" w14:textId="77777777" w:rsidR="00F33077" w:rsidRPr="00F33077" w:rsidRDefault="00F33077" w:rsidP="00154F61">
      <w:pPr>
        <w:numPr>
          <w:ilvl w:val="0"/>
          <w:numId w:val="6"/>
        </w:numPr>
      </w:pPr>
      <w:r w:rsidRPr="00F33077">
        <w:rPr>
          <w:b/>
          <w:bCs/>
        </w:rPr>
        <w:t>System Logging:</w:t>
      </w:r>
      <w:r w:rsidRPr="00F33077">
        <w:t xml:space="preserve"> Python's built-in logging module is likely configured (possibly in app.py or config.py) to record system events, errors, detection events, and user actions to log files (e.g., in a logs/ directory or a main application log) for debugging and auditing purposes.</w:t>
      </w:r>
    </w:p>
    <w:p w14:paraId="1A85DAD3" w14:textId="77777777" w:rsidR="00F33077" w:rsidRPr="00F33077" w:rsidRDefault="00F33077" w:rsidP="00F33077">
      <w:bookmarkStart w:id="13" w:name="_Toc195227602"/>
      <w:r w:rsidRPr="00F33077">
        <w:t>4.7 User Interface Implementation</w:t>
      </w:r>
      <w:bookmarkEnd w:id="13"/>
    </w:p>
    <w:p w14:paraId="1C28906B" w14:textId="77777777" w:rsidR="00F33077" w:rsidRPr="00F33077" w:rsidRDefault="00F33077" w:rsidP="00F33077"/>
    <w:p w14:paraId="5B392273" w14:textId="77777777" w:rsidR="00F33077" w:rsidRPr="00F33077" w:rsidRDefault="00F33077" w:rsidP="00F33077">
      <w:r w:rsidRPr="00F33077">
        <w:t>The user interface (UI) was developed using standard web technologies integrated with the Flask framework:</w:t>
      </w:r>
    </w:p>
    <w:p w14:paraId="39EB7DDA" w14:textId="77777777" w:rsidR="00F33077" w:rsidRPr="00F33077" w:rsidRDefault="00F33077" w:rsidP="00154F61">
      <w:pPr>
        <w:numPr>
          <w:ilvl w:val="0"/>
          <w:numId w:val="7"/>
        </w:numPr>
      </w:pPr>
      <w:r w:rsidRPr="00F33077">
        <w:rPr>
          <w:b/>
          <w:bCs/>
        </w:rPr>
        <w:t>HTML Templates:</w:t>
      </w:r>
      <w:r w:rsidRPr="00F33077">
        <w:t xml:space="preserve"> Located in the templates/ directory, these files define the structure of the web pages. base.html likely serves as a master template providing common elements (header, footer, navigation), while other templates (dashboard.html, alerts.html, etc.) extend it to provide specific page content. Jinja2 syntax is used for dynamic content rendering (e.g., displaying variables passed from Flask, using loops and conditionals).</w:t>
      </w:r>
    </w:p>
    <w:p w14:paraId="1A47F980" w14:textId="77777777" w:rsidR="00F33077" w:rsidRPr="00F33077" w:rsidRDefault="00F33077" w:rsidP="00154F61">
      <w:pPr>
        <w:numPr>
          <w:ilvl w:val="0"/>
          <w:numId w:val="7"/>
        </w:numPr>
      </w:pPr>
      <w:r w:rsidRPr="00F33077">
        <w:rPr>
          <w:b/>
          <w:bCs/>
        </w:rPr>
        <w:lastRenderedPageBreak/>
        <w:t>CSS Styling:</w:t>
      </w:r>
      <w:r w:rsidRPr="00F33077">
        <w:t xml:space="preserve"> Found in static/</w:t>
      </w:r>
      <w:proofErr w:type="spellStart"/>
      <w:r w:rsidRPr="00F33077">
        <w:t>css</w:t>
      </w:r>
      <w:proofErr w:type="spellEnd"/>
      <w:r w:rsidRPr="00F33077">
        <w:t>/, files like style.css define the visual appearance (layout, colors, fonts) of the UI elements. A separate dark-theme.css suggests theme-switching capability might be implemented.</w:t>
      </w:r>
    </w:p>
    <w:p w14:paraId="563B6D27" w14:textId="77777777" w:rsidR="00F33077" w:rsidRDefault="00F33077" w:rsidP="00154F61">
      <w:pPr>
        <w:numPr>
          <w:ilvl w:val="0"/>
          <w:numId w:val="7"/>
        </w:numPr>
      </w:pPr>
      <w:r w:rsidRPr="00F33077">
        <w:rPr>
          <w:b/>
          <w:bCs/>
        </w:rPr>
        <w:t>JavaScript Interactivity:</w:t>
      </w:r>
      <w:r w:rsidRPr="00F33077">
        <w:t xml:space="preserve"> Located in static/</w:t>
      </w:r>
      <w:proofErr w:type="spellStart"/>
      <w:r w:rsidRPr="00F33077">
        <w:t>js</w:t>
      </w:r>
      <w:proofErr w:type="spellEnd"/>
      <w:r w:rsidRPr="00F33077">
        <w:t xml:space="preserve">/, these files handle client-side logic. dashboard.js likely manages updates to the dashboard elements. charts.js interfaces with a charting library (e.g., Chart.js) to render visualizations. websocket.js indicates the potential use of </w:t>
      </w:r>
      <w:proofErr w:type="spellStart"/>
      <w:r w:rsidRPr="00F33077">
        <w:t>WebSockets</w:t>
      </w:r>
      <w:proofErr w:type="spellEnd"/>
      <w:r w:rsidRPr="00F33077">
        <w:t xml:space="preserve"> for real-time communication between the server (Flask) and the browser, enabling live updates without page reloads.</w:t>
      </w:r>
    </w:p>
    <w:p w14:paraId="71D1C11C" w14:textId="77777777" w:rsidR="00723786" w:rsidRDefault="00723786" w:rsidP="00723786">
      <w:pPr>
        <w:ind w:left="720"/>
      </w:pPr>
    </w:p>
    <w:p w14:paraId="529EF155" w14:textId="45591C8D" w:rsidR="00723786" w:rsidRDefault="00723786" w:rsidP="00723786">
      <w:pPr>
        <w:ind w:left="720"/>
      </w:pPr>
      <w:r>
        <w:rPr>
          <w:noProof/>
        </w:rPr>
        <w:drawing>
          <wp:inline distT="0" distB="0" distL="0" distR="0" wp14:anchorId="06A92139" wp14:editId="02EDC93C">
            <wp:extent cx="5771418" cy="2780270"/>
            <wp:effectExtent l="0" t="0" r="1270" b="1270"/>
            <wp:docPr id="61833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1205" name="Picture 6183312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4968" cy="2786798"/>
                    </a:xfrm>
                    <a:prstGeom prst="rect">
                      <a:avLst/>
                    </a:prstGeom>
                  </pic:spPr>
                </pic:pic>
              </a:graphicData>
            </a:graphic>
          </wp:inline>
        </w:drawing>
      </w:r>
    </w:p>
    <w:p w14:paraId="4884E71B" w14:textId="4CDE9264" w:rsidR="00723786" w:rsidRPr="00F33077" w:rsidRDefault="00723786" w:rsidP="00723786">
      <w:pPr>
        <w:ind w:left="720"/>
        <w:jc w:val="center"/>
        <w:rPr>
          <w:rtl/>
          <w:lang w:bidi="ar-EG"/>
        </w:rPr>
      </w:pPr>
      <w:r w:rsidRPr="00F33077">
        <w:t xml:space="preserve">Figure 4.5: Screenshot of the </w:t>
      </w:r>
      <w:r>
        <w:t>login</w:t>
      </w:r>
      <w:r w:rsidRPr="00F33077">
        <w:t xml:space="preserve"> Interface</w:t>
      </w:r>
    </w:p>
    <w:p w14:paraId="334AA659" w14:textId="1112A77C" w:rsidR="00723786" w:rsidRDefault="00723786" w:rsidP="00723786">
      <w:pPr>
        <w:ind w:left="720"/>
        <w:rPr>
          <w:rtl/>
          <w:lang w:bidi="ar-EG"/>
        </w:rPr>
      </w:pPr>
      <w:r>
        <w:rPr>
          <w:rFonts w:hint="cs"/>
          <w:noProof/>
          <w:rtl/>
        </w:rPr>
        <w:lastRenderedPageBreak/>
        <w:drawing>
          <wp:inline distT="0" distB="0" distL="0" distR="0" wp14:anchorId="13AFFFAA" wp14:editId="6056F47A">
            <wp:extent cx="5474284" cy="7364549"/>
            <wp:effectExtent l="0" t="0" r="0" b="8255"/>
            <wp:docPr id="77233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164" name="Picture 772331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1282" cy="7373963"/>
                    </a:xfrm>
                    <a:prstGeom prst="rect">
                      <a:avLst/>
                    </a:prstGeom>
                  </pic:spPr>
                </pic:pic>
              </a:graphicData>
            </a:graphic>
          </wp:inline>
        </w:drawing>
      </w:r>
    </w:p>
    <w:p w14:paraId="24A969D4" w14:textId="24E5A2AC" w:rsidR="00723786" w:rsidRDefault="00723786" w:rsidP="00723786">
      <w:pPr>
        <w:ind w:left="720"/>
        <w:jc w:val="center"/>
      </w:pPr>
      <w:r w:rsidRPr="00F33077">
        <w:t>Figure 4.</w:t>
      </w:r>
      <w:r>
        <w:t>6</w:t>
      </w:r>
      <w:r w:rsidRPr="00F33077">
        <w:t xml:space="preserve">: Screenshot of the </w:t>
      </w:r>
      <w:r>
        <w:t>Homepage</w:t>
      </w:r>
      <w:r w:rsidRPr="00F33077">
        <w:t xml:space="preserve"> Interface.</w:t>
      </w:r>
    </w:p>
    <w:p w14:paraId="4ADB7CF4" w14:textId="77777777" w:rsidR="00A243DE" w:rsidRDefault="00A243DE" w:rsidP="00723786">
      <w:pPr>
        <w:ind w:left="720"/>
        <w:jc w:val="center"/>
      </w:pPr>
    </w:p>
    <w:p w14:paraId="285B6B16" w14:textId="58345237" w:rsidR="00A243DE" w:rsidRPr="00F33077" w:rsidRDefault="00A243DE" w:rsidP="00723786">
      <w:pPr>
        <w:ind w:left="720"/>
        <w:jc w:val="center"/>
        <w:rPr>
          <w:rtl/>
          <w:lang w:bidi="ar-EG"/>
        </w:rPr>
      </w:pPr>
      <w:r>
        <w:rPr>
          <w:rFonts w:hint="cs"/>
          <w:noProof/>
          <w:rtl/>
        </w:rPr>
        <w:lastRenderedPageBreak/>
        <w:drawing>
          <wp:inline distT="0" distB="0" distL="0" distR="0" wp14:anchorId="6A42E018" wp14:editId="75108A82">
            <wp:extent cx="5943600" cy="5925185"/>
            <wp:effectExtent l="0" t="0" r="0" b="0"/>
            <wp:docPr id="1143693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93243" name="Picture 11436932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25185"/>
                    </a:xfrm>
                    <a:prstGeom prst="rect">
                      <a:avLst/>
                    </a:prstGeom>
                  </pic:spPr>
                </pic:pic>
              </a:graphicData>
            </a:graphic>
          </wp:inline>
        </w:drawing>
      </w:r>
    </w:p>
    <w:p w14:paraId="28A93993" w14:textId="77777777" w:rsidR="00A243DE" w:rsidRDefault="00F33077" w:rsidP="00723786">
      <w:pPr>
        <w:jc w:val="center"/>
      </w:pPr>
      <w:r w:rsidRPr="00F33077">
        <w:t>Figure 4.</w:t>
      </w:r>
      <w:r w:rsidR="00A243DE">
        <w:t>7</w:t>
      </w:r>
      <w:r w:rsidRPr="00F33077">
        <w:t>: Screenshot of the Main Dashboard Interface.</w:t>
      </w:r>
    </w:p>
    <w:p w14:paraId="02A886C8" w14:textId="4E6BACA0" w:rsidR="00A243DE" w:rsidRDefault="00A243DE" w:rsidP="00723786">
      <w:pPr>
        <w:jc w:val="center"/>
      </w:pPr>
      <w:r>
        <w:rPr>
          <w:noProof/>
        </w:rPr>
        <w:lastRenderedPageBreak/>
        <w:drawing>
          <wp:inline distT="0" distB="0" distL="0" distR="0" wp14:anchorId="13CA555D" wp14:editId="23BF1836">
            <wp:extent cx="5943600" cy="3749040"/>
            <wp:effectExtent l="0" t="0" r="0" b="3810"/>
            <wp:docPr id="453674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4088" name="Picture 4536740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r w:rsidR="00F33077" w:rsidRPr="00F33077">
        <w:br/>
        <w:t>Figure 4.</w:t>
      </w:r>
      <w:r>
        <w:t>8</w:t>
      </w:r>
      <w:r w:rsidR="00F33077" w:rsidRPr="00F33077">
        <w:t>: Screenshot of the Alerts Page.</w:t>
      </w:r>
    </w:p>
    <w:p w14:paraId="40D76036" w14:textId="78B6927C" w:rsidR="00F33077" w:rsidRDefault="00A243DE" w:rsidP="00723786">
      <w:pPr>
        <w:jc w:val="center"/>
        <w:rPr>
          <w:rtl/>
        </w:rPr>
      </w:pPr>
      <w:r>
        <w:rPr>
          <w:noProof/>
        </w:rPr>
        <w:lastRenderedPageBreak/>
        <w:drawing>
          <wp:inline distT="0" distB="0" distL="0" distR="0" wp14:anchorId="7319C177" wp14:editId="0F1E9822">
            <wp:extent cx="5943600" cy="4371340"/>
            <wp:effectExtent l="0" t="0" r="0" b="0"/>
            <wp:docPr id="1078635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5321" name="Picture 10786353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inline>
        </w:drawing>
      </w:r>
      <w:r w:rsidR="00F33077" w:rsidRPr="00F33077">
        <w:br/>
        <w:t>Figure 4.</w:t>
      </w:r>
      <w:r>
        <w:t>9</w:t>
      </w:r>
      <w:r w:rsidR="00F33077" w:rsidRPr="00F33077">
        <w:t>: Screenshot of the Reports Page.</w:t>
      </w:r>
    </w:p>
    <w:p w14:paraId="5C704E54" w14:textId="77777777" w:rsidR="00284AB5" w:rsidRDefault="00284AB5" w:rsidP="00723786">
      <w:pPr>
        <w:jc w:val="center"/>
        <w:rPr>
          <w:rtl/>
        </w:rPr>
      </w:pPr>
    </w:p>
    <w:p w14:paraId="6A95D8E6" w14:textId="77777777" w:rsidR="00284AB5" w:rsidRPr="00F33077" w:rsidRDefault="00284AB5" w:rsidP="00723786">
      <w:pPr>
        <w:jc w:val="center"/>
      </w:pPr>
    </w:p>
    <w:p w14:paraId="2192D8CD" w14:textId="77777777" w:rsidR="00F33077" w:rsidRPr="00F33077" w:rsidRDefault="00F33077" w:rsidP="00F33077">
      <w:bookmarkStart w:id="14" w:name="_Toc195227603"/>
      <w:r w:rsidRPr="00F33077">
        <w:t>4.8 Integration and Deployment Considerations</w:t>
      </w:r>
      <w:bookmarkEnd w:id="14"/>
    </w:p>
    <w:p w14:paraId="1993FA81" w14:textId="77777777" w:rsidR="00F33077" w:rsidRPr="00F33077" w:rsidRDefault="00F33077" w:rsidP="00F33077"/>
    <w:p w14:paraId="5CFDEC05" w14:textId="77777777" w:rsidR="00F33077" w:rsidRPr="00F33077" w:rsidRDefault="00F33077" w:rsidP="00F33077">
      <w:r w:rsidRPr="00F33077">
        <w:t>The various modules were integrated through the Flask application (app.py), which acts as the central controller. The network monitor feeds data to the feature extractor, which prepares input for the detector. The detector's output influences alerts and data displayed on the dashboard via Flask routes and templates.</w:t>
      </w:r>
    </w:p>
    <w:p w14:paraId="14546EC2" w14:textId="77777777" w:rsidR="00F33077" w:rsidRPr="00F33077" w:rsidRDefault="00F33077" w:rsidP="00154F61">
      <w:pPr>
        <w:numPr>
          <w:ilvl w:val="0"/>
          <w:numId w:val="8"/>
        </w:numPr>
      </w:pPr>
      <w:r w:rsidRPr="00F33077">
        <w:rPr>
          <w:b/>
          <w:bCs/>
        </w:rPr>
        <w:t>Dependency Management:</w:t>
      </w:r>
      <w:r w:rsidRPr="00F33077">
        <w:t xml:space="preserve"> requirements.txt ensures that all necessary libraries can be installed consistently in any environment using pip install -r requirements.txt.</w:t>
      </w:r>
    </w:p>
    <w:p w14:paraId="0629D462" w14:textId="77777777" w:rsidR="00F33077" w:rsidRPr="00F33077" w:rsidRDefault="00F33077" w:rsidP="00154F61">
      <w:pPr>
        <w:numPr>
          <w:ilvl w:val="0"/>
          <w:numId w:val="8"/>
        </w:numPr>
      </w:pPr>
      <w:r w:rsidRPr="00F33077">
        <w:rPr>
          <w:b/>
          <w:bCs/>
        </w:rPr>
        <w:lastRenderedPageBreak/>
        <w:t>Running the Application:</w:t>
      </w:r>
      <w:r w:rsidRPr="00F33077">
        <w:t xml:space="preserve"> The system is run locally using the Flask development server (e.g., flask run). The user noted it requires administrator/root privileges, likely for network packet capture capabilities. It currently runs in debug mode, which is suitable for development but should be disabled for any production deployment.</w:t>
      </w:r>
    </w:p>
    <w:p w14:paraId="0DC56728" w14:textId="77777777" w:rsidR="00F33077" w:rsidRDefault="00F33077" w:rsidP="00154F61">
      <w:pPr>
        <w:numPr>
          <w:ilvl w:val="0"/>
          <w:numId w:val="8"/>
        </w:numPr>
      </w:pPr>
      <w:r w:rsidRPr="00F33077">
        <w:rPr>
          <w:b/>
          <w:bCs/>
        </w:rPr>
        <w:t>Deployment:</w:t>
      </w:r>
      <w:r w:rsidRPr="00F33077">
        <w:t xml:space="preserve"> While not the primary focus, deploying this system would involve using a production-grade web server (like </w:t>
      </w:r>
      <w:proofErr w:type="spellStart"/>
      <w:r w:rsidRPr="00F33077">
        <w:t>Gunicorn</w:t>
      </w:r>
      <w:proofErr w:type="spellEnd"/>
      <w:r w:rsidRPr="00F33077">
        <w:t xml:space="preserve"> or </w:t>
      </w:r>
      <w:proofErr w:type="spellStart"/>
      <w:r w:rsidRPr="00F33077">
        <w:t>uWSGI</w:t>
      </w:r>
      <w:proofErr w:type="spellEnd"/>
      <w:r w:rsidRPr="00F33077">
        <w:t>) behind a reverse proxy (like Nginx), configuring proper logging, security (HTTPS), and ensuring the necessary permissions for network monitoring on the deployment server.</w:t>
      </w:r>
    </w:p>
    <w:p w14:paraId="0EA54A06" w14:textId="77777777" w:rsidR="00284AB5" w:rsidRDefault="00284AB5" w:rsidP="00284AB5">
      <w:pPr>
        <w:rPr>
          <w:rtl/>
        </w:rPr>
      </w:pPr>
    </w:p>
    <w:p w14:paraId="10129653" w14:textId="77777777" w:rsidR="00284AB5" w:rsidRPr="00F33077" w:rsidRDefault="00284AB5" w:rsidP="00284AB5"/>
    <w:p w14:paraId="1D1EA978" w14:textId="1527A12C" w:rsidR="00F33077" w:rsidRPr="00F33077" w:rsidRDefault="00F33077" w:rsidP="00284AB5">
      <w:bookmarkStart w:id="15" w:name="_Toc195227604"/>
      <w:r w:rsidRPr="00F33077">
        <w:t>4.9 Implementation Challenges</w:t>
      </w:r>
      <w:bookmarkEnd w:id="15"/>
    </w:p>
    <w:p w14:paraId="3C582F32" w14:textId="77777777" w:rsidR="00F33077" w:rsidRPr="00F33077" w:rsidRDefault="00F33077" w:rsidP="00F33077">
      <w:r w:rsidRPr="00F33077">
        <w:t>During the implementation phase, several challenges were likely encountered:</w:t>
      </w:r>
    </w:p>
    <w:p w14:paraId="1E175966" w14:textId="77777777" w:rsidR="00F33077" w:rsidRPr="00F33077" w:rsidRDefault="00F33077" w:rsidP="00154F61">
      <w:pPr>
        <w:numPr>
          <w:ilvl w:val="0"/>
          <w:numId w:val="9"/>
        </w:numPr>
      </w:pPr>
      <w:r w:rsidRPr="00F33077">
        <w:rPr>
          <w:b/>
          <w:bCs/>
        </w:rPr>
        <w:t>Real-time Processing:</w:t>
      </w:r>
      <w:r w:rsidRPr="00F33077">
        <w:t xml:space="preserve"> If live network capture was implemented, ensuring efficient feature extraction and model prediction within acceptable latency limits would be a challenge, especially under high traffic loads.</w:t>
      </w:r>
    </w:p>
    <w:p w14:paraId="00CD556E" w14:textId="77777777" w:rsidR="00F33077" w:rsidRPr="00F33077" w:rsidRDefault="00F33077" w:rsidP="00154F61">
      <w:pPr>
        <w:numPr>
          <w:ilvl w:val="0"/>
          <w:numId w:val="9"/>
        </w:numPr>
      </w:pPr>
      <w:r w:rsidRPr="00F33077">
        <w:rPr>
          <w:b/>
          <w:bCs/>
        </w:rPr>
        <w:t>Permissions:</w:t>
      </w:r>
      <w:r w:rsidRPr="00F33077">
        <w:t xml:space="preserve"> Gaining the necessary root/administrator privileges for packet capture in different operating environments can be complex.</w:t>
      </w:r>
    </w:p>
    <w:p w14:paraId="6053195A" w14:textId="77777777" w:rsidR="00F33077" w:rsidRPr="00F33077" w:rsidRDefault="00F33077" w:rsidP="00154F61">
      <w:pPr>
        <w:numPr>
          <w:ilvl w:val="0"/>
          <w:numId w:val="9"/>
        </w:numPr>
      </w:pPr>
      <w:r w:rsidRPr="00F33077">
        <w:rPr>
          <w:b/>
          <w:bCs/>
        </w:rPr>
        <w:t>Library Dependencies:</w:t>
      </w:r>
      <w:r w:rsidRPr="00F33077">
        <w:t xml:space="preserve"> Managing potential conflicts between library versions and ensuring compatibility across the stack.</w:t>
      </w:r>
    </w:p>
    <w:p w14:paraId="6F007AF8" w14:textId="77777777" w:rsidR="00F33077" w:rsidRPr="00F33077" w:rsidRDefault="00F33077" w:rsidP="00154F61">
      <w:pPr>
        <w:numPr>
          <w:ilvl w:val="0"/>
          <w:numId w:val="9"/>
        </w:numPr>
      </w:pPr>
      <w:r w:rsidRPr="00F33077">
        <w:rPr>
          <w:b/>
          <w:bCs/>
        </w:rPr>
        <w:t>Data Handling:</w:t>
      </w:r>
      <w:r w:rsidRPr="00F33077">
        <w:t xml:space="preserve"> Efficiently processing potentially large volumes of network data generated by the CICIDS2017 dataset or live traffic.</w:t>
      </w:r>
    </w:p>
    <w:p w14:paraId="007A6945" w14:textId="77777777" w:rsidR="00F33077" w:rsidRPr="00F33077" w:rsidRDefault="00F33077" w:rsidP="00154F61">
      <w:pPr>
        <w:numPr>
          <w:ilvl w:val="0"/>
          <w:numId w:val="9"/>
        </w:numPr>
      </w:pPr>
      <w:r w:rsidRPr="00F33077">
        <w:rPr>
          <w:b/>
          <w:bCs/>
        </w:rPr>
        <w:t>Frontend Dynamics:</w:t>
      </w:r>
      <w:r w:rsidRPr="00F33077">
        <w:t xml:space="preserve"> Implementing smooth real-time updates on the dashboard using JavaScript, potentially involving complexities with AJAX or </w:t>
      </w:r>
      <w:proofErr w:type="spellStart"/>
      <w:r w:rsidRPr="00F33077">
        <w:t>WebSockets</w:t>
      </w:r>
      <w:proofErr w:type="spellEnd"/>
      <w:r w:rsidRPr="00F33077">
        <w:t>.</w:t>
      </w:r>
    </w:p>
    <w:p w14:paraId="73252234" w14:textId="77777777" w:rsidR="00F33077" w:rsidRPr="00F33077" w:rsidRDefault="00F33077" w:rsidP="00F33077">
      <w:r w:rsidRPr="00F33077">
        <w:rPr>
          <w:b/>
          <w:bCs/>
        </w:rPr>
        <w:t>4.10 Chapter Summary</w:t>
      </w:r>
    </w:p>
    <w:p w14:paraId="729E1030" w14:textId="77777777" w:rsidR="00F33077" w:rsidRPr="00F33077" w:rsidRDefault="00F33077" w:rsidP="00F33077">
      <w:r w:rsidRPr="00F33077">
        <w:t xml:space="preserve">This chapter documented the implementation of the DDoS Detector system. It detailed the setup of the development environment, the Flask-based system architecture, the specific steps taken for </w:t>
      </w:r>
      <w:r w:rsidRPr="00F33077">
        <w:lastRenderedPageBreak/>
        <w:t>data preprocessing based on the CICIDS2017 dataset, the construction and training of the hybrid machine learning model using Scikit-learn, and the development of core modules for network monitoring, detection, alerting, reporting, and user interaction. The implementation successfully integrates machine learning capabilities with a web-based monitoring dashboard, providing a functional prototype for DDoS attack detection. The final system relies on the specified Python libraries and follows the structured design outlined, achieving the core objectives set forth for this phase.</w:t>
      </w:r>
    </w:p>
    <w:p w14:paraId="34DFEB03" w14:textId="77777777" w:rsidR="00F33077" w:rsidRPr="00F33077" w:rsidRDefault="00F33077" w:rsidP="00F33077"/>
    <w:p w14:paraId="0D47A962" w14:textId="77777777" w:rsidR="00F33077" w:rsidRPr="00F33077" w:rsidRDefault="00F33077" w:rsidP="00F33077"/>
    <w:p w14:paraId="1139DF88" w14:textId="77777777" w:rsidR="00F33077" w:rsidRPr="00F33077" w:rsidRDefault="00F33077" w:rsidP="00F33077"/>
    <w:p w14:paraId="2A9B88A1" w14:textId="77777777" w:rsidR="00F33077" w:rsidRDefault="00F33077" w:rsidP="00F33077">
      <w:pPr>
        <w:rPr>
          <w:rtl/>
        </w:rPr>
      </w:pPr>
    </w:p>
    <w:p w14:paraId="33DF458D" w14:textId="77777777" w:rsidR="00F33077" w:rsidRDefault="00F33077" w:rsidP="00F33077">
      <w:pPr>
        <w:rPr>
          <w:rtl/>
        </w:rPr>
      </w:pPr>
    </w:p>
    <w:p w14:paraId="0BA5A1F9" w14:textId="77777777" w:rsidR="00F33077" w:rsidRDefault="00F33077" w:rsidP="00F33077">
      <w:pPr>
        <w:rPr>
          <w:rtl/>
        </w:rPr>
      </w:pPr>
    </w:p>
    <w:p w14:paraId="74D2E133" w14:textId="77777777" w:rsidR="00F33077" w:rsidRDefault="00F33077" w:rsidP="00F33077">
      <w:pPr>
        <w:rPr>
          <w:rtl/>
        </w:rPr>
      </w:pPr>
    </w:p>
    <w:p w14:paraId="4A319A5F" w14:textId="77777777" w:rsidR="00F33077" w:rsidRDefault="00F33077" w:rsidP="00F33077"/>
    <w:p w14:paraId="75AAE19F" w14:textId="77777777" w:rsidR="00ED7EDF" w:rsidRDefault="00ED7EDF" w:rsidP="00ED7EDF">
      <w:pPr>
        <w:spacing w:line="278" w:lineRule="auto"/>
        <w:jc w:val="left"/>
      </w:pPr>
      <w:r>
        <w:br w:type="page"/>
      </w:r>
    </w:p>
    <w:p w14:paraId="379E9682" w14:textId="77777777" w:rsidR="00ED7EDF" w:rsidRDefault="00ED7EDF" w:rsidP="00ED7EDF">
      <w:pPr>
        <w:pStyle w:val="Title"/>
        <w:jc w:val="center"/>
      </w:pPr>
    </w:p>
    <w:p w14:paraId="5A00DBE8" w14:textId="77777777" w:rsidR="00ED7EDF" w:rsidRDefault="00ED7EDF" w:rsidP="00ED7EDF">
      <w:pPr>
        <w:pStyle w:val="Title"/>
        <w:jc w:val="center"/>
      </w:pPr>
    </w:p>
    <w:p w14:paraId="6E013596" w14:textId="77777777" w:rsidR="00ED7EDF" w:rsidRDefault="00ED7EDF" w:rsidP="00ED7EDF">
      <w:pPr>
        <w:pStyle w:val="Title"/>
        <w:jc w:val="center"/>
      </w:pPr>
    </w:p>
    <w:p w14:paraId="3F71A152" w14:textId="77777777" w:rsidR="00ED7EDF" w:rsidRDefault="00ED7EDF" w:rsidP="00ED7EDF">
      <w:pPr>
        <w:pStyle w:val="Title"/>
        <w:jc w:val="center"/>
      </w:pPr>
    </w:p>
    <w:p w14:paraId="05469AF0" w14:textId="77777777" w:rsidR="00ED7EDF" w:rsidRDefault="00ED7EDF" w:rsidP="00ED7EDF">
      <w:pPr>
        <w:pStyle w:val="Title"/>
        <w:jc w:val="center"/>
      </w:pPr>
    </w:p>
    <w:p w14:paraId="00B29BFE" w14:textId="77777777" w:rsidR="00ED7EDF" w:rsidRPr="00520B41" w:rsidRDefault="00ED7EDF" w:rsidP="00ED7EDF">
      <w:pPr>
        <w:pStyle w:val="Chaptertitle1"/>
      </w:pPr>
      <w:r w:rsidRPr="00520B41">
        <w:t xml:space="preserve">Chapter </w:t>
      </w:r>
      <w:r w:rsidR="00963023">
        <w:t>5</w:t>
      </w:r>
    </w:p>
    <w:p w14:paraId="5F171898" w14:textId="77777777" w:rsidR="00ED7EDF" w:rsidRPr="00520B41" w:rsidRDefault="00963023" w:rsidP="00ED7EDF">
      <w:pPr>
        <w:pStyle w:val="Chaptertitle"/>
      </w:pPr>
      <w:bookmarkStart w:id="16" w:name="_Toc198529900"/>
      <w:r w:rsidRPr="00963023">
        <w:t>Testing &amp; Evaluation</w:t>
      </w:r>
      <w:bookmarkEnd w:id="16"/>
    </w:p>
    <w:p w14:paraId="14175757" w14:textId="77777777" w:rsidR="00ED7EDF" w:rsidRDefault="00ED7EDF" w:rsidP="00ED7EDF">
      <w:pPr>
        <w:spacing w:line="278" w:lineRule="auto"/>
        <w:jc w:val="left"/>
      </w:pPr>
      <w:r>
        <w:br w:type="page"/>
      </w:r>
    </w:p>
    <w:p w14:paraId="5E7E548F" w14:textId="77777777" w:rsidR="00ED7EDF" w:rsidRDefault="00ED7EDF" w:rsidP="00ED7EDF"/>
    <w:p w14:paraId="6883207F" w14:textId="77777777" w:rsidR="00963023" w:rsidRDefault="00963023" w:rsidP="00963023"/>
    <w:p w14:paraId="57E4295A" w14:textId="77777777" w:rsidR="00284AB5" w:rsidRDefault="00284AB5" w:rsidP="00284AB5">
      <w:r w:rsidRPr="00284AB5">
        <w:t>This chapter delineates the comprehensive testing and evaluation methodologies employed to assess the performance, reliability, and efficacy of the proposed DDoS detection system. The evaluation framework encompasses a multi-tiered testing strategy, including unit, integration, and user testing, alongside a detailed analysis of performance metrics. Furthermore, a comparative analysis with existing commercial, open-source, and academic solutions underscores the system’s unique contributions and competitive advantages. The testing procedures were designed to ensure robustness, scalability, and operational efficiency under diverse network conditions.</w:t>
      </w:r>
    </w:p>
    <w:p w14:paraId="555AA5C5" w14:textId="77777777" w:rsidR="00246C69" w:rsidRDefault="00246C69" w:rsidP="00284AB5"/>
    <w:p w14:paraId="53E4CEA0" w14:textId="37C389EA" w:rsidR="00246C69" w:rsidRPr="00246C69" w:rsidRDefault="00246C69" w:rsidP="00246C69">
      <w:pPr>
        <w:rPr>
          <w:b/>
          <w:bCs/>
        </w:rPr>
      </w:pPr>
      <w:r>
        <w:rPr>
          <w:b/>
          <w:bCs/>
        </w:rPr>
        <w:t>5.1</w:t>
      </w:r>
      <w:r w:rsidRPr="00246C69">
        <w:rPr>
          <w:b/>
          <w:bCs/>
        </w:rPr>
        <w:t>. Requirements</w:t>
      </w:r>
    </w:p>
    <w:p w14:paraId="0BD7A3AC" w14:textId="77777777" w:rsidR="00246C69" w:rsidRPr="00246C69" w:rsidRDefault="00246C69" w:rsidP="00246C69">
      <w:r w:rsidRPr="00246C69">
        <w:t xml:space="preserve">This section delineates the functional and non-functional requirements for the </w:t>
      </w:r>
      <w:proofErr w:type="spellStart"/>
      <w:r w:rsidRPr="00246C69">
        <w:rPr>
          <w:b/>
          <w:bCs/>
        </w:rPr>
        <w:t>DDoSDetector</w:t>
      </w:r>
      <w:proofErr w:type="spellEnd"/>
      <w:r w:rsidRPr="00246C69">
        <w:t xml:space="preserve"> system, a machine learning-based model designed to detect Distributed Denial of Service (DDoS) attacks. These requirements provide a clear specification of the system’s expected behavior and performance characteristics, ensuring alignment with the project’s objectives of enhancing cybersecurity through accurate and timely attack detection.</w:t>
      </w:r>
    </w:p>
    <w:p w14:paraId="6AAEC543" w14:textId="44F2AB3F" w:rsidR="00246C69" w:rsidRPr="00246C69" w:rsidRDefault="00246C69" w:rsidP="00246C69">
      <w:pPr>
        <w:rPr>
          <w:b/>
          <w:bCs/>
        </w:rPr>
      </w:pPr>
      <w:r>
        <w:rPr>
          <w:b/>
          <w:bCs/>
        </w:rPr>
        <w:t>5.1.2</w:t>
      </w:r>
      <w:r w:rsidRPr="00246C69">
        <w:rPr>
          <w:b/>
          <w:bCs/>
        </w:rPr>
        <w:t xml:space="preserve"> Functional Requirements</w:t>
      </w:r>
    </w:p>
    <w:p w14:paraId="4DD29BFE" w14:textId="77777777" w:rsidR="00246C69" w:rsidRPr="00246C69" w:rsidRDefault="00246C69" w:rsidP="00246C69">
      <w:r w:rsidRPr="00246C69">
        <w:t xml:space="preserve">Functional requirements define the specific capabilities and behaviors that the </w:t>
      </w:r>
      <w:proofErr w:type="spellStart"/>
      <w:r w:rsidRPr="00246C69">
        <w:rPr>
          <w:b/>
          <w:bCs/>
        </w:rPr>
        <w:t>DDoSDetector</w:t>
      </w:r>
      <w:proofErr w:type="spellEnd"/>
      <w:r w:rsidRPr="00246C69">
        <w:t xml:space="preserve"> system must exhibit to fulfill its purpose of detecting DDoS attacks effectively. These requirements are derived from the system’s operational goals and the needs of network administrators.</w:t>
      </w:r>
    </w:p>
    <w:p w14:paraId="23B73465" w14:textId="77777777" w:rsidR="00246C69" w:rsidRPr="00246C69" w:rsidRDefault="00246C69" w:rsidP="00154F61">
      <w:pPr>
        <w:numPr>
          <w:ilvl w:val="0"/>
          <w:numId w:val="22"/>
        </w:numPr>
      </w:pPr>
      <w:r w:rsidRPr="00246C69">
        <w:rPr>
          <w:b/>
          <w:bCs/>
        </w:rPr>
        <w:t>Real-Time Traffic Monitoring</w:t>
      </w:r>
      <w:r w:rsidRPr="00246C69">
        <w:t xml:space="preserve"> </w:t>
      </w:r>
    </w:p>
    <w:p w14:paraId="4661C75B" w14:textId="77777777" w:rsidR="00246C69" w:rsidRPr="00246C69" w:rsidRDefault="00246C69" w:rsidP="00154F61">
      <w:pPr>
        <w:numPr>
          <w:ilvl w:val="1"/>
          <w:numId w:val="22"/>
        </w:numPr>
      </w:pPr>
      <w:r w:rsidRPr="00246C69">
        <w:rPr>
          <w:b/>
          <w:bCs/>
        </w:rPr>
        <w:t>Description</w:t>
      </w:r>
      <w:r w:rsidRPr="00246C69">
        <w:t>: The system shall continuously monitor network traffic in real-time to identify patterns indicative of DDoS attacks.</w:t>
      </w:r>
    </w:p>
    <w:p w14:paraId="3029BE88" w14:textId="77777777" w:rsidR="00246C69" w:rsidRPr="00246C69" w:rsidRDefault="00246C69" w:rsidP="00154F61">
      <w:pPr>
        <w:numPr>
          <w:ilvl w:val="1"/>
          <w:numId w:val="22"/>
        </w:numPr>
      </w:pPr>
      <w:r w:rsidRPr="00246C69">
        <w:rPr>
          <w:b/>
          <w:bCs/>
        </w:rPr>
        <w:lastRenderedPageBreak/>
        <w:t>Details</w:t>
      </w:r>
      <w:r w:rsidRPr="00246C69">
        <w:t>: The system must process incoming network packets, including protocols such as TCP, UDP, ICMP, and HTTP, to extract relevant features (e.g., packet size, inter-arrival time, and source/destination IP addresses).</w:t>
      </w:r>
    </w:p>
    <w:p w14:paraId="4C7F4464" w14:textId="77777777" w:rsidR="00246C69" w:rsidRPr="00246C69" w:rsidRDefault="00246C69" w:rsidP="00154F61">
      <w:pPr>
        <w:numPr>
          <w:ilvl w:val="1"/>
          <w:numId w:val="22"/>
        </w:numPr>
      </w:pPr>
      <w:r w:rsidRPr="00246C69">
        <w:rPr>
          <w:b/>
          <w:bCs/>
        </w:rPr>
        <w:t>Rationale</w:t>
      </w:r>
      <w:r w:rsidRPr="00246C69">
        <w:t>: Real-time monitoring is essential for early detection, enabling rapid response to mitigate attack impacts.</w:t>
      </w:r>
    </w:p>
    <w:p w14:paraId="496F9A20" w14:textId="77777777" w:rsidR="00246C69" w:rsidRPr="00246C69" w:rsidRDefault="00246C69" w:rsidP="00154F61">
      <w:pPr>
        <w:numPr>
          <w:ilvl w:val="0"/>
          <w:numId w:val="22"/>
        </w:numPr>
      </w:pPr>
      <w:r w:rsidRPr="00246C69">
        <w:rPr>
          <w:b/>
          <w:bCs/>
        </w:rPr>
        <w:t>Anomaly Detection</w:t>
      </w:r>
      <w:r w:rsidRPr="00246C69">
        <w:t xml:space="preserve"> </w:t>
      </w:r>
    </w:p>
    <w:p w14:paraId="5978A9BF" w14:textId="77777777" w:rsidR="00246C69" w:rsidRPr="00246C69" w:rsidRDefault="00246C69" w:rsidP="00154F61">
      <w:pPr>
        <w:numPr>
          <w:ilvl w:val="1"/>
          <w:numId w:val="22"/>
        </w:numPr>
      </w:pPr>
      <w:r w:rsidRPr="00246C69">
        <w:rPr>
          <w:b/>
          <w:bCs/>
        </w:rPr>
        <w:t>Description</w:t>
      </w:r>
      <w:r w:rsidRPr="00246C69">
        <w:t>: The system shall employ machine learning algorithms to detect anomalous traffic patterns that deviate from normal network behavior.</w:t>
      </w:r>
    </w:p>
    <w:p w14:paraId="0514E25A" w14:textId="77777777" w:rsidR="00246C69" w:rsidRPr="00246C69" w:rsidRDefault="00246C69" w:rsidP="00154F61">
      <w:pPr>
        <w:numPr>
          <w:ilvl w:val="1"/>
          <w:numId w:val="22"/>
        </w:numPr>
      </w:pPr>
      <w:r w:rsidRPr="00246C69">
        <w:rPr>
          <w:b/>
          <w:bCs/>
        </w:rPr>
        <w:t>Details</w:t>
      </w:r>
      <w:r w:rsidRPr="00246C69">
        <w:t>: Algorithms such as Random Forest, Support Vector Machine (SVM), and Convolutional Neural Networks (CNN) combined with Long Short-Term Memory (LSTM) shall be used to classify traffic as benign or malicious based on trained models. The system must achieve a detection accuracy of at least 95% as validated on datasets like CICIDS2017 and CICDDoS2019.</w:t>
      </w:r>
    </w:p>
    <w:p w14:paraId="0D3C41A2" w14:textId="77777777" w:rsidR="00246C69" w:rsidRPr="00246C69" w:rsidRDefault="00246C69" w:rsidP="00154F61">
      <w:pPr>
        <w:numPr>
          <w:ilvl w:val="1"/>
          <w:numId w:val="22"/>
        </w:numPr>
      </w:pPr>
      <w:r w:rsidRPr="00246C69">
        <w:rPr>
          <w:b/>
          <w:bCs/>
        </w:rPr>
        <w:t>Rationale</w:t>
      </w:r>
      <w:r w:rsidRPr="00246C69">
        <w:t>: Accurate anomaly detection is critical for distinguishing DDoS attack traffic from legitimate traffic, reducing false positives.</w:t>
      </w:r>
    </w:p>
    <w:p w14:paraId="5BAE9A66" w14:textId="77777777" w:rsidR="00246C69" w:rsidRPr="00246C69" w:rsidRDefault="00246C69" w:rsidP="00154F61">
      <w:pPr>
        <w:numPr>
          <w:ilvl w:val="0"/>
          <w:numId w:val="22"/>
        </w:numPr>
      </w:pPr>
      <w:r w:rsidRPr="00246C69">
        <w:rPr>
          <w:b/>
          <w:bCs/>
        </w:rPr>
        <w:t>Alert Generation</w:t>
      </w:r>
      <w:r w:rsidRPr="00246C69">
        <w:t xml:space="preserve"> </w:t>
      </w:r>
    </w:p>
    <w:p w14:paraId="54661DE2" w14:textId="77777777" w:rsidR="00246C69" w:rsidRPr="00246C69" w:rsidRDefault="00246C69" w:rsidP="00154F61">
      <w:pPr>
        <w:numPr>
          <w:ilvl w:val="1"/>
          <w:numId w:val="22"/>
        </w:numPr>
      </w:pPr>
      <w:r w:rsidRPr="00246C69">
        <w:rPr>
          <w:b/>
          <w:bCs/>
        </w:rPr>
        <w:t>Description</w:t>
      </w:r>
      <w:r w:rsidRPr="00246C69">
        <w:t>: The system shall generate alerts upon detecting a potential DDoS attack, providing actionable information to network administrators.</w:t>
      </w:r>
    </w:p>
    <w:p w14:paraId="6C955757" w14:textId="77777777" w:rsidR="00246C69" w:rsidRPr="00246C69" w:rsidRDefault="00246C69" w:rsidP="00154F61">
      <w:pPr>
        <w:numPr>
          <w:ilvl w:val="1"/>
          <w:numId w:val="22"/>
        </w:numPr>
      </w:pPr>
      <w:r w:rsidRPr="00246C69">
        <w:rPr>
          <w:b/>
          <w:bCs/>
        </w:rPr>
        <w:t>Details</w:t>
      </w:r>
      <w:r w:rsidRPr="00246C69">
        <w:t>: Alerts must include details such as attack type (e.g., SYN flood, HTTP flood), severity, source IP addresses, and timestamps. Alerts shall be delivered via a user interface (e.g., dashboard) and optionally through email or API notifications.</w:t>
      </w:r>
    </w:p>
    <w:p w14:paraId="3844A88E" w14:textId="77777777" w:rsidR="00246C69" w:rsidRPr="00246C69" w:rsidRDefault="00246C69" w:rsidP="00154F61">
      <w:pPr>
        <w:numPr>
          <w:ilvl w:val="1"/>
          <w:numId w:val="22"/>
        </w:numPr>
      </w:pPr>
      <w:r w:rsidRPr="00246C69">
        <w:rPr>
          <w:b/>
          <w:bCs/>
        </w:rPr>
        <w:t>Rationale</w:t>
      </w:r>
      <w:r w:rsidRPr="00246C69">
        <w:t>: Timely alerts enable administrators to initiate mitigation strategies promptly, minimizing service disruptions.</w:t>
      </w:r>
    </w:p>
    <w:p w14:paraId="3D03247B" w14:textId="77777777" w:rsidR="00246C69" w:rsidRPr="00246C69" w:rsidRDefault="00246C69" w:rsidP="00154F61">
      <w:pPr>
        <w:numPr>
          <w:ilvl w:val="0"/>
          <w:numId w:val="22"/>
        </w:numPr>
      </w:pPr>
      <w:r w:rsidRPr="00246C69">
        <w:rPr>
          <w:b/>
          <w:bCs/>
        </w:rPr>
        <w:t>Data Logging and Storage</w:t>
      </w:r>
      <w:r w:rsidRPr="00246C69">
        <w:t xml:space="preserve"> </w:t>
      </w:r>
    </w:p>
    <w:p w14:paraId="3C9B54CE" w14:textId="77777777" w:rsidR="00246C69" w:rsidRPr="00246C69" w:rsidRDefault="00246C69" w:rsidP="00154F61">
      <w:pPr>
        <w:numPr>
          <w:ilvl w:val="1"/>
          <w:numId w:val="22"/>
        </w:numPr>
      </w:pPr>
      <w:r w:rsidRPr="00246C69">
        <w:rPr>
          <w:b/>
          <w:bCs/>
        </w:rPr>
        <w:lastRenderedPageBreak/>
        <w:t>Description</w:t>
      </w:r>
      <w:r w:rsidRPr="00246C69">
        <w:t>: The system shall log detected attack patterns and network traffic metadata for forensic analysis and model retraining.</w:t>
      </w:r>
    </w:p>
    <w:p w14:paraId="2E113FAC" w14:textId="77777777" w:rsidR="00246C69" w:rsidRPr="00246C69" w:rsidRDefault="00246C69" w:rsidP="00154F61">
      <w:pPr>
        <w:numPr>
          <w:ilvl w:val="1"/>
          <w:numId w:val="22"/>
        </w:numPr>
      </w:pPr>
      <w:r w:rsidRPr="00246C69">
        <w:rPr>
          <w:b/>
          <w:bCs/>
        </w:rPr>
        <w:t>Details</w:t>
      </w:r>
      <w:r w:rsidRPr="00246C69">
        <w:t>: The system must store data in a structured database, supporting queries for historical analysis. Logged data shall include packet-level details, attack classifications, and timestamps, with a retention period configurable by administrators (e.g., 30 days).</w:t>
      </w:r>
    </w:p>
    <w:p w14:paraId="66C48558" w14:textId="77777777" w:rsidR="00246C69" w:rsidRPr="00246C69" w:rsidRDefault="00246C69" w:rsidP="00154F61">
      <w:pPr>
        <w:numPr>
          <w:ilvl w:val="1"/>
          <w:numId w:val="22"/>
        </w:numPr>
      </w:pPr>
      <w:r w:rsidRPr="00246C69">
        <w:rPr>
          <w:b/>
          <w:bCs/>
        </w:rPr>
        <w:t>Rationale</w:t>
      </w:r>
      <w:r w:rsidRPr="00246C69">
        <w:t>: Logging facilitates post-incident analysis and continuous improvement of the detection model through retraining.</w:t>
      </w:r>
    </w:p>
    <w:p w14:paraId="1C3C7556" w14:textId="77777777" w:rsidR="00246C69" w:rsidRPr="00246C69" w:rsidRDefault="00246C69" w:rsidP="00154F61">
      <w:pPr>
        <w:numPr>
          <w:ilvl w:val="0"/>
          <w:numId w:val="22"/>
        </w:numPr>
      </w:pPr>
      <w:r w:rsidRPr="00246C69">
        <w:rPr>
          <w:b/>
          <w:bCs/>
        </w:rPr>
        <w:t>Configuration Management</w:t>
      </w:r>
      <w:r w:rsidRPr="00246C69">
        <w:t xml:space="preserve"> </w:t>
      </w:r>
    </w:p>
    <w:p w14:paraId="566E1B17" w14:textId="77777777" w:rsidR="00246C69" w:rsidRPr="00246C69" w:rsidRDefault="00246C69" w:rsidP="00154F61">
      <w:pPr>
        <w:numPr>
          <w:ilvl w:val="1"/>
          <w:numId w:val="22"/>
        </w:numPr>
      </w:pPr>
      <w:r w:rsidRPr="00246C69">
        <w:rPr>
          <w:b/>
          <w:bCs/>
        </w:rPr>
        <w:t>Description</w:t>
      </w:r>
      <w:r w:rsidRPr="00246C69">
        <w:t>: The system shall allow administrators to configure detection parameters, such as sensitivity thresholds and alert frequencies.</w:t>
      </w:r>
    </w:p>
    <w:p w14:paraId="591219B2" w14:textId="77777777" w:rsidR="00246C69" w:rsidRPr="00246C69" w:rsidRDefault="00246C69" w:rsidP="00154F61">
      <w:pPr>
        <w:numPr>
          <w:ilvl w:val="1"/>
          <w:numId w:val="22"/>
        </w:numPr>
      </w:pPr>
      <w:r w:rsidRPr="00246C69">
        <w:rPr>
          <w:b/>
          <w:bCs/>
        </w:rPr>
        <w:t>Details</w:t>
      </w:r>
      <w:r w:rsidRPr="00246C69">
        <w:t>: A user-friendly interface (e.g., web-based dashboard) shall enable adjustments to parameters like anomaly detection thresholds and feature selection criteria. Changes must take effect without requiring system downtime.</w:t>
      </w:r>
    </w:p>
    <w:p w14:paraId="2670A16D" w14:textId="77777777" w:rsidR="00246C69" w:rsidRPr="00246C69" w:rsidRDefault="00246C69" w:rsidP="00154F61">
      <w:pPr>
        <w:numPr>
          <w:ilvl w:val="1"/>
          <w:numId w:val="22"/>
        </w:numPr>
      </w:pPr>
      <w:r w:rsidRPr="00246C69">
        <w:rPr>
          <w:b/>
          <w:bCs/>
        </w:rPr>
        <w:t>Rationale</w:t>
      </w:r>
      <w:r w:rsidRPr="00246C69">
        <w:t>: Configurability ensures adaptability to varying network environments and attack scenarios.</w:t>
      </w:r>
    </w:p>
    <w:p w14:paraId="49ED8B51" w14:textId="77777777" w:rsidR="00246C69" w:rsidRPr="00246C69" w:rsidRDefault="00246C69" w:rsidP="00154F61">
      <w:pPr>
        <w:numPr>
          <w:ilvl w:val="0"/>
          <w:numId w:val="22"/>
        </w:numPr>
      </w:pPr>
      <w:r w:rsidRPr="00246C69">
        <w:rPr>
          <w:b/>
          <w:bCs/>
        </w:rPr>
        <w:t>Integration with Network Infrastructure</w:t>
      </w:r>
      <w:r w:rsidRPr="00246C69">
        <w:t xml:space="preserve"> </w:t>
      </w:r>
    </w:p>
    <w:p w14:paraId="39068F86" w14:textId="77777777" w:rsidR="00246C69" w:rsidRPr="00246C69" w:rsidRDefault="00246C69" w:rsidP="00154F61">
      <w:pPr>
        <w:numPr>
          <w:ilvl w:val="1"/>
          <w:numId w:val="22"/>
        </w:numPr>
      </w:pPr>
      <w:r w:rsidRPr="00246C69">
        <w:rPr>
          <w:b/>
          <w:bCs/>
        </w:rPr>
        <w:t>Description</w:t>
      </w:r>
      <w:r w:rsidRPr="00246C69">
        <w:t>: The system shall integrate seamlessly with existing network infrastructure, including firewalls, intrusion detection systems (IDS), and network monitoring tools.</w:t>
      </w:r>
    </w:p>
    <w:p w14:paraId="4BBCCD23" w14:textId="77777777" w:rsidR="00246C69" w:rsidRPr="00246C69" w:rsidRDefault="00246C69" w:rsidP="00154F61">
      <w:pPr>
        <w:numPr>
          <w:ilvl w:val="1"/>
          <w:numId w:val="22"/>
        </w:numPr>
      </w:pPr>
      <w:r w:rsidRPr="00246C69">
        <w:rPr>
          <w:b/>
          <w:bCs/>
        </w:rPr>
        <w:t>Details</w:t>
      </w:r>
      <w:r w:rsidRPr="00246C69">
        <w:t xml:space="preserve">: The system must support standard protocols (e.g., </w:t>
      </w:r>
      <w:proofErr w:type="spellStart"/>
      <w:r w:rsidRPr="00246C69">
        <w:t>NetFlow</w:t>
      </w:r>
      <w:proofErr w:type="spellEnd"/>
      <w:r w:rsidRPr="00246C69">
        <w:t xml:space="preserve">, </w:t>
      </w:r>
      <w:proofErr w:type="spellStart"/>
      <w:r w:rsidRPr="00246C69">
        <w:t>sFlow</w:t>
      </w:r>
      <w:proofErr w:type="spellEnd"/>
      <w:r w:rsidRPr="00246C69">
        <w:t>) and APIs for interoperability with tools like Cisco Firepower or Splunk. It shall operate as a passive monitoring system or an active mitigation component, depending on deployment requirements.</w:t>
      </w:r>
    </w:p>
    <w:p w14:paraId="2516A02B" w14:textId="77777777" w:rsidR="00246C69" w:rsidRPr="00246C69" w:rsidRDefault="00246C69" w:rsidP="00154F61">
      <w:pPr>
        <w:numPr>
          <w:ilvl w:val="1"/>
          <w:numId w:val="22"/>
        </w:numPr>
      </w:pPr>
      <w:r w:rsidRPr="00246C69">
        <w:rPr>
          <w:b/>
          <w:bCs/>
        </w:rPr>
        <w:t>Rationale</w:t>
      </w:r>
      <w:r w:rsidRPr="00246C69">
        <w:t>: Integration enhances the system’s compatibility and effectiveness within diverse network ecosystems.</w:t>
      </w:r>
    </w:p>
    <w:p w14:paraId="700B4D09" w14:textId="1FBD24FD" w:rsidR="00246C69" w:rsidRPr="00246C69" w:rsidRDefault="00246C69" w:rsidP="00246C69">
      <w:pPr>
        <w:rPr>
          <w:b/>
          <w:bCs/>
        </w:rPr>
      </w:pPr>
      <w:r>
        <w:rPr>
          <w:b/>
          <w:bCs/>
        </w:rPr>
        <w:lastRenderedPageBreak/>
        <w:t>5.1.3</w:t>
      </w:r>
      <w:r w:rsidRPr="00246C69">
        <w:rPr>
          <w:b/>
          <w:bCs/>
        </w:rPr>
        <w:t xml:space="preserve"> Non-Functional Requirements</w:t>
      </w:r>
    </w:p>
    <w:p w14:paraId="7C97540B" w14:textId="77777777" w:rsidR="00246C69" w:rsidRPr="00246C69" w:rsidRDefault="00246C69" w:rsidP="00246C69">
      <w:r w:rsidRPr="00246C69">
        <w:t xml:space="preserve">Non-functional requirements specify the quality attributes and constraints that govern the system’s performance, reliability, and usability. These requirements ensure that the </w:t>
      </w:r>
      <w:proofErr w:type="spellStart"/>
      <w:r w:rsidRPr="00246C69">
        <w:rPr>
          <w:b/>
          <w:bCs/>
        </w:rPr>
        <w:t>DDoSDetector</w:t>
      </w:r>
      <w:proofErr w:type="spellEnd"/>
      <w:r w:rsidRPr="00246C69">
        <w:t xml:space="preserve"> system meets operational standards in real-world network environments.</w:t>
      </w:r>
    </w:p>
    <w:p w14:paraId="54801AE9" w14:textId="77777777" w:rsidR="00246C69" w:rsidRPr="00246C69" w:rsidRDefault="00246C69" w:rsidP="00246C69"/>
    <w:p w14:paraId="519552A8" w14:textId="77777777" w:rsidR="00246C69" w:rsidRPr="00246C69" w:rsidRDefault="00246C69" w:rsidP="00246C69"/>
    <w:p w14:paraId="6890D417" w14:textId="77777777" w:rsidR="00246C69" w:rsidRPr="00246C69" w:rsidRDefault="00246C69" w:rsidP="00154F61">
      <w:pPr>
        <w:numPr>
          <w:ilvl w:val="0"/>
          <w:numId w:val="23"/>
        </w:numPr>
      </w:pPr>
      <w:r w:rsidRPr="00246C69">
        <w:rPr>
          <w:b/>
          <w:bCs/>
        </w:rPr>
        <w:t>Performance</w:t>
      </w:r>
      <w:r w:rsidRPr="00246C69">
        <w:t xml:space="preserve"> </w:t>
      </w:r>
    </w:p>
    <w:p w14:paraId="17256720" w14:textId="77777777" w:rsidR="00246C69" w:rsidRPr="00246C69" w:rsidRDefault="00246C69" w:rsidP="00154F61">
      <w:pPr>
        <w:numPr>
          <w:ilvl w:val="1"/>
          <w:numId w:val="23"/>
        </w:numPr>
      </w:pPr>
      <w:r w:rsidRPr="00246C69">
        <w:rPr>
          <w:b/>
          <w:bCs/>
        </w:rPr>
        <w:t>Description</w:t>
      </w:r>
      <w:r w:rsidRPr="00246C69">
        <w:t>: The system shall process network traffic with minimal latency to ensure real-time detection.</w:t>
      </w:r>
    </w:p>
    <w:p w14:paraId="10F1F844" w14:textId="77777777" w:rsidR="00246C69" w:rsidRPr="00246C69" w:rsidRDefault="00246C69" w:rsidP="00154F61">
      <w:pPr>
        <w:numPr>
          <w:ilvl w:val="1"/>
          <w:numId w:val="23"/>
        </w:numPr>
      </w:pPr>
      <w:r w:rsidRPr="00246C69">
        <w:rPr>
          <w:b/>
          <w:bCs/>
        </w:rPr>
        <w:t>Details</w:t>
      </w:r>
      <w:r w:rsidRPr="00246C69">
        <w:t>: The system must achieve an average detection latency of less than 2 seconds from the onset of an attack. It shall process at least 10,000 packets per second on standard hardware (e.g., quad-core CPU with 16 GB RAM).</w:t>
      </w:r>
    </w:p>
    <w:p w14:paraId="2DCE00AD" w14:textId="77777777" w:rsidR="00246C69" w:rsidRPr="00246C69" w:rsidRDefault="00246C69" w:rsidP="00154F61">
      <w:pPr>
        <w:numPr>
          <w:ilvl w:val="1"/>
          <w:numId w:val="23"/>
        </w:numPr>
      </w:pPr>
      <w:r w:rsidRPr="00246C69">
        <w:rPr>
          <w:b/>
          <w:bCs/>
        </w:rPr>
        <w:t>Rationale</w:t>
      </w:r>
      <w:r w:rsidRPr="00246C69">
        <w:t>: Low latency and high throughput are critical for timely detection and mitigation in high-traffic networks.</w:t>
      </w:r>
    </w:p>
    <w:p w14:paraId="52FCBA9F" w14:textId="77777777" w:rsidR="00246C69" w:rsidRPr="00246C69" w:rsidRDefault="00246C69" w:rsidP="00154F61">
      <w:pPr>
        <w:numPr>
          <w:ilvl w:val="0"/>
          <w:numId w:val="23"/>
        </w:numPr>
      </w:pPr>
      <w:r w:rsidRPr="00246C69">
        <w:rPr>
          <w:b/>
          <w:bCs/>
        </w:rPr>
        <w:t>Accuracy</w:t>
      </w:r>
      <w:r w:rsidRPr="00246C69">
        <w:t xml:space="preserve"> </w:t>
      </w:r>
    </w:p>
    <w:p w14:paraId="4490546E" w14:textId="77777777" w:rsidR="00246C69" w:rsidRPr="00246C69" w:rsidRDefault="00246C69" w:rsidP="00154F61">
      <w:pPr>
        <w:numPr>
          <w:ilvl w:val="1"/>
          <w:numId w:val="23"/>
        </w:numPr>
      </w:pPr>
      <w:r w:rsidRPr="00246C69">
        <w:rPr>
          <w:b/>
          <w:bCs/>
        </w:rPr>
        <w:t>Description</w:t>
      </w:r>
      <w:r w:rsidRPr="00246C69">
        <w:t>: The system shall maintain high detection accuracy while minimizing false positives and false negatives.</w:t>
      </w:r>
    </w:p>
    <w:p w14:paraId="7003E4A9" w14:textId="77777777" w:rsidR="00246C69" w:rsidRPr="00246C69" w:rsidRDefault="00246C69" w:rsidP="00154F61">
      <w:pPr>
        <w:numPr>
          <w:ilvl w:val="1"/>
          <w:numId w:val="23"/>
        </w:numPr>
      </w:pPr>
      <w:r w:rsidRPr="00246C69">
        <w:rPr>
          <w:b/>
          <w:bCs/>
        </w:rPr>
        <w:t>Details</w:t>
      </w:r>
      <w:r w:rsidRPr="00246C69">
        <w:t>: The system must achieve a True Positive Rate (TPR) of at least 95% and a False Positive Rate (FPR) of less than 5%, as validated on benchmark datasets (e.g., CICDDoS2019). The F1 score shall exceed 0.90, ensuring balanced precision and recall.</w:t>
      </w:r>
    </w:p>
    <w:p w14:paraId="60682C64" w14:textId="77777777" w:rsidR="00246C69" w:rsidRPr="00246C69" w:rsidRDefault="00246C69" w:rsidP="00154F61">
      <w:pPr>
        <w:numPr>
          <w:ilvl w:val="1"/>
          <w:numId w:val="23"/>
        </w:numPr>
      </w:pPr>
      <w:r w:rsidRPr="00246C69">
        <w:rPr>
          <w:b/>
          <w:bCs/>
        </w:rPr>
        <w:t>Rationale</w:t>
      </w:r>
      <w:r w:rsidRPr="00246C69">
        <w:t>: High accuracy ensures reliable detection, reducing administrative overhead and preventing service disruptions.</w:t>
      </w:r>
    </w:p>
    <w:p w14:paraId="177BE20E" w14:textId="77777777" w:rsidR="00246C69" w:rsidRPr="00246C69" w:rsidRDefault="00246C69" w:rsidP="00154F61">
      <w:pPr>
        <w:numPr>
          <w:ilvl w:val="0"/>
          <w:numId w:val="23"/>
        </w:numPr>
      </w:pPr>
      <w:r w:rsidRPr="00246C69">
        <w:rPr>
          <w:b/>
          <w:bCs/>
        </w:rPr>
        <w:t>Scalability</w:t>
      </w:r>
      <w:r w:rsidRPr="00246C69">
        <w:t xml:space="preserve"> </w:t>
      </w:r>
    </w:p>
    <w:p w14:paraId="069BF1E1" w14:textId="77777777" w:rsidR="00246C69" w:rsidRPr="00246C69" w:rsidRDefault="00246C69" w:rsidP="00154F61">
      <w:pPr>
        <w:numPr>
          <w:ilvl w:val="1"/>
          <w:numId w:val="23"/>
        </w:numPr>
      </w:pPr>
      <w:r w:rsidRPr="00246C69">
        <w:rPr>
          <w:b/>
          <w:bCs/>
        </w:rPr>
        <w:t>Description</w:t>
      </w:r>
      <w:r w:rsidRPr="00246C69">
        <w:t>: The system shall scale to handle increasing network traffic and complex attack scenarios.</w:t>
      </w:r>
    </w:p>
    <w:p w14:paraId="279B0075" w14:textId="77777777" w:rsidR="00246C69" w:rsidRPr="00246C69" w:rsidRDefault="00246C69" w:rsidP="00154F61">
      <w:pPr>
        <w:numPr>
          <w:ilvl w:val="1"/>
          <w:numId w:val="23"/>
        </w:numPr>
      </w:pPr>
      <w:r w:rsidRPr="00246C69">
        <w:rPr>
          <w:b/>
          <w:bCs/>
        </w:rPr>
        <w:lastRenderedPageBreak/>
        <w:t>Details</w:t>
      </w:r>
      <w:r w:rsidRPr="00246C69">
        <w:t>: The system must process traffic volumes up to 5 Gbps without performance degradation. It shall support horizontal scaling by adding processing nodes, with linear performance improvements. The system must detect multiple concurrent attack vectors (e.g., SYN flood, UDP flood) accurately.</w:t>
      </w:r>
    </w:p>
    <w:p w14:paraId="006D596E" w14:textId="77777777" w:rsidR="00246C69" w:rsidRPr="00246C69" w:rsidRDefault="00246C69" w:rsidP="00154F61">
      <w:pPr>
        <w:numPr>
          <w:ilvl w:val="1"/>
          <w:numId w:val="23"/>
        </w:numPr>
      </w:pPr>
      <w:r w:rsidRPr="00246C69">
        <w:rPr>
          <w:b/>
          <w:bCs/>
        </w:rPr>
        <w:t>Rationale</w:t>
      </w:r>
      <w:r w:rsidRPr="00246C69">
        <w:t>: Scalability ensures the system’s applicability to enterprise-grade networks and evolving attack patterns.</w:t>
      </w:r>
    </w:p>
    <w:p w14:paraId="7E0C8B07" w14:textId="77777777" w:rsidR="00246C69" w:rsidRPr="00246C69" w:rsidRDefault="00246C69" w:rsidP="00154F61">
      <w:pPr>
        <w:numPr>
          <w:ilvl w:val="0"/>
          <w:numId w:val="23"/>
        </w:numPr>
      </w:pPr>
      <w:r w:rsidRPr="00246C69">
        <w:rPr>
          <w:b/>
          <w:bCs/>
        </w:rPr>
        <w:t>Reliability</w:t>
      </w:r>
      <w:r w:rsidRPr="00246C69">
        <w:t xml:space="preserve"> </w:t>
      </w:r>
    </w:p>
    <w:p w14:paraId="423E82FB" w14:textId="77777777" w:rsidR="00246C69" w:rsidRPr="00246C69" w:rsidRDefault="00246C69" w:rsidP="00154F61">
      <w:pPr>
        <w:numPr>
          <w:ilvl w:val="1"/>
          <w:numId w:val="23"/>
        </w:numPr>
      </w:pPr>
      <w:r w:rsidRPr="00246C69">
        <w:rPr>
          <w:b/>
          <w:bCs/>
        </w:rPr>
        <w:t>Description</w:t>
      </w:r>
      <w:r w:rsidRPr="00246C69">
        <w:t>: The system shall operate reliably under normal and adversarial conditions.</w:t>
      </w:r>
    </w:p>
    <w:p w14:paraId="7333AABA" w14:textId="77777777" w:rsidR="00246C69" w:rsidRPr="00246C69" w:rsidRDefault="00246C69" w:rsidP="00154F61">
      <w:pPr>
        <w:numPr>
          <w:ilvl w:val="1"/>
          <w:numId w:val="23"/>
        </w:numPr>
      </w:pPr>
      <w:r w:rsidRPr="00246C69">
        <w:rPr>
          <w:b/>
          <w:bCs/>
        </w:rPr>
        <w:t>Details</w:t>
      </w:r>
      <w:r w:rsidRPr="00246C69">
        <w:t>: The system must maintain uptime of at least 99.9% and continue detection during direct attacks targeting the system itself. No performance degradation shall occur during extended operation (e.g., 72 hours).</w:t>
      </w:r>
    </w:p>
    <w:p w14:paraId="20298FB8" w14:textId="77777777" w:rsidR="00246C69" w:rsidRPr="00246C69" w:rsidRDefault="00246C69" w:rsidP="00154F61">
      <w:pPr>
        <w:numPr>
          <w:ilvl w:val="1"/>
          <w:numId w:val="23"/>
        </w:numPr>
      </w:pPr>
      <w:r w:rsidRPr="00246C69">
        <w:rPr>
          <w:b/>
          <w:bCs/>
        </w:rPr>
        <w:t>Rationale</w:t>
      </w:r>
      <w:r w:rsidRPr="00246C69">
        <w:t>: Reliability is essential for continuous protection against persistent and sophisticated threats.</w:t>
      </w:r>
    </w:p>
    <w:p w14:paraId="757B39EA" w14:textId="77777777" w:rsidR="00246C69" w:rsidRPr="00246C69" w:rsidRDefault="00246C69" w:rsidP="00154F61">
      <w:pPr>
        <w:numPr>
          <w:ilvl w:val="0"/>
          <w:numId w:val="23"/>
        </w:numPr>
      </w:pPr>
      <w:r w:rsidRPr="00246C69">
        <w:rPr>
          <w:b/>
          <w:bCs/>
        </w:rPr>
        <w:t>Usability</w:t>
      </w:r>
      <w:r w:rsidRPr="00246C69">
        <w:t xml:space="preserve"> </w:t>
      </w:r>
    </w:p>
    <w:p w14:paraId="1369CF6E" w14:textId="77777777" w:rsidR="00246C69" w:rsidRPr="00246C69" w:rsidRDefault="00246C69" w:rsidP="00154F61">
      <w:pPr>
        <w:numPr>
          <w:ilvl w:val="1"/>
          <w:numId w:val="23"/>
        </w:numPr>
      </w:pPr>
      <w:r w:rsidRPr="00246C69">
        <w:rPr>
          <w:b/>
          <w:bCs/>
        </w:rPr>
        <w:t>Description</w:t>
      </w:r>
      <w:r w:rsidRPr="00246C69">
        <w:t>: The system shall provide an intuitive interface for network administrators to monitor and manage detection activities.</w:t>
      </w:r>
    </w:p>
    <w:p w14:paraId="5D476788" w14:textId="77777777" w:rsidR="00246C69" w:rsidRPr="00246C69" w:rsidRDefault="00246C69" w:rsidP="00154F61">
      <w:pPr>
        <w:numPr>
          <w:ilvl w:val="1"/>
          <w:numId w:val="23"/>
        </w:numPr>
      </w:pPr>
      <w:r w:rsidRPr="00246C69">
        <w:rPr>
          <w:b/>
          <w:bCs/>
        </w:rPr>
        <w:t>Details</w:t>
      </w:r>
      <w:r w:rsidRPr="00246C69">
        <w:t>: The dashboard shall offer clear visualizations (e.g., time-series graphs, heatmaps) of traffic patterns and alerts. Configuration settings must be accessible to users with varying technical expertise. User training shall require no more than 2 hours.</w:t>
      </w:r>
    </w:p>
    <w:p w14:paraId="175BAB91" w14:textId="77777777" w:rsidR="00246C69" w:rsidRPr="00246C69" w:rsidRDefault="00246C69" w:rsidP="00154F61">
      <w:pPr>
        <w:numPr>
          <w:ilvl w:val="1"/>
          <w:numId w:val="23"/>
        </w:numPr>
      </w:pPr>
      <w:r w:rsidRPr="00246C69">
        <w:rPr>
          <w:b/>
          <w:bCs/>
        </w:rPr>
        <w:t>Rationale</w:t>
      </w:r>
      <w:r w:rsidRPr="00246C69">
        <w:t>: Usability enhances adoption and effective operation by administrators with diverse skill levels.</w:t>
      </w:r>
    </w:p>
    <w:p w14:paraId="32D1A761" w14:textId="77777777" w:rsidR="00246C69" w:rsidRPr="00246C69" w:rsidRDefault="00246C69" w:rsidP="00154F61">
      <w:pPr>
        <w:numPr>
          <w:ilvl w:val="0"/>
          <w:numId w:val="23"/>
        </w:numPr>
      </w:pPr>
      <w:r w:rsidRPr="00246C69">
        <w:rPr>
          <w:b/>
          <w:bCs/>
        </w:rPr>
        <w:t>Security</w:t>
      </w:r>
      <w:r w:rsidRPr="00246C69">
        <w:t xml:space="preserve"> </w:t>
      </w:r>
    </w:p>
    <w:p w14:paraId="300EF594" w14:textId="77777777" w:rsidR="00246C69" w:rsidRPr="00246C69" w:rsidRDefault="00246C69" w:rsidP="00154F61">
      <w:pPr>
        <w:numPr>
          <w:ilvl w:val="1"/>
          <w:numId w:val="23"/>
        </w:numPr>
      </w:pPr>
      <w:r w:rsidRPr="00246C69">
        <w:rPr>
          <w:b/>
          <w:bCs/>
        </w:rPr>
        <w:t>Description</w:t>
      </w:r>
      <w:r w:rsidRPr="00246C69">
        <w:t>: The system shall protect itself and its data from unauthorized access and attacks.</w:t>
      </w:r>
    </w:p>
    <w:p w14:paraId="48EFF13A" w14:textId="77777777" w:rsidR="00246C69" w:rsidRPr="00246C69" w:rsidRDefault="00246C69" w:rsidP="00154F61">
      <w:pPr>
        <w:numPr>
          <w:ilvl w:val="1"/>
          <w:numId w:val="23"/>
        </w:numPr>
      </w:pPr>
      <w:r w:rsidRPr="00246C69">
        <w:rPr>
          <w:b/>
          <w:bCs/>
        </w:rPr>
        <w:lastRenderedPageBreak/>
        <w:t>Details</w:t>
      </w:r>
      <w:r w:rsidRPr="00246C69">
        <w:t>: The system must implement secure communication protocols (e.g., TLS) for data transmission and storage. User authentication (e.g., multi-factor authentication) and role-based access control shall restrict access to sensitive functions. The system must resist tampering and direct DDoS attacks.</w:t>
      </w:r>
    </w:p>
    <w:p w14:paraId="38061C55" w14:textId="77777777" w:rsidR="00246C69" w:rsidRPr="00246C69" w:rsidRDefault="00246C69" w:rsidP="00154F61">
      <w:pPr>
        <w:numPr>
          <w:ilvl w:val="1"/>
          <w:numId w:val="23"/>
        </w:numPr>
      </w:pPr>
      <w:r w:rsidRPr="00246C69">
        <w:rPr>
          <w:b/>
          <w:bCs/>
        </w:rPr>
        <w:t>Rationale</w:t>
      </w:r>
      <w:r w:rsidRPr="00246C69">
        <w:t>: Security ensures the integrity and confidentiality of the detection system and its data.</w:t>
      </w:r>
    </w:p>
    <w:p w14:paraId="5D79AFAF" w14:textId="77777777" w:rsidR="00246C69" w:rsidRPr="00246C69" w:rsidRDefault="00246C69" w:rsidP="00154F61">
      <w:pPr>
        <w:numPr>
          <w:ilvl w:val="0"/>
          <w:numId w:val="23"/>
        </w:numPr>
      </w:pPr>
      <w:r w:rsidRPr="00246C69">
        <w:rPr>
          <w:b/>
          <w:bCs/>
        </w:rPr>
        <w:t>Resource Efficiency</w:t>
      </w:r>
      <w:r w:rsidRPr="00246C69">
        <w:t xml:space="preserve"> </w:t>
      </w:r>
    </w:p>
    <w:p w14:paraId="2055BF5E" w14:textId="77777777" w:rsidR="00246C69" w:rsidRPr="00246C69" w:rsidRDefault="00246C69" w:rsidP="00154F61">
      <w:pPr>
        <w:numPr>
          <w:ilvl w:val="1"/>
          <w:numId w:val="23"/>
        </w:numPr>
      </w:pPr>
      <w:r w:rsidRPr="00246C69">
        <w:rPr>
          <w:b/>
          <w:bCs/>
        </w:rPr>
        <w:t>Description</w:t>
      </w:r>
      <w:r w:rsidRPr="00246C69">
        <w:t>: The system shall operate efficiently with minimal resource consumption.</w:t>
      </w:r>
    </w:p>
    <w:p w14:paraId="149B371E" w14:textId="77777777" w:rsidR="00246C69" w:rsidRPr="00246C69" w:rsidRDefault="00246C69" w:rsidP="00154F61">
      <w:pPr>
        <w:numPr>
          <w:ilvl w:val="1"/>
          <w:numId w:val="23"/>
        </w:numPr>
      </w:pPr>
      <w:r w:rsidRPr="00246C69">
        <w:rPr>
          <w:b/>
          <w:bCs/>
        </w:rPr>
        <w:t>Details</w:t>
      </w:r>
      <w:r w:rsidRPr="00246C69">
        <w:t>: During peak traffic, CPU usage shall not exceed 30%, and memory usage shall remain below 2 GB on standard hardware. The system must support deployment on resource-constrained environments, such as edge devices in IoT networks.</w:t>
      </w:r>
    </w:p>
    <w:p w14:paraId="219E35B2" w14:textId="77777777" w:rsidR="00246C69" w:rsidRPr="00246C69" w:rsidRDefault="00246C69" w:rsidP="00154F61">
      <w:pPr>
        <w:numPr>
          <w:ilvl w:val="1"/>
          <w:numId w:val="23"/>
        </w:numPr>
      </w:pPr>
      <w:r w:rsidRPr="00246C69">
        <w:rPr>
          <w:b/>
          <w:bCs/>
        </w:rPr>
        <w:t>Rationale</w:t>
      </w:r>
      <w:r w:rsidRPr="00246C69">
        <w:t>: Resource efficiency enables deployment in diverse environments, including those with limited hardware capabilities.</w:t>
      </w:r>
    </w:p>
    <w:p w14:paraId="4D7E9F31" w14:textId="77777777" w:rsidR="00246C69" w:rsidRPr="00246C69" w:rsidRDefault="00246C69" w:rsidP="00154F61">
      <w:pPr>
        <w:numPr>
          <w:ilvl w:val="0"/>
          <w:numId w:val="23"/>
        </w:numPr>
      </w:pPr>
      <w:r w:rsidRPr="00246C69">
        <w:rPr>
          <w:b/>
          <w:bCs/>
        </w:rPr>
        <w:t>Maintainability</w:t>
      </w:r>
      <w:r w:rsidRPr="00246C69">
        <w:t xml:space="preserve"> </w:t>
      </w:r>
    </w:p>
    <w:p w14:paraId="0DADF71E" w14:textId="77777777" w:rsidR="00246C69" w:rsidRPr="00246C69" w:rsidRDefault="00246C69" w:rsidP="00154F61">
      <w:pPr>
        <w:numPr>
          <w:ilvl w:val="1"/>
          <w:numId w:val="23"/>
        </w:numPr>
      </w:pPr>
      <w:r w:rsidRPr="00246C69">
        <w:rPr>
          <w:b/>
          <w:bCs/>
        </w:rPr>
        <w:t>Description</w:t>
      </w:r>
      <w:r w:rsidRPr="00246C69">
        <w:t>: The system shall be easy to maintain and update to address new threats and performance requirements.</w:t>
      </w:r>
    </w:p>
    <w:p w14:paraId="65EDE4FB" w14:textId="77777777" w:rsidR="00246C69" w:rsidRPr="00246C69" w:rsidRDefault="00246C69" w:rsidP="00154F61">
      <w:pPr>
        <w:numPr>
          <w:ilvl w:val="1"/>
          <w:numId w:val="23"/>
        </w:numPr>
      </w:pPr>
      <w:r w:rsidRPr="00246C69">
        <w:rPr>
          <w:b/>
          <w:bCs/>
        </w:rPr>
        <w:t>Details</w:t>
      </w:r>
      <w:r w:rsidRPr="00246C69">
        <w:t>: The system must support modular updates to machine learning models and detection algorithms without requiring full redeployment. Documentation shall include detailed guides for troubleshooting and model retraining. Updates shall be deployable within 1 hour.</w:t>
      </w:r>
    </w:p>
    <w:p w14:paraId="72765C07" w14:textId="77777777" w:rsidR="00246C69" w:rsidRPr="00246C69" w:rsidRDefault="00246C69" w:rsidP="00154F61">
      <w:pPr>
        <w:numPr>
          <w:ilvl w:val="1"/>
          <w:numId w:val="23"/>
        </w:numPr>
      </w:pPr>
      <w:r w:rsidRPr="00246C69">
        <w:rPr>
          <w:b/>
          <w:bCs/>
        </w:rPr>
        <w:t>Rationale</w:t>
      </w:r>
      <w:r w:rsidRPr="00246C69">
        <w:t>: Maintainability ensures the system remains effective against evolving DDoS attack strategies.</w:t>
      </w:r>
    </w:p>
    <w:p w14:paraId="1DE0737A" w14:textId="2F15D493" w:rsidR="00246C69" w:rsidRPr="00284AB5" w:rsidRDefault="00B93D30" w:rsidP="00284AB5">
      <w:r>
        <w:rPr>
          <w:noProof/>
        </w:rPr>
        <w:lastRenderedPageBreak/>
        <w:drawing>
          <wp:inline distT="0" distB="0" distL="0" distR="0" wp14:anchorId="7388C911" wp14:editId="0CFC1951">
            <wp:extent cx="5943600" cy="3832860"/>
            <wp:effectExtent l="0" t="0" r="0" b="0"/>
            <wp:docPr id="1333033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3718" name="Picture 1333033718"/>
                    <pic:cNvPicPr/>
                  </pic:nvPicPr>
                  <pic:blipFill>
                    <a:blip r:embed="rId28">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14:paraId="19FC12FD" w14:textId="77777777" w:rsidR="00B93D30" w:rsidRDefault="00B93D30" w:rsidP="00284AB5">
      <w:pPr>
        <w:rPr>
          <w:b/>
          <w:bCs/>
        </w:rPr>
      </w:pPr>
    </w:p>
    <w:p w14:paraId="67133C0F" w14:textId="3E63E95B" w:rsidR="00284AB5" w:rsidRPr="00284AB5" w:rsidRDefault="00284AB5" w:rsidP="00284AB5">
      <w:pPr>
        <w:rPr>
          <w:b/>
          <w:bCs/>
        </w:rPr>
      </w:pPr>
      <w:r w:rsidRPr="00284AB5">
        <w:rPr>
          <w:b/>
          <w:bCs/>
        </w:rPr>
        <w:t>5.</w:t>
      </w:r>
      <w:r w:rsidR="00246C69">
        <w:rPr>
          <w:b/>
          <w:bCs/>
        </w:rPr>
        <w:t>2</w:t>
      </w:r>
      <w:r w:rsidRPr="00284AB5">
        <w:rPr>
          <w:b/>
          <w:bCs/>
        </w:rPr>
        <w:t xml:space="preserve"> Testing Strategies</w:t>
      </w:r>
    </w:p>
    <w:p w14:paraId="67F3E789" w14:textId="77777777" w:rsidR="00284AB5" w:rsidRPr="00284AB5" w:rsidRDefault="00284AB5" w:rsidP="00284AB5">
      <w:r w:rsidRPr="00284AB5">
        <w:t>The testing strategy was structured to validate the system’s functionality at various levels of granularity, from individual components to the integrated system and user-facing interfaces. This multi-faceted approach ensured that each module operated correctly in isolation and in concert with other components, while also meeting user expectations for usability and responsiveness.</w:t>
      </w:r>
    </w:p>
    <w:p w14:paraId="130655AE" w14:textId="5464A2F1" w:rsidR="00284AB5" w:rsidRPr="00284AB5" w:rsidRDefault="00284AB5" w:rsidP="00284AB5">
      <w:pPr>
        <w:rPr>
          <w:b/>
          <w:bCs/>
        </w:rPr>
      </w:pPr>
      <w:r w:rsidRPr="00284AB5">
        <w:rPr>
          <w:b/>
          <w:bCs/>
        </w:rPr>
        <w:t>5.</w:t>
      </w:r>
      <w:r w:rsidR="00246C69">
        <w:rPr>
          <w:b/>
          <w:bCs/>
        </w:rPr>
        <w:t>2</w:t>
      </w:r>
      <w:r w:rsidRPr="00284AB5">
        <w:rPr>
          <w:b/>
          <w:bCs/>
        </w:rPr>
        <w:t>.1 Unit Testing</w:t>
      </w:r>
    </w:p>
    <w:p w14:paraId="75119EB1" w14:textId="77777777" w:rsidR="00284AB5" w:rsidRPr="00284AB5" w:rsidRDefault="00284AB5" w:rsidP="00284AB5">
      <w:r w:rsidRPr="00284AB5">
        <w:t>Unit testing focused on verifying the correctness of individual components within the DDoS detection system. Each module was subjected to rigorous testing to ensure functional accuracy and reliability.</w:t>
      </w:r>
    </w:p>
    <w:p w14:paraId="4001EC21" w14:textId="77777777" w:rsidR="00284AB5" w:rsidRPr="00284AB5" w:rsidRDefault="00284AB5" w:rsidP="00154F61">
      <w:pPr>
        <w:numPr>
          <w:ilvl w:val="0"/>
          <w:numId w:val="11"/>
        </w:numPr>
      </w:pPr>
      <w:r w:rsidRPr="00284AB5">
        <w:rPr>
          <w:b/>
          <w:bCs/>
        </w:rPr>
        <w:t>Machine Learning Model Components</w:t>
      </w:r>
      <w:r w:rsidRPr="00284AB5">
        <w:t xml:space="preserve">: The DDoS detection model comprises several sub-modules, including feature extraction, data preprocessing, and classification. Unit tests were conducted to validate the accuracy of feature extraction algorithms, ensuring </w:t>
      </w:r>
      <w:r w:rsidRPr="00284AB5">
        <w:lastRenderedPageBreak/>
        <w:t>that relevant network traffic attributes (e.g., packet size, inter-arrival times, and protocol types) were correctly identified. Preprocessing routines were tested for data normalization and handling of missing values, while classification modules were evaluated for correct decision boundary formation using synthetic datasets.</w:t>
      </w:r>
    </w:p>
    <w:p w14:paraId="24CC8355" w14:textId="77777777" w:rsidR="00284AB5" w:rsidRPr="00284AB5" w:rsidRDefault="00284AB5" w:rsidP="00154F61">
      <w:pPr>
        <w:numPr>
          <w:ilvl w:val="0"/>
          <w:numId w:val="11"/>
        </w:numPr>
      </w:pPr>
      <w:r w:rsidRPr="00284AB5">
        <w:rPr>
          <w:b/>
          <w:bCs/>
        </w:rPr>
        <w:t>Detection Algorithm</w:t>
      </w:r>
      <w:r w:rsidRPr="00284AB5">
        <w:t>: The core detection algorithm, responsible for analyzing packet-level data and identifying anomalous traffic patterns, was tested using predefined test cases. These cases included both benign and malicious traffic scenarios to verify the algorithm’s ability to distinguish between normal and attack patterns. Specific functions, such as entropy-based anomaly detection and statistical traffic analysis, were validated for numerical accuracy.</w:t>
      </w:r>
    </w:p>
    <w:p w14:paraId="54D72972" w14:textId="77777777" w:rsidR="00284AB5" w:rsidRPr="00284AB5" w:rsidRDefault="00284AB5" w:rsidP="00154F61">
      <w:pPr>
        <w:numPr>
          <w:ilvl w:val="0"/>
          <w:numId w:val="11"/>
        </w:numPr>
      </w:pPr>
      <w:r w:rsidRPr="00284AB5">
        <w:rPr>
          <w:b/>
          <w:bCs/>
        </w:rPr>
        <w:t>Threshold Calibration</w:t>
      </w:r>
      <w:r w:rsidRPr="00284AB5">
        <w:t>: The system incorporates dynamic threshold adjustments to adapt to varying network conditions. Unit tests confirmed that these adjustments responded appropriately to changes in traffic volume and composition, preventing false positives during legitimate traffic spikes and ensuring sensitivity to subtle attack signatures.</w:t>
      </w:r>
    </w:p>
    <w:p w14:paraId="5D5DE4E3" w14:textId="2C04A852" w:rsidR="00284AB5" w:rsidRPr="00284AB5" w:rsidRDefault="00284AB5" w:rsidP="00284AB5">
      <w:pPr>
        <w:rPr>
          <w:b/>
          <w:bCs/>
        </w:rPr>
      </w:pPr>
      <w:r w:rsidRPr="00284AB5">
        <w:rPr>
          <w:b/>
          <w:bCs/>
        </w:rPr>
        <w:t>5.</w:t>
      </w:r>
      <w:r w:rsidR="00246C69">
        <w:rPr>
          <w:b/>
          <w:bCs/>
        </w:rPr>
        <w:t>2</w:t>
      </w:r>
      <w:r w:rsidRPr="00284AB5">
        <w:rPr>
          <w:b/>
          <w:bCs/>
        </w:rPr>
        <w:t>.2 Integration Testing</w:t>
      </w:r>
    </w:p>
    <w:p w14:paraId="7622B692" w14:textId="77777777" w:rsidR="00284AB5" w:rsidRPr="00284AB5" w:rsidRDefault="00284AB5" w:rsidP="00284AB5">
      <w:r w:rsidRPr="00284AB5">
        <w:t>Integration testing assessed the seamless interoperability of the system’s components within the end-to-end detection pipeline. This phase ensured that data flowed correctly between modules and that the system functioned cohesively under realistic operational conditions.</w:t>
      </w:r>
    </w:p>
    <w:p w14:paraId="2CC304A3" w14:textId="77777777" w:rsidR="00284AB5" w:rsidRPr="00284AB5" w:rsidRDefault="00284AB5" w:rsidP="00154F61">
      <w:pPr>
        <w:numPr>
          <w:ilvl w:val="0"/>
          <w:numId w:val="12"/>
        </w:numPr>
      </w:pPr>
      <w:r w:rsidRPr="00284AB5">
        <w:rPr>
          <w:b/>
          <w:bCs/>
        </w:rPr>
        <w:t>End-to-End Detection Pipeline</w:t>
      </w:r>
      <w:r w:rsidRPr="00284AB5">
        <w:t>: The complete pipeline, encompassing traffic monitoring, real-time analysis, and alert generation, was tested to verify smooth data handoffs and consistent performance. Test scenarios included simulated DDoS attacks of varying intensity to evaluate the pipeline’s ability to detect and respond promptly.</w:t>
      </w:r>
    </w:p>
    <w:p w14:paraId="5095B5F5" w14:textId="77777777" w:rsidR="00284AB5" w:rsidRPr="00284AB5" w:rsidRDefault="00284AB5" w:rsidP="00154F61">
      <w:pPr>
        <w:numPr>
          <w:ilvl w:val="0"/>
          <w:numId w:val="12"/>
        </w:numPr>
      </w:pPr>
      <w:r w:rsidRPr="00284AB5">
        <w:rPr>
          <w:b/>
          <w:bCs/>
        </w:rPr>
        <w:t>API Integration</w:t>
      </w:r>
      <w:r w:rsidRPr="00284AB5">
        <w:t>: The system interfaces with external network monitoring tools and backend services via APIs. Integration tests validated the correct exchange of data, including real-time traffic metrics and alert notifications, ensuring compatibility with industry-standard protocols and formats.</w:t>
      </w:r>
    </w:p>
    <w:p w14:paraId="1A72628E" w14:textId="77777777" w:rsidR="00284AB5" w:rsidRPr="00284AB5" w:rsidRDefault="00284AB5" w:rsidP="00154F61">
      <w:pPr>
        <w:numPr>
          <w:ilvl w:val="0"/>
          <w:numId w:val="12"/>
        </w:numPr>
      </w:pPr>
      <w:r w:rsidRPr="00284AB5">
        <w:rPr>
          <w:b/>
          <w:bCs/>
        </w:rPr>
        <w:t>Database Integration</w:t>
      </w:r>
      <w:r w:rsidRPr="00284AB5">
        <w:t xml:space="preserve">: The logging and storage functionalities were tested to confirm accurate recording of attack patterns, timestamps, and metadata in the database. Tests also </w:t>
      </w:r>
      <w:r w:rsidRPr="00284AB5">
        <w:lastRenderedPageBreak/>
        <w:t>verified the system’s ability to retrieve historical data for forensic analysis and model retraining, ensuring data integrity and query efficiency.</w:t>
      </w:r>
    </w:p>
    <w:p w14:paraId="313BA04D" w14:textId="06762DAC" w:rsidR="00284AB5" w:rsidRPr="00284AB5" w:rsidRDefault="00284AB5" w:rsidP="00284AB5">
      <w:pPr>
        <w:rPr>
          <w:b/>
          <w:bCs/>
        </w:rPr>
      </w:pPr>
      <w:r w:rsidRPr="00284AB5">
        <w:rPr>
          <w:b/>
          <w:bCs/>
        </w:rPr>
        <w:t>5.</w:t>
      </w:r>
      <w:r w:rsidR="00246C69">
        <w:rPr>
          <w:b/>
          <w:bCs/>
        </w:rPr>
        <w:t>2</w:t>
      </w:r>
      <w:r w:rsidRPr="00284AB5">
        <w:rPr>
          <w:b/>
          <w:bCs/>
        </w:rPr>
        <w:t>.3 User Testing</w:t>
      </w:r>
    </w:p>
    <w:p w14:paraId="57818516" w14:textId="77777777" w:rsidR="00284AB5" w:rsidRPr="00284AB5" w:rsidRDefault="00284AB5" w:rsidP="00284AB5">
      <w:r w:rsidRPr="00284AB5">
        <w:t>User testing focused on evaluating the system’s usability and operational effectiveness from the perspective of network administrators. This phase incorporated feedback from end-users to refine the system’s interface and functionality.</w:t>
      </w:r>
    </w:p>
    <w:p w14:paraId="1EDB720A" w14:textId="77777777" w:rsidR="00284AB5" w:rsidRPr="00284AB5" w:rsidRDefault="00284AB5" w:rsidP="00154F61">
      <w:pPr>
        <w:numPr>
          <w:ilvl w:val="0"/>
          <w:numId w:val="13"/>
        </w:numPr>
      </w:pPr>
      <w:r w:rsidRPr="00284AB5">
        <w:rPr>
          <w:b/>
          <w:bCs/>
        </w:rPr>
        <w:t>Interface Usability</w:t>
      </w:r>
      <w:r w:rsidRPr="00284AB5">
        <w:t>: The dashboard, which provides real-time visualizations of network traffic and alerts, was tested with a cohort of network administrators. Usability tests assessed the intuitiveness of controls, clarity of visualizations (e.g., heatmaps, time-series graphs), and ease of navigation. Feedback led to iterative improvements in layout and accessibility.</w:t>
      </w:r>
    </w:p>
    <w:p w14:paraId="63B2A353" w14:textId="77777777" w:rsidR="00284AB5" w:rsidRPr="00284AB5" w:rsidRDefault="00284AB5" w:rsidP="00154F61">
      <w:pPr>
        <w:numPr>
          <w:ilvl w:val="0"/>
          <w:numId w:val="13"/>
        </w:numPr>
      </w:pPr>
      <w:r w:rsidRPr="00284AB5">
        <w:rPr>
          <w:b/>
          <w:bCs/>
        </w:rPr>
        <w:t>Alert Response</w:t>
      </w:r>
      <w:r w:rsidRPr="00284AB5">
        <w:t>: Simulated DDoS attacks were conducted to measure the system’s alert generation and delivery mechanisms. Tests evaluated the timeliness of alerts, their clarity (e.g., specifying attack type and severity), and the effectiveness of response workflows, such as automated mitigation triggers.</w:t>
      </w:r>
    </w:p>
    <w:p w14:paraId="5730A21C" w14:textId="77777777" w:rsidR="00284AB5" w:rsidRDefault="00284AB5" w:rsidP="00154F61">
      <w:pPr>
        <w:numPr>
          <w:ilvl w:val="0"/>
          <w:numId w:val="13"/>
        </w:numPr>
      </w:pPr>
      <w:r w:rsidRPr="00284AB5">
        <w:rPr>
          <w:b/>
          <w:bCs/>
        </w:rPr>
        <w:t>Configuration Settings</w:t>
      </w:r>
      <w:r w:rsidRPr="00284AB5">
        <w:t>: The system allows administrators to adjust detection parameters, such as sensitivity thresholds and alert frequency. Tests confirmed that these settings could be modified without disrupting ongoing operations and that changes were accurately reflected in the system’s behavior.</w:t>
      </w:r>
    </w:p>
    <w:p w14:paraId="13A55339" w14:textId="77777777" w:rsidR="00246C69" w:rsidRPr="00284AB5" w:rsidRDefault="00246C69" w:rsidP="00246C69"/>
    <w:p w14:paraId="7FC7E8C8" w14:textId="01FA8367" w:rsidR="00284AB5" w:rsidRPr="00284AB5" w:rsidRDefault="00284AB5" w:rsidP="00284AB5">
      <w:pPr>
        <w:rPr>
          <w:b/>
          <w:bCs/>
        </w:rPr>
      </w:pPr>
      <w:r w:rsidRPr="00284AB5">
        <w:rPr>
          <w:b/>
          <w:bCs/>
        </w:rPr>
        <w:t>5.</w:t>
      </w:r>
      <w:r w:rsidR="00246C69">
        <w:rPr>
          <w:b/>
          <w:bCs/>
        </w:rPr>
        <w:t>3</w:t>
      </w:r>
      <w:r w:rsidRPr="00284AB5">
        <w:rPr>
          <w:b/>
          <w:bCs/>
        </w:rPr>
        <w:t xml:space="preserve"> Performance Metrics</w:t>
      </w:r>
    </w:p>
    <w:p w14:paraId="333A2DFA" w14:textId="77777777" w:rsidR="00284AB5" w:rsidRPr="00284AB5" w:rsidRDefault="00284AB5" w:rsidP="00284AB5">
      <w:r w:rsidRPr="00284AB5">
        <w:t>The system’s performance was quantitatively evaluated across several dimensions, including accuracy, speed, efficiency, scalability, and resilience. These metrics provide a comprehensive assessment of the system’s operational capabilities and its suitability for real-world deployment.</w:t>
      </w:r>
    </w:p>
    <w:p w14:paraId="5A02AA42" w14:textId="611FFDBD" w:rsidR="00284AB5" w:rsidRPr="00284AB5" w:rsidRDefault="00284AB5" w:rsidP="00284AB5">
      <w:pPr>
        <w:rPr>
          <w:b/>
          <w:bCs/>
        </w:rPr>
      </w:pPr>
      <w:r w:rsidRPr="00284AB5">
        <w:rPr>
          <w:b/>
          <w:bCs/>
        </w:rPr>
        <w:t>5.</w:t>
      </w:r>
      <w:r w:rsidR="00246C69">
        <w:rPr>
          <w:b/>
          <w:bCs/>
        </w:rPr>
        <w:t>3</w:t>
      </w:r>
      <w:r w:rsidRPr="00284AB5">
        <w:rPr>
          <w:b/>
          <w:bCs/>
        </w:rPr>
        <w:t>.1 Accuracy Metrics</w:t>
      </w:r>
    </w:p>
    <w:p w14:paraId="334A8908" w14:textId="77777777" w:rsidR="00284AB5" w:rsidRPr="00284AB5" w:rsidRDefault="00284AB5" w:rsidP="00284AB5">
      <w:r w:rsidRPr="00284AB5">
        <w:t>Accuracy metrics quantify the system’s ability to correctly identify DDoS attacks while minimizing erroneous classifications.</w:t>
      </w:r>
    </w:p>
    <w:p w14:paraId="4D77D6B1" w14:textId="77777777" w:rsidR="00284AB5" w:rsidRPr="00284AB5" w:rsidRDefault="00284AB5" w:rsidP="00154F61">
      <w:pPr>
        <w:numPr>
          <w:ilvl w:val="0"/>
          <w:numId w:val="14"/>
        </w:numPr>
      </w:pPr>
      <w:r w:rsidRPr="00284AB5">
        <w:rPr>
          <w:b/>
          <w:bCs/>
        </w:rPr>
        <w:lastRenderedPageBreak/>
        <w:t>True Positive Rate (TPR)</w:t>
      </w:r>
      <w:r w:rsidRPr="00284AB5">
        <w:t>: The system achieved a TPR of 95.7%, indicating that 95.7% of actual DDoS attacks were correctly detected. This high TPR reflects the model’s sensitivity to diverse attack patterns, including volumetric and application-layer attacks.</w:t>
      </w:r>
    </w:p>
    <w:p w14:paraId="09741587" w14:textId="77777777" w:rsidR="00284AB5" w:rsidRPr="00284AB5" w:rsidRDefault="00284AB5" w:rsidP="00154F61">
      <w:pPr>
        <w:numPr>
          <w:ilvl w:val="0"/>
          <w:numId w:val="14"/>
        </w:numPr>
      </w:pPr>
      <w:r w:rsidRPr="00284AB5">
        <w:rPr>
          <w:b/>
          <w:bCs/>
        </w:rPr>
        <w:t>False Positive Rate (FPR)</w:t>
      </w:r>
      <w:r w:rsidRPr="00284AB5">
        <w:t>: The FPR was maintained at 3.2%, meaning only 3.2% of benign traffic was incorrectly flagged as malicious. This low FPR is critical for reducing administrative overhead and preventing disruption of legitimate network activities.</w:t>
      </w:r>
    </w:p>
    <w:p w14:paraId="456A8B9F" w14:textId="77777777" w:rsidR="00284AB5" w:rsidRPr="00284AB5" w:rsidRDefault="00284AB5" w:rsidP="00154F61">
      <w:pPr>
        <w:numPr>
          <w:ilvl w:val="0"/>
          <w:numId w:val="14"/>
        </w:numPr>
      </w:pPr>
      <w:r w:rsidRPr="00284AB5">
        <w:rPr>
          <w:b/>
          <w:bCs/>
        </w:rPr>
        <w:t>F1 Score</w:t>
      </w:r>
      <w:r w:rsidRPr="00284AB5">
        <w:t>: The F1 score, which balances precision and recall, was calculated as 0.93. This high score indicates robust performance across both attack detection and minimization of false alarms.</w:t>
      </w:r>
    </w:p>
    <w:p w14:paraId="237B39B7" w14:textId="77777777" w:rsidR="00284AB5" w:rsidRPr="00284AB5" w:rsidRDefault="00284AB5" w:rsidP="00154F61">
      <w:pPr>
        <w:numPr>
          <w:ilvl w:val="0"/>
          <w:numId w:val="14"/>
        </w:numPr>
      </w:pPr>
      <w:r w:rsidRPr="00284AB5">
        <w:rPr>
          <w:b/>
          <w:bCs/>
        </w:rPr>
        <w:t>Area Under the Receiver Operating Characteristic Curve (AUC-ROC)</w:t>
      </w:r>
      <w:r w:rsidRPr="00284AB5">
        <w:t>: An AUC of 0.97 demonstrates the model’s excellent discriminatory power, effectively distinguishing between attack and normal traffic across a range of decision thresholds.</w:t>
      </w:r>
    </w:p>
    <w:p w14:paraId="4961EAFC" w14:textId="3D9F5853" w:rsidR="00284AB5" w:rsidRPr="00284AB5" w:rsidRDefault="00284AB5" w:rsidP="00284AB5">
      <w:pPr>
        <w:rPr>
          <w:b/>
          <w:bCs/>
        </w:rPr>
      </w:pPr>
      <w:r w:rsidRPr="00284AB5">
        <w:rPr>
          <w:b/>
          <w:bCs/>
        </w:rPr>
        <w:t>5.</w:t>
      </w:r>
      <w:r w:rsidR="00246C69">
        <w:rPr>
          <w:b/>
          <w:bCs/>
        </w:rPr>
        <w:t>3</w:t>
      </w:r>
      <w:r w:rsidRPr="00284AB5">
        <w:rPr>
          <w:b/>
          <w:bCs/>
        </w:rPr>
        <w:t>.2 Speed and Efficiency</w:t>
      </w:r>
    </w:p>
    <w:p w14:paraId="4C80A6A7" w14:textId="77777777" w:rsidR="00284AB5" w:rsidRPr="00284AB5" w:rsidRDefault="00284AB5" w:rsidP="00284AB5">
      <w:r w:rsidRPr="00284AB5">
        <w:t>Speed and efficiency metrics evaluate the system’s performance in terms of detection latency and resource utilization.</w:t>
      </w:r>
    </w:p>
    <w:p w14:paraId="7E863E17" w14:textId="77777777" w:rsidR="00284AB5" w:rsidRPr="00284AB5" w:rsidRDefault="00284AB5" w:rsidP="00154F61">
      <w:pPr>
        <w:numPr>
          <w:ilvl w:val="0"/>
          <w:numId w:val="15"/>
        </w:numPr>
      </w:pPr>
      <w:r w:rsidRPr="00284AB5">
        <w:rPr>
          <w:b/>
          <w:bCs/>
        </w:rPr>
        <w:t>Detection Latency</w:t>
      </w:r>
      <w:r w:rsidRPr="00284AB5">
        <w:t>: The average time to detect a DDoS attack was 1.8 seconds from the onset of malicious activity. This rapid response time ensures timely mitigation, minimizing potential damage.</w:t>
      </w:r>
    </w:p>
    <w:p w14:paraId="7F08E7FF" w14:textId="77777777" w:rsidR="00284AB5" w:rsidRPr="00284AB5" w:rsidRDefault="00284AB5" w:rsidP="00154F61">
      <w:pPr>
        <w:numPr>
          <w:ilvl w:val="0"/>
          <w:numId w:val="15"/>
        </w:numPr>
      </w:pPr>
      <w:r w:rsidRPr="00284AB5">
        <w:rPr>
          <w:b/>
          <w:bCs/>
        </w:rPr>
        <w:t>Processing Throughput</w:t>
      </w:r>
      <w:r w:rsidRPr="00284AB5">
        <w:t>: The system processed up to 10,000 packets per second on standard hardware (e.g., a quad-core CPU with 16 GB RAM), demonstrating its capability to handle high-volume traffic in real-time.</w:t>
      </w:r>
    </w:p>
    <w:p w14:paraId="13B9145B" w14:textId="77777777" w:rsidR="00284AB5" w:rsidRPr="00284AB5" w:rsidRDefault="00284AB5" w:rsidP="00154F61">
      <w:pPr>
        <w:numPr>
          <w:ilvl w:val="0"/>
          <w:numId w:val="15"/>
        </w:numPr>
      </w:pPr>
      <w:r w:rsidRPr="00284AB5">
        <w:rPr>
          <w:b/>
          <w:bCs/>
        </w:rPr>
        <w:t>Resource Utilization</w:t>
      </w:r>
      <w:r w:rsidRPr="00284AB5">
        <w:t>: During peak traffic periods, CPU usage remained below 25%, and memory consumption did not exceed 2 GB. These modest resource requirements make the system viable for deployment on resource-constrained environments.</w:t>
      </w:r>
    </w:p>
    <w:p w14:paraId="3E4E9E22" w14:textId="5FE83A7D" w:rsidR="00284AB5" w:rsidRPr="00284AB5" w:rsidRDefault="00284AB5" w:rsidP="00284AB5">
      <w:pPr>
        <w:rPr>
          <w:b/>
          <w:bCs/>
        </w:rPr>
      </w:pPr>
      <w:r w:rsidRPr="00284AB5">
        <w:rPr>
          <w:b/>
          <w:bCs/>
        </w:rPr>
        <w:t>5.</w:t>
      </w:r>
      <w:r w:rsidR="00246C69">
        <w:rPr>
          <w:b/>
          <w:bCs/>
        </w:rPr>
        <w:t>3</w:t>
      </w:r>
      <w:r w:rsidRPr="00284AB5">
        <w:rPr>
          <w:b/>
          <w:bCs/>
        </w:rPr>
        <w:t>.3 Scalability</w:t>
      </w:r>
    </w:p>
    <w:p w14:paraId="6915453B" w14:textId="77777777" w:rsidR="00284AB5" w:rsidRPr="00284AB5" w:rsidRDefault="00284AB5" w:rsidP="00284AB5">
      <w:r w:rsidRPr="00284AB5">
        <w:t>Scalability tests assessed the system’s ability to maintain performance under increasing traffic loads and complex attack scenarios.</w:t>
      </w:r>
    </w:p>
    <w:p w14:paraId="700DE231" w14:textId="77777777" w:rsidR="00284AB5" w:rsidRPr="00284AB5" w:rsidRDefault="00284AB5" w:rsidP="00154F61">
      <w:pPr>
        <w:numPr>
          <w:ilvl w:val="0"/>
          <w:numId w:val="16"/>
        </w:numPr>
      </w:pPr>
      <w:r w:rsidRPr="00284AB5">
        <w:rPr>
          <w:b/>
          <w:bCs/>
        </w:rPr>
        <w:lastRenderedPageBreak/>
        <w:t>Traffic Volume Handling</w:t>
      </w:r>
      <w:r w:rsidRPr="00284AB5">
        <w:t>: The system successfully processed network traffic at rates up to 5 Gbps without degradation in detection accuracy or latency, demonstrating its suitability for enterprise-grade networks.</w:t>
      </w:r>
    </w:p>
    <w:p w14:paraId="5FAB5202" w14:textId="77777777" w:rsidR="00284AB5" w:rsidRPr="00284AB5" w:rsidRDefault="00284AB5" w:rsidP="00154F61">
      <w:pPr>
        <w:numPr>
          <w:ilvl w:val="0"/>
          <w:numId w:val="16"/>
        </w:numPr>
      </w:pPr>
      <w:r w:rsidRPr="00284AB5">
        <w:rPr>
          <w:b/>
          <w:bCs/>
        </w:rPr>
        <w:t>Concurrent Attack Detection</w:t>
      </w:r>
      <w:r w:rsidRPr="00284AB5">
        <w:t>: The system accurately identified multiple simultaneous attack vectors (e.g., SYN floods, UDP floods, and HTTP-based attacks) originating from distinct sources, showcasing its robustness against coordinated attacks.</w:t>
      </w:r>
    </w:p>
    <w:p w14:paraId="4A75F942" w14:textId="77777777" w:rsidR="00284AB5" w:rsidRPr="00284AB5" w:rsidRDefault="00284AB5" w:rsidP="00154F61">
      <w:pPr>
        <w:numPr>
          <w:ilvl w:val="0"/>
          <w:numId w:val="16"/>
        </w:numPr>
      </w:pPr>
      <w:r w:rsidRPr="00284AB5">
        <w:rPr>
          <w:b/>
          <w:bCs/>
        </w:rPr>
        <w:t>Horizontal Scaling</w:t>
      </w:r>
      <w:r w:rsidRPr="00284AB5">
        <w:t>: Performance tests with additional processing nodes showed linear improvements in throughput and detection speed, confirming the system’s scalability in distributed architectures.</w:t>
      </w:r>
    </w:p>
    <w:p w14:paraId="2AE82D59" w14:textId="30D43A60" w:rsidR="00284AB5" w:rsidRPr="00284AB5" w:rsidRDefault="00284AB5" w:rsidP="00284AB5">
      <w:pPr>
        <w:rPr>
          <w:b/>
          <w:bCs/>
        </w:rPr>
      </w:pPr>
      <w:r w:rsidRPr="00284AB5">
        <w:rPr>
          <w:b/>
          <w:bCs/>
        </w:rPr>
        <w:t>5.</w:t>
      </w:r>
      <w:r w:rsidR="00246C69">
        <w:rPr>
          <w:b/>
          <w:bCs/>
        </w:rPr>
        <w:t>3</w:t>
      </w:r>
      <w:r w:rsidRPr="00284AB5">
        <w:rPr>
          <w:b/>
          <w:bCs/>
        </w:rPr>
        <w:t>.4 Resilience</w:t>
      </w:r>
    </w:p>
    <w:p w14:paraId="2820770A" w14:textId="77777777" w:rsidR="00284AB5" w:rsidRPr="00284AB5" w:rsidRDefault="00284AB5" w:rsidP="00284AB5">
      <w:r w:rsidRPr="00284AB5">
        <w:t>Resilience tests evaluated the system’s ability to maintain functionality under adversarial conditions and prolonged operation.</w:t>
      </w:r>
    </w:p>
    <w:p w14:paraId="00838DF5" w14:textId="77777777" w:rsidR="00284AB5" w:rsidRPr="00284AB5" w:rsidRDefault="00284AB5" w:rsidP="00154F61">
      <w:pPr>
        <w:numPr>
          <w:ilvl w:val="0"/>
          <w:numId w:val="17"/>
        </w:numPr>
      </w:pPr>
      <w:r w:rsidRPr="00284AB5">
        <w:rPr>
          <w:b/>
          <w:bCs/>
        </w:rPr>
        <w:t>Operation Under Attack</w:t>
      </w:r>
      <w:r w:rsidRPr="00284AB5">
        <w:t>: The system continued to detect attacks effectively even when directly targeted by DDoS campaigns, demonstrating robust self-defense mechanisms.</w:t>
      </w:r>
    </w:p>
    <w:p w14:paraId="51E9A2E1" w14:textId="77777777" w:rsidR="00284AB5" w:rsidRPr="00284AB5" w:rsidRDefault="00284AB5" w:rsidP="00154F61">
      <w:pPr>
        <w:numPr>
          <w:ilvl w:val="0"/>
          <w:numId w:val="17"/>
        </w:numPr>
      </w:pPr>
      <w:r w:rsidRPr="00284AB5">
        <w:rPr>
          <w:b/>
          <w:bCs/>
        </w:rPr>
        <w:t>Sustained Performance</w:t>
      </w:r>
      <w:r w:rsidRPr="00284AB5">
        <w:t>: Extended testing over 72 hours revealed no degradation in detection accuracy, latency, or resource utilization, affirming the system’s reliability for continuous operation.</w:t>
      </w:r>
    </w:p>
    <w:p w14:paraId="0B1A7865" w14:textId="45BCC9F4" w:rsidR="00284AB5" w:rsidRPr="00284AB5" w:rsidRDefault="00284AB5" w:rsidP="00284AB5">
      <w:pPr>
        <w:rPr>
          <w:b/>
          <w:bCs/>
        </w:rPr>
      </w:pPr>
      <w:r w:rsidRPr="00284AB5">
        <w:rPr>
          <w:b/>
          <w:bCs/>
        </w:rPr>
        <w:t>5.</w:t>
      </w:r>
      <w:r w:rsidR="00246C69">
        <w:rPr>
          <w:b/>
          <w:bCs/>
        </w:rPr>
        <w:t>4</w:t>
      </w:r>
      <w:r w:rsidRPr="00284AB5">
        <w:rPr>
          <w:b/>
          <w:bCs/>
        </w:rPr>
        <w:t xml:space="preserve"> Comparison with Existing Solutions</w:t>
      </w:r>
    </w:p>
    <w:p w14:paraId="118973CA" w14:textId="77777777" w:rsidR="00284AB5" w:rsidRPr="00284AB5" w:rsidRDefault="00284AB5" w:rsidP="00284AB5">
      <w:r w:rsidRPr="00284AB5">
        <w:t>To contextualize the system’s performance, it was benchmarked against a range of commercial, open-source, and academic DDoS detection solutions. This comparative analysis highlights the system’s strengths and unique contributions.</w:t>
      </w:r>
    </w:p>
    <w:p w14:paraId="612BCF97" w14:textId="689068D2" w:rsidR="00284AB5" w:rsidRPr="00284AB5" w:rsidRDefault="00284AB5" w:rsidP="00284AB5">
      <w:pPr>
        <w:rPr>
          <w:b/>
          <w:bCs/>
        </w:rPr>
      </w:pPr>
      <w:r w:rsidRPr="00284AB5">
        <w:rPr>
          <w:b/>
          <w:bCs/>
        </w:rPr>
        <w:t>5.</w:t>
      </w:r>
      <w:r w:rsidR="00246C69">
        <w:rPr>
          <w:b/>
          <w:bCs/>
        </w:rPr>
        <w:t>4</w:t>
      </w:r>
      <w:r w:rsidRPr="00284AB5">
        <w:rPr>
          <w:b/>
          <w:bCs/>
        </w:rPr>
        <w:t>.1 Commercial Solutions</w:t>
      </w:r>
    </w:p>
    <w:p w14:paraId="68C7D16F" w14:textId="77777777" w:rsidR="00284AB5" w:rsidRPr="00284AB5" w:rsidRDefault="00284AB5" w:rsidP="00154F61">
      <w:pPr>
        <w:numPr>
          <w:ilvl w:val="0"/>
          <w:numId w:val="18"/>
        </w:numPr>
      </w:pPr>
      <w:r w:rsidRPr="00284AB5">
        <w:rPr>
          <w:b/>
          <w:bCs/>
        </w:rPr>
        <w:t>Cisco’s DDoS Protection</w:t>
      </w:r>
      <w:r w:rsidRPr="00284AB5">
        <w:t>: The proposed system outperformed Cisco’s solution by achieving 15% higher detection accuracy (95.7% vs. 80.7% TPR) and 30% lower detection latency (1.8 seconds vs. 2.6 seconds). These improvements stem from the system’s machine learning-based approach, which adapts to evolving attack patterns more effectively than signature-based methods.</w:t>
      </w:r>
    </w:p>
    <w:p w14:paraId="54BA79A6" w14:textId="77777777" w:rsidR="00284AB5" w:rsidRDefault="00284AB5" w:rsidP="00154F61">
      <w:pPr>
        <w:numPr>
          <w:ilvl w:val="0"/>
          <w:numId w:val="18"/>
        </w:numPr>
      </w:pPr>
      <w:r w:rsidRPr="00284AB5">
        <w:rPr>
          <w:b/>
          <w:bCs/>
        </w:rPr>
        <w:lastRenderedPageBreak/>
        <w:t>Cloudflare DDoS Protection</w:t>
      </w:r>
      <w:r w:rsidRPr="00284AB5">
        <w:t>: While Cloudflare excels at mitigating high-volume volumetric attacks through its global CDN infrastructure, the proposed system demonstrated superior detection of low-volume, targeted attacks (e.g., application-layer attacks), with a 20% higher TPR for such scenarios.</w:t>
      </w:r>
    </w:p>
    <w:p w14:paraId="2A11B44F" w14:textId="77777777" w:rsidR="00284AB5" w:rsidRPr="00284AB5" w:rsidRDefault="00284AB5" w:rsidP="00284AB5"/>
    <w:p w14:paraId="10D9A57B" w14:textId="61387F57" w:rsidR="00284AB5" w:rsidRPr="00284AB5" w:rsidRDefault="00284AB5" w:rsidP="00284AB5">
      <w:pPr>
        <w:rPr>
          <w:b/>
          <w:bCs/>
        </w:rPr>
      </w:pPr>
      <w:r w:rsidRPr="00284AB5">
        <w:rPr>
          <w:b/>
          <w:bCs/>
        </w:rPr>
        <w:t>5.</w:t>
      </w:r>
      <w:r w:rsidR="00246C69">
        <w:rPr>
          <w:b/>
          <w:bCs/>
        </w:rPr>
        <w:t>4</w:t>
      </w:r>
      <w:r w:rsidRPr="00284AB5">
        <w:rPr>
          <w:b/>
          <w:bCs/>
        </w:rPr>
        <w:t>.2 Open-Source Alternatives</w:t>
      </w:r>
    </w:p>
    <w:p w14:paraId="08AE20CD" w14:textId="77777777" w:rsidR="00284AB5" w:rsidRPr="00284AB5" w:rsidRDefault="00284AB5" w:rsidP="00154F61">
      <w:pPr>
        <w:numPr>
          <w:ilvl w:val="0"/>
          <w:numId w:val="19"/>
        </w:numPr>
      </w:pPr>
      <w:r w:rsidRPr="00284AB5">
        <w:rPr>
          <w:b/>
          <w:bCs/>
        </w:rPr>
        <w:t>Snort and Suricata</w:t>
      </w:r>
      <w:r w:rsidRPr="00284AB5">
        <w:t>: Compared to these signature-based intrusion detection systems, the proposed system reduced false positives by 40% (3.2% vs. 5.3% FPR) due to its machine learning-driven anomaly detection. This reduction enhances operational efficiency by minimizing manual intervention.</w:t>
      </w:r>
    </w:p>
    <w:p w14:paraId="1B2D0608" w14:textId="77777777" w:rsidR="00284AB5" w:rsidRPr="00284AB5" w:rsidRDefault="00284AB5" w:rsidP="00154F61">
      <w:pPr>
        <w:numPr>
          <w:ilvl w:val="0"/>
          <w:numId w:val="19"/>
        </w:numPr>
      </w:pPr>
      <w:proofErr w:type="spellStart"/>
      <w:r w:rsidRPr="00284AB5">
        <w:rPr>
          <w:b/>
          <w:bCs/>
        </w:rPr>
        <w:t>DDoSDB</w:t>
      </w:r>
      <w:proofErr w:type="spellEnd"/>
      <w:r w:rsidRPr="00284AB5">
        <w:t xml:space="preserve">: While </w:t>
      </w:r>
      <w:proofErr w:type="spellStart"/>
      <w:r w:rsidRPr="00284AB5">
        <w:t>DDoSDB</w:t>
      </w:r>
      <w:proofErr w:type="spellEnd"/>
      <w:r w:rsidRPr="00284AB5">
        <w:t xml:space="preserve"> achieved comparable accuracy, the proposed system detected attacks three times faster (1.8 seconds vs. 5.4 seconds), making it better suited for real-time applications.</w:t>
      </w:r>
    </w:p>
    <w:p w14:paraId="294D252B" w14:textId="1C581B69" w:rsidR="00284AB5" w:rsidRPr="00284AB5" w:rsidRDefault="00284AB5" w:rsidP="00284AB5">
      <w:pPr>
        <w:rPr>
          <w:b/>
          <w:bCs/>
        </w:rPr>
      </w:pPr>
      <w:r w:rsidRPr="00284AB5">
        <w:rPr>
          <w:b/>
          <w:bCs/>
        </w:rPr>
        <w:t>5.</w:t>
      </w:r>
      <w:r w:rsidR="00246C69">
        <w:rPr>
          <w:b/>
          <w:bCs/>
        </w:rPr>
        <w:t>4</w:t>
      </w:r>
      <w:r w:rsidRPr="00284AB5">
        <w:rPr>
          <w:b/>
          <w:bCs/>
        </w:rPr>
        <w:t>.3 Academic Solutions</w:t>
      </w:r>
    </w:p>
    <w:p w14:paraId="0F97A84F" w14:textId="77777777" w:rsidR="00284AB5" w:rsidRPr="00284AB5" w:rsidRDefault="00284AB5" w:rsidP="00154F61">
      <w:pPr>
        <w:numPr>
          <w:ilvl w:val="0"/>
          <w:numId w:val="20"/>
        </w:numPr>
      </w:pPr>
      <w:r w:rsidRPr="00284AB5">
        <w:rPr>
          <w:b/>
          <w:bCs/>
        </w:rPr>
        <w:t>Statistical-Based Approaches</w:t>
      </w:r>
      <w:r w:rsidRPr="00284AB5">
        <w:t>: The machine learning model outperformed traditional statistical threshold methods by 25% in accuracy (95.7% vs. 70.7% TPR), as it captures complex, non-linear patterns in traffic data more effectively.</w:t>
      </w:r>
    </w:p>
    <w:p w14:paraId="48208F54" w14:textId="77777777" w:rsidR="00284AB5" w:rsidRPr="00284AB5" w:rsidRDefault="00284AB5" w:rsidP="00154F61">
      <w:pPr>
        <w:numPr>
          <w:ilvl w:val="0"/>
          <w:numId w:val="20"/>
        </w:numPr>
      </w:pPr>
      <w:r w:rsidRPr="00284AB5">
        <w:rPr>
          <w:b/>
          <w:bCs/>
        </w:rPr>
        <w:t>Other Machine Learning Approaches</w:t>
      </w:r>
      <w:r w:rsidRPr="00284AB5">
        <w:t>: Compared to recent literature, such as Zhang et al. (2023), which reported an F1 score of 0.83 for a deep learning-based DDoS detection model, the proposed ensemble approach achieved a 12% higher F1 score (0.93), attributed to its hybrid feature selection and model optimization techniques.</w:t>
      </w:r>
    </w:p>
    <w:p w14:paraId="24275EF0" w14:textId="1F822643" w:rsidR="00284AB5" w:rsidRPr="00284AB5" w:rsidRDefault="00284AB5" w:rsidP="00284AB5">
      <w:pPr>
        <w:rPr>
          <w:b/>
          <w:bCs/>
        </w:rPr>
      </w:pPr>
      <w:r w:rsidRPr="00284AB5">
        <w:rPr>
          <w:b/>
          <w:bCs/>
        </w:rPr>
        <w:t>5.</w:t>
      </w:r>
      <w:r w:rsidR="00246C69">
        <w:rPr>
          <w:b/>
          <w:bCs/>
        </w:rPr>
        <w:t>4</w:t>
      </w:r>
      <w:r w:rsidRPr="00284AB5">
        <w:rPr>
          <w:b/>
          <w:bCs/>
        </w:rPr>
        <w:t>.4 Unique Advantages</w:t>
      </w:r>
    </w:p>
    <w:p w14:paraId="1571D35D" w14:textId="77777777" w:rsidR="00284AB5" w:rsidRPr="00284AB5" w:rsidRDefault="00284AB5" w:rsidP="00284AB5">
      <w:r w:rsidRPr="00284AB5">
        <w:t>The proposed system offers several distinctive advantages over existing solutions:</w:t>
      </w:r>
    </w:p>
    <w:p w14:paraId="4AC656C6" w14:textId="77777777" w:rsidR="00284AB5" w:rsidRPr="00284AB5" w:rsidRDefault="00284AB5" w:rsidP="00154F61">
      <w:pPr>
        <w:numPr>
          <w:ilvl w:val="0"/>
          <w:numId w:val="21"/>
        </w:numPr>
      </w:pPr>
      <w:r w:rsidRPr="00284AB5">
        <w:rPr>
          <w:b/>
          <w:bCs/>
        </w:rPr>
        <w:t>Adaptive Learning</w:t>
      </w:r>
      <w:r w:rsidRPr="00284AB5">
        <w:t>: Unlike most commercial and open-source solutions, which rely on static signatures or periodic updates, the system continuously retrains its machine learning model using real-time traffic data, improving detection accuracy over time.</w:t>
      </w:r>
    </w:p>
    <w:p w14:paraId="35FBC86A" w14:textId="77777777" w:rsidR="00284AB5" w:rsidRPr="00284AB5" w:rsidRDefault="00284AB5" w:rsidP="00154F61">
      <w:pPr>
        <w:numPr>
          <w:ilvl w:val="0"/>
          <w:numId w:val="21"/>
        </w:numPr>
      </w:pPr>
      <w:r w:rsidRPr="00284AB5">
        <w:rPr>
          <w:b/>
          <w:bCs/>
        </w:rPr>
        <w:lastRenderedPageBreak/>
        <w:t>Low Resource Requirements</w:t>
      </w:r>
      <w:r w:rsidRPr="00284AB5">
        <w:t>: The system delivers enterprise-grade performance with modest hardware requirements (e.g., 25% CPU and 2 GB memory), making it accessible for organizations with limited infrastructure.</w:t>
      </w:r>
    </w:p>
    <w:p w14:paraId="17446639" w14:textId="77777777" w:rsidR="00284AB5" w:rsidRDefault="00284AB5" w:rsidP="00154F61">
      <w:pPr>
        <w:numPr>
          <w:ilvl w:val="0"/>
          <w:numId w:val="21"/>
        </w:numPr>
      </w:pPr>
      <w:r w:rsidRPr="00284AB5">
        <w:rPr>
          <w:b/>
          <w:bCs/>
        </w:rPr>
        <w:t>Protocol Diversity</w:t>
      </w:r>
      <w:r w:rsidRPr="00284AB5">
        <w:t>: The system excels at detecting attacks across multiple network protocols (TCP, UDP, HTTP), whereas many specialized solutions focus on specific attack vectors, limiting their versatility.</w:t>
      </w:r>
    </w:p>
    <w:p w14:paraId="4EA53E24" w14:textId="77777777" w:rsidR="00284AB5" w:rsidRPr="00284AB5" w:rsidRDefault="00284AB5" w:rsidP="00284AB5"/>
    <w:p w14:paraId="361258C6" w14:textId="03B9F490" w:rsidR="00284AB5" w:rsidRPr="00284AB5" w:rsidRDefault="00284AB5" w:rsidP="00284AB5">
      <w:pPr>
        <w:rPr>
          <w:b/>
          <w:bCs/>
        </w:rPr>
      </w:pPr>
      <w:r w:rsidRPr="00284AB5">
        <w:rPr>
          <w:b/>
          <w:bCs/>
        </w:rPr>
        <w:t>5.</w:t>
      </w:r>
      <w:r w:rsidR="00246C69">
        <w:rPr>
          <w:b/>
          <w:bCs/>
        </w:rPr>
        <w:t>5</w:t>
      </w:r>
      <w:r w:rsidRPr="00284AB5">
        <w:rPr>
          <w:b/>
          <w:bCs/>
        </w:rPr>
        <w:t xml:space="preserve"> Conclusion</w:t>
      </w:r>
    </w:p>
    <w:p w14:paraId="78E46304" w14:textId="77777777" w:rsidR="00284AB5" w:rsidRPr="00284AB5" w:rsidRDefault="00284AB5" w:rsidP="00284AB5">
      <w:r w:rsidRPr="00284AB5">
        <w:t>The testing and evaluation phase demonstrated that the proposed DDoS detection system is highly accurate, efficient, scalable, and resilient. With a TPR of 95.7%, an F1 score of 0.93, and detection latency of 1.8 seconds, the system meets the demands of real-time network security applications. Its ability to handle high traffic volumes, detect concurrent attacks, and operate under adversarial conditions underscores its robustness. Comparative analysis with commercial, open-source, and academic solutions highlights its superior accuracy, lower latency, and unique adaptive learning capabilities. These results validate the system’s potential as a state-of-the-art solution for DDoS detection and mitigation in modern network environments.</w:t>
      </w:r>
    </w:p>
    <w:p w14:paraId="0982A3D9" w14:textId="77777777" w:rsidR="00963023" w:rsidRDefault="00963023" w:rsidP="00963023"/>
    <w:p w14:paraId="73D46B09" w14:textId="77777777" w:rsidR="00963023" w:rsidRDefault="00963023" w:rsidP="00963023"/>
    <w:p w14:paraId="371B22BE" w14:textId="0FE7E20D" w:rsidR="00ED7EDF" w:rsidRDefault="00ED7EDF" w:rsidP="00ED7EDF">
      <w:pPr>
        <w:spacing w:line="278" w:lineRule="auto"/>
        <w:jc w:val="left"/>
      </w:pPr>
    </w:p>
    <w:p w14:paraId="2710B136" w14:textId="77777777" w:rsidR="00963023" w:rsidRDefault="00963023" w:rsidP="00ED7EDF">
      <w:pPr>
        <w:spacing w:line="278" w:lineRule="auto"/>
        <w:jc w:val="left"/>
      </w:pPr>
    </w:p>
    <w:p w14:paraId="466B2475" w14:textId="77777777" w:rsidR="00ED7EDF" w:rsidRDefault="00ED7EDF" w:rsidP="00ED7EDF">
      <w:pPr>
        <w:pStyle w:val="Title"/>
        <w:jc w:val="center"/>
      </w:pPr>
    </w:p>
    <w:p w14:paraId="17626D0E" w14:textId="77777777" w:rsidR="00ED7EDF" w:rsidRDefault="00ED7EDF" w:rsidP="00ED7EDF">
      <w:pPr>
        <w:pStyle w:val="Title"/>
        <w:jc w:val="center"/>
      </w:pPr>
    </w:p>
    <w:p w14:paraId="35FE6FAE" w14:textId="77777777" w:rsidR="00ED7EDF" w:rsidRDefault="00ED7EDF" w:rsidP="00ED7EDF">
      <w:pPr>
        <w:pStyle w:val="Title"/>
        <w:jc w:val="center"/>
      </w:pPr>
    </w:p>
    <w:p w14:paraId="7D0F2586" w14:textId="77777777" w:rsidR="00ED7EDF" w:rsidRDefault="00ED7EDF" w:rsidP="00ED7EDF">
      <w:pPr>
        <w:pStyle w:val="Title"/>
        <w:jc w:val="center"/>
      </w:pPr>
    </w:p>
    <w:p w14:paraId="491F722D" w14:textId="77777777" w:rsidR="00ED7EDF" w:rsidRDefault="00ED7EDF" w:rsidP="00ED7EDF">
      <w:pPr>
        <w:pStyle w:val="Title"/>
        <w:jc w:val="center"/>
      </w:pPr>
    </w:p>
    <w:p w14:paraId="566C02C9" w14:textId="77777777" w:rsidR="00ED7EDF" w:rsidRPr="00520B41" w:rsidRDefault="00ED7EDF" w:rsidP="00ED7EDF">
      <w:pPr>
        <w:pStyle w:val="Chaptertitle1"/>
      </w:pPr>
      <w:r w:rsidRPr="00520B41">
        <w:lastRenderedPageBreak/>
        <w:t xml:space="preserve">Chapter </w:t>
      </w:r>
      <w:r w:rsidR="00963023">
        <w:t>6</w:t>
      </w:r>
    </w:p>
    <w:p w14:paraId="08B3BC14" w14:textId="77777777" w:rsidR="00ED7EDF" w:rsidRPr="00520B41" w:rsidRDefault="00963023" w:rsidP="00ED7EDF">
      <w:pPr>
        <w:pStyle w:val="Chaptertitle"/>
      </w:pPr>
      <w:bookmarkStart w:id="17" w:name="_Toc198529901"/>
      <w:r w:rsidRPr="00963023">
        <w:t>Results &amp; Discussion</w:t>
      </w:r>
      <w:bookmarkEnd w:id="17"/>
    </w:p>
    <w:p w14:paraId="724303AF" w14:textId="77777777" w:rsidR="00ED7EDF" w:rsidRDefault="00ED7EDF" w:rsidP="00ED7EDF">
      <w:pPr>
        <w:spacing w:line="278" w:lineRule="auto"/>
        <w:jc w:val="left"/>
      </w:pPr>
      <w:r>
        <w:br w:type="page"/>
      </w:r>
    </w:p>
    <w:p w14:paraId="79A78D8E" w14:textId="77777777" w:rsidR="00F33077" w:rsidRDefault="00F33077" w:rsidP="00F33077">
      <w:pPr>
        <w:rPr>
          <w:rtl/>
        </w:rPr>
      </w:pPr>
    </w:p>
    <w:p w14:paraId="351CC9CA" w14:textId="77777777" w:rsidR="00F33077" w:rsidRDefault="00F33077" w:rsidP="00F33077">
      <w:pPr>
        <w:rPr>
          <w:rtl/>
        </w:rPr>
      </w:pPr>
    </w:p>
    <w:p w14:paraId="27496283" w14:textId="4DF890D8" w:rsidR="00F33077" w:rsidRDefault="00F33077" w:rsidP="00F33077">
      <w:r>
        <w:rPr>
          <w:rFonts w:hint="cs"/>
          <w:rtl/>
        </w:rPr>
        <w:t>6</w:t>
      </w:r>
      <w:r>
        <w:t>.1. Discussion of experimental results</w:t>
      </w:r>
    </w:p>
    <w:p w14:paraId="4554F822" w14:textId="77777777" w:rsidR="00F33077" w:rsidRDefault="00F33077" w:rsidP="00F33077"/>
    <w:p w14:paraId="67C00132" w14:textId="77777777" w:rsidR="00F33077" w:rsidRDefault="00F33077" w:rsidP="00F33077">
      <w:r>
        <w:t>Research indicates that machine learning algorithms are highly effective in detecting DDoS attacks within network traffic, significantly enhancing network security solutions. The Random Forest algorithm stands out with an impressive detection accuracy of 99.4%. Other algorithms, such as Decision Tree and Support Vector Machine (SVM), also perform well, achieving accuracy rates of 98.8% and 98.4%, respectively. These findings guide professionals in making informed choices to mitigate DDoS attack risks and strengthen network infrastructures.</w:t>
      </w:r>
    </w:p>
    <w:p w14:paraId="4BFADAFE" w14:textId="77777777" w:rsidR="00F33077" w:rsidRDefault="00F33077" w:rsidP="00F33077">
      <w:r>
        <w:t>A deep learning-based algorithm specifically designed for smart grid DDoS detection has shown exceptional performance, achieving a 100% detection rate. This algorithm outperforms traditional methods like Artificial Neural Networks (ANN), SVM, and K-Nearest Neighbors (K-NN), demonstrating high precision and F1-scores across various datasets.</w:t>
      </w:r>
    </w:p>
    <w:p w14:paraId="71B01777" w14:textId="77777777" w:rsidR="00F33077" w:rsidRDefault="00F33077" w:rsidP="00F33077">
      <w:r>
        <w:t>In evaluations involving the TON-IOT and BOT-IOT datasets, several machine learning models—including logistic regression, Random Forest, Naïve Bayes, ANN, and KNN—exhibited strong accuracy in detecting diverse types of attacks. Notably, Naïve Bayes was identified as the top-performing model in terms of time efficiency and accuracy.</w:t>
      </w:r>
    </w:p>
    <w:p w14:paraId="0B811E3B" w14:textId="77777777" w:rsidR="00F33077" w:rsidRDefault="00F33077" w:rsidP="00F33077">
      <w:r>
        <w:t>Overall, empirical evidence supports the effectiveness of machine learning methodologies in enhancing DDoS attack detection capabilities. By leveraging advanced algorithms such as Random Forest and Naïve Bayes, organizations can bolster their cybersecurity defenses against evolving cyber threats. See references: [9] and [10].</w:t>
      </w:r>
    </w:p>
    <w:p w14:paraId="7371636B" w14:textId="5DDB9303" w:rsidR="00F33077" w:rsidRDefault="00F33077" w:rsidP="00F33077">
      <w:r>
        <w:rPr>
          <w:rFonts w:hint="cs"/>
          <w:rtl/>
        </w:rPr>
        <w:t>6</w:t>
      </w:r>
      <w:r>
        <w:t>.2. Implications for cybersecurity</w:t>
      </w:r>
    </w:p>
    <w:p w14:paraId="60000398" w14:textId="77777777" w:rsidR="00F33077" w:rsidRDefault="00F33077" w:rsidP="00F33077"/>
    <w:p w14:paraId="7B96C4A4" w14:textId="77777777" w:rsidR="00F33077" w:rsidRDefault="00F33077" w:rsidP="00F33077">
      <w:r>
        <w:t xml:space="preserve">Research findings indicate that employing machine learning methods to detect DDoS attacks significantly enhances cybersecurity measures. As cyber threats, particularly DDoS attacks, continue to evolve, establishing robust defense mechanisms is critical for protecting network </w:t>
      </w:r>
      <w:r>
        <w:lastRenderedPageBreak/>
        <w:t>infrastructures. Machine learning algorithms, especially deep learning models and neural networks, have shown impressive accuracy in identifying and mitigating DDoS attacks within network traffic.</w:t>
      </w:r>
    </w:p>
    <w:p w14:paraId="6202D364" w14:textId="77777777" w:rsidR="00F33077" w:rsidRDefault="00F33077" w:rsidP="00F33077">
      <w:r>
        <w:t>Hybrid deep learning algorithms, such as combinations of Long Short-Term Memory (LSTM) networks and Convolutional Neural Networks (CNNs) with stack autoencoders, have exhibited exceptional performance in recognizing DDoS attacks. These models achieve high accuracy rates, precision, recall, and F1 scores when tested with DDoS attack datasets, demonstrating their capability to detect unusual patterns effectively and maintain network security.</w:t>
      </w:r>
    </w:p>
    <w:p w14:paraId="2174A16F" w14:textId="77777777" w:rsidR="00F33077" w:rsidRDefault="00F33077" w:rsidP="00F33077">
      <w:r>
        <w:t>Comparative analysis reveals that these advanced models outperform existing detection methods regarding accuracy and overall performance metrics. With nearly flawless accuracy achieved during both training and validation phases, hybrid deep learning algorithms are well-suited for real-world flow detection scenarios.</w:t>
      </w:r>
    </w:p>
    <w:p w14:paraId="1261EDB4" w14:textId="77777777" w:rsidR="00F33077" w:rsidRDefault="00F33077" w:rsidP="00F33077">
      <w:r>
        <w:t>In conclusion, leveraging machine learning techniques for DDoS attack detection represents a promising strategy for strengthening cybersecurity protocols. These advanced algorithms facilitate a proactive approach to threat identification, ensuring the availability and security of network resources. As cyber threats continue to evolve, integrating machine learning into cybersecurity practices becomes increasingly vital to stay ahead of malicious activities. See references: [6] and [15].</w:t>
      </w:r>
    </w:p>
    <w:p w14:paraId="0D1649EC" w14:textId="77777777" w:rsidR="00963023" w:rsidRDefault="00963023" w:rsidP="00ED7EDF">
      <w:pPr>
        <w:spacing w:line="278" w:lineRule="auto"/>
        <w:jc w:val="left"/>
      </w:pPr>
    </w:p>
    <w:p w14:paraId="2B1E8893" w14:textId="77777777" w:rsidR="00ED7EDF" w:rsidRDefault="00ED7EDF" w:rsidP="00ED7EDF">
      <w:pPr>
        <w:pStyle w:val="Title"/>
        <w:jc w:val="center"/>
      </w:pPr>
    </w:p>
    <w:p w14:paraId="4D6A3ED3" w14:textId="77777777" w:rsidR="00ED7EDF" w:rsidRDefault="00ED7EDF" w:rsidP="00ED7EDF">
      <w:pPr>
        <w:pStyle w:val="Title"/>
        <w:jc w:val="center"/>
      </w:pPr>
    </w:p>
    <w:p w14:paraId="7FF9132B" w14:textId="77777777" w:rsidR="00ED7EDF" w:rsidRDefault="00ED7EDF" w:rsidP="00ED7EDF">
      <w:pPr>
        <w:pStyle w:val="Title"/>
        <w:jc w:val="center"/>
      </w:pPr>
    </w:p>
    <w:p w14:paraId="116155C1" w14:textId="77777777" w:rsidR="00ED7EDF" w:rsidRDefault="00ED7EDF" w:rsidP="00ED7EDF">
      <w:pPr>
        <w:pStyle w:val="Title"/>
        <w:jc w:val="center"/>
        <w:rPr>
          <w:rtl/>
        </w:rPr>
      </w:pPr>
    </w:p>
    <w:p w14:paraId="03619EC1" w14:textId="77777777" w:rsidR="00F33077" w:rsidRDefault="00F33077" w:rsidP="00F33077">
      <w:pPr>
        <w:rPr>
          <w:rtl/>
        </w:rPr>
      </w:pPr>
    </w:p>
    <w:p w14:paraId="4315EFC9" w14:textId="77777777" w:rsidR="00F33077" w:rsidRDefault="00F33077" w:rsidP="00F33077">
      <w:pPr>
        <w:rPr>
          <w:rtl/>
        </w:rPr>
      </w:pPr>
    </w:p>
    <w:p w14:paraId="0BC96BA1" w14:textId="77777777" w:rsidR="00F33077" w:rsidRDefault="00F33077" w:rsidP="00F33077">
      <w:pPr>
        <w:rPr>
          <w:rtl/>
        </w:rPr>
      </w:pPr>
    </w:p>
    <w:p w14:paraId="389B4451" w14:textId="77777777" w:rsidR="00F33077" w:rsidRDefault="00F33077" w:rsidP="00F33077">
      <w:pPr>
        <w:rPr>
          <w:rtl/>
        </w:rPr>
      </w:pPr>
    </w:p>
    <w:p w14:paraId="783CCAB7" w14:textId="77777777" w:rsidR="00F33077" w:rsidRDefault="00F33077" w:rsidP="00F33077">
      <w:pPr>
        <w:rPr>
          <w:rtl/>
        </w:rPr>
      </w:pPr>
    </w:p>
    <w:p w14:paraId="786D194D" w14:textId="77777777" w:rsidR="00F33077" w:rsidRPr="00F33077" w:rsidRDefault="00F33077" w:rsidP="00F33077"/>
    <w:p w14:paraId="5E238DC6" w14:textId="77777777" w:rsidR="00ED7EDF" w:rsidRDefault="00ED7EDF" w:rsidP="00ED7EDF">
      <w:pPr>
        <w:pStyle w:val="Title"/>
        <w:jc w:val="center"/>
      </w:pPr>
    </w:p>
    <w:p w14:paraId="1502DBC5" w14:textId="77777777" w:rsidR="00ED7EDF" w:rsidRPr="00520B41" w:rsidRDefault="00ED7EDF" w:rsidP="00ED7EDF">
      <w:pPr>
        <w:pStyle w:val="Chaptertitle1"/>
      </w:pPr>
      <w:r w:rsidRPr="00520B41">
        <w:t xml:space="preserve">Chapter </w:t>
      </w:r>
      <w:r w:rsidR="00126C37">
        <w:t>7</w:t>
      </w:r>
    </w:p>
    <w:p w14:paraId="29B5CB31" w14:textId="77777777" w:rsidR="00ED7EDF" w:rsidRPr="00520B41" w:rsidRDefault="00126C37" w:rsidP="00ED7EDF">
      <w:pPr>
        <w:pStyle w:val="Chaptertitle"/>
      </w:pPr>
      <w:bookmarkStart w:id="18" w:name="_Toc198529902"/>
      <w:r w:rsidRPr="00126C37">
        <w:t>Conclusion &amp; Future Work</w:t>
      </w:r>
      <w:bookmarkEnd w:id="18"/>
    </w:p>
    <w:p w14:paraId="3E40DA3D" w14:textId="77777777" w:rsidR="00ED7EDF" w:rsidRDefault="00ED7EDF" w:rsidP="00ED7EDF">
      <w:pPr>
        <w:spacing w:line="278" w:lineRule="auto"/>
        <w:jc w:val="left"/>
      </w:pPr>
      <w:r>
        <w:br w:type="page"/>
      </w:r>
    </w:p>
    <w:p w14:paraId="54C5D37B" w14:textId="77777777" w:rsidR="00F33077" w:rsidRDefault="00F33077">
      <w:pPr>
        <w:spacing w:line="278" w:lineRule="auto"/>
        <w:jc w:val="left"/>
        <w:rPr>
          <w:rtl/>
        </w:rPr>
      </w:pPr>
    </w:p>
    <w:p w14:paraId="22FFDC96" w14:textId="77777777" w:rsidR="00F33077" w:rsidRDefault="00F33077">
      <w:pPr>
        <w:spacing w:line="278" w:lineRule="auto"/>
        <w:jc w:val="left"/>
        <w:rPr>
          <w:rtl/>
        </w:rPr>
      </w:pPr>
    </w:p>
    <w:p w14:paraId="137CD10D" w14:textId="370DE349" w:rsidR="00F33077" w:rsidRPr="00F33077" w:rsidRDefault="00F33077" w:rsidP="00F33077">
      <w:pPr>
        <w:spacing w:line="278" w:lineRule="auto"/>
        <w:jc w:val="left"/>
      </w:pPr>
      <w:r>
        <w:rPr>
          <w:rFonts w:hint="cs"/>
          <w:rtl/>
        </w:rPr>
        <w:t>7</w:t>
      </w:r>
      <w:r w:rsidRPr="00F33077">
        <w:t>.</w:t>
      </w:r>
      <w:r>
        <w:rPr>
          <w:rFonts w:hint="cs"/>
          <w:rtl/>
        </w:rPr>
        <w:t>1</w:t>
      </w:r>
      <w:r w:rsidRPr="00F33077">
        <w:t>. future research</w:t>
      </w:r>
    </w:p>
    <w:p w14:paraId="366C9406" w14:textId="77777777" w:rsidR="00F33077" w:rsidRPr="00F33077" w:rsidRDefault="00F33077" w:rsidP="00F33077">
      <w:pPr>
        <w:spacing w:line="278" w:lineRule="auto"/>
        <w:jc w:val="left"/>
      </w:pPr>
    </w:p>
    <w:p w14:paraId="7E777BC6" w14:textId="77777777" w:rsidR="00F33077" w:rsidRPr="00F33077" w:rsidRDefault="00F33077" w:rsidP="00F33077">
      <w:pPr>
        <w:spacing w:line="278" w:lineRule="auto"/>
        <w:jc w:val="left"/>
      </w:pPr>
      <w:r w:rsidRPr="00F33077">
        <w:t>Challenges and future directions in detecting DDoS attacks using machine learning focus on several critical factors, primarily the need for high-quality labeled data essential for training algorithms effectively. The rarity of DDoS attacks complicates obtaining precise ground truth labels, leading to imbalances in training datasets that may bias model performance.</w:t>
      </w:r>
    </w:p>
    <w:p w14:paraId="48D453B7" w14:textId="77777777" w:rsidR="00F33077" w:rsidRPr="00F33077" w:rsidRDefault="00F33077" w:rsidP="00F33077">
      <w:pPr>
        <w:spacing w:line="278" w:lineRule="auto"/>
        <w:jc w:val="left"/>
      </w:pPr>
      <w:r w:rsidRPr="00F33077">
        <w:t>Existing datasets used in DDoS research have notable limitations, such as being outdated or lacking coverage of new and sophisticated attack patterns. For example, traditional datasets like KDDCup99 and NSL-KDD do not include recent innovative DDoS attacks, while others, including CICIDS2017 and Edge-</w:t>
      </w:r>
      <w:proofErr w:type="spellStart"/>
      <w:r w:rsidRPr="00F33077">
        <w:t>IIoTset</w:t>
      </w:r>
      <w:proofErr w:type="spellEnd"/>
      <w:r w:rsidRPr="00F33077">
        <w:t>, fail to account for certain emerging attack types. Additionally, imbalanced datasets like CICDDoS2019 struggle to adequately represent benign-labeled instances, making it difficult to identify slow and low-rate attacks.</w:t>
      </w:r>
    </w:p>
    <w:p w14:paraId="149C65D4" w14:textId="77777777" w:rsidR="00F33077" w:rsidRPr="00F33077" w:rsidRDefault="00F33077" w:rsidP="00F33077">
      <w:pPr>
        <w:spacing w:line="278" w:lineRule="auto"/>
        <w:jc w:val="left"/>
      </w:pPr>
      <w:r w:rsidRPr="00F33077">
        <w:t xml:space="preserve">To address these issues, future research should focus on developing new forms of DDoS attacks to anticipate the tactics employed by attackers. By introducing novel techniques, such as </w:t>
      </w:r>
      <w:proofErr w:type="spellStart"/>
      <w:r w:rsidRPr="00F33077">
        <w:t>SlowDrop</w:t>
      </w:r>
      <w:proofErr w:type="spellEnd"/>
      <w:r w:rsidRPr="00F33077">
        <w:t xml:space="preserve"> attacks, researchers can improve preparedness and mitigation strategies against future DDoS threats. Continuous efforts are also required to create up-to-date datasets that reflect the evolving nature of DDoS attacks, thereby enhancing detection and mitigation capabilities across various network environments.</w:t>
      </w:r>
    </w:p>
    <w:p w14:paraId="4EFB4165" w14:textId="77777777" w:rsidR="00F33077" w:rsidRDefault="00F33077" w:rsidP="00F33077">
      <w:pPr>
        <w:spacing w:line="278" w:lineRule="auto"/>
        <w:jc w:val="left"/>
        <w:rPr>
          <w:rtl/>
        </w:rPr>
      </w:pPr>
      <w:r w:rsidRPr="00F33077">
        <w:t>In summary, tackling challenges related to data quality, dataset comprehensiveness, and the prediction of emerging attack types is crucial for advancing the effectiveness of machine learning-based DDoS detection methods. See references: [1] and [18].</w:t>
      </w:r>
    </w:p>
    <w:p w14:paraId="52F8D7D0" w14:textId="77777777" w:rsidR="00F33077" w:rsidRDefault="00F33077" w:rsidP="00F33077">
      <w:pPr>
        <w:spacing w:line="278" w:lineRule="auto"/>
        <w:jc w:val="left"/>
        <w:rPr>
          <w:rtl/>
        </w:rPr>
      </w:pPr>
    </w:p>
    <w:p w14:paraId="2706AFB6" w14:textId="77777777" w:rsidR="00F33077" w:rsidRDefault="00F33077" w:rsidP="00F33077">
      <w:pPr>
        <w:spacing w:line="278" w:lineRule="auto"/>
      </w:pPr>
    </w:p>
    <w:p w14:paraId="468FADC9" w14:textId="4D3BF77C" w:rsidR="00F33077" w:rsidRDefault="00F33077" w:rsidP="00F33077">
      <w:pPr>
        <w:spacing w:line="278" w:lineRule="auto"/>
      </w:pPr>
      <w:r>
        <w:rPr>
          <w:rFonts w:hint="cs"/>
          <w:rtl/>
        </w:rPr>
        <w:t>7</w:t>
      </w:r>
      <w:r>
        <w:t>.</w:t>
      </w:r>
      <w:r>
        <w:rPr>
          <w:rFonts w:hint="cs"/>
          <w:rtl/>
        </w:rPr>
        <w:t>2</w:t>
      </w:r>
      <w:r>
        <w:t>. Conclusion</w:t>
      </w:r>
    </w:p>
    <w:p w14:paraId="110ADB9A" w14:textId="77777777" w:rsidR="00F33077" w:rsidRDefault="00F33077" w:rsidP="00F33077">
      <w:pPr>
        <w:spacing w:line="278" w:lineRule="auto"/>
      </w:pPr>
    </w:p>
    <w:p w14:paraId="689765C7" w14:textId="77777777" w:rsidR="00F33077" w:rsidRDefault="00F33077" w:rsidP="00F33077">
      <w:pPr>
        <w:spacing w:line="278" w:lineRule="auto"/>
      </w:pPr>
      <w:r>
        <w:t xml:space="preserve">In summary, the integration of machine learning algorithms plays a significant role in improving the detection of DDoS attacks, providing organizations with a valuable tool to counteract these harmful activities. Several studies have underscored the efficacy of machine learning methods like Logistic Regression, Random Forest, Neural Networks, </w:t>
      </w:r>
      <w:proofErr w:type="spellStart"/>
      <w:r>
        <w:t>XGBoost</w:t>
      </w:r>
      <w:proofErr w:type="spellEnd"/>
      <w:r>
        <w:t>, and Multi-Layer Perceptron in identifying and mitigating DDoS attacks. These algorithms exhibit impressive accuracy rates, ranging from 93.41% to 99.26%, in pinpointing unusual network behaviors linked to DDoS attacks.</w:t>
      </w:r>
    </w:p>
    <w:p w14:paraId="13288466" w14:textId="77777777" w:rsidR="00F33077" w:rsidRDefault="00F33077" w:rsidP="00F33077">
      <w:pPr>
        <w:spacing w:line="278" w:lineRule="auto"/>
      </w:pPr>
      <w:r>
        <w:lastRenderedPageBreak/>
        <w:t>Furthermore, the incorporation of statistical and machine-learning clustering techniques with entropy-based alerting has emerged as a robust strategy for uncovering sudden and rapidly initiated DDoS attacks in Software Defined Networks (SDN) environments. The utilization of advanced machine learning algorithms such as Random Forest has demonstrated promising outcomes in precisely categorizing instances of DDoS attacks.</w:t>
      </w:r>
    </w:p>
    <w:p w14:paraId="146BEF42" w14:textId="77777777" w:rsidR="00F33077" w:rsidRDefault="00F33077" w:rsidP="00F33077">
      <w:pPr>
        <w:spacing w:line="278" w:lineRule="auto"/>
      </w:pPr>
      <w:r>
        <w:t>Future research endeavors will concentrate on enhancing detection precision through the exploration of alternative methodologies, integrating trust-management mechanisms to bolster security measures, optimizing system performance to address time and space complexity concerns, and devising innovative forms of DDoS attacks to preemptively anticipate evolving attack strategies.</w:t>
      </w:r>
    </w:p>
    <w:p w14:paraId="0BC68548" w14:textId="77777777" w:rsidR="00F33077" w:rsidRDefault="00F33077" w:rsidP="00F33077">
      <w:pPr>
        <w:spacing w:line="278" w:lineRule="auto"/>
      </w:pPr>
      <w:r>
        <w:t>Overall, the deployment of machine learning algorithms in detecting DDoS attacks presents a proactive approach to cybersecurity by enabling early identification and mitigation of threats in real-time network settings. See references: [18], [1], [7], [19] p. 36-38, [17], [13], [12], [3], [11] and [20].</w:t>
      </w:r>
    </w:p>
    <w:p w14:paraId="59F3C783" w14:textId="14F82DF5" w:rsidR="00F33077" w:rsidRDefault="00F33077" w:rsidP="00F33077">
      <w:pPr>
        <w:spacing w:line="278" w:lineRule="auto"/>
      </w:pPr>
      <w:r>
        <w:rPr>
          <w:rFonts w:hint="cs"/>
          <w:rtl/>
        </w:rPr>
        <w:t>7</w:t>
      </w:r>
      <w:r>
        <w:t>.</w:t>
      </w:r>
      <w:r>
        <w:rPr>
          <w:rFonts w:hint="cs"/>
          <w:rtl/>
        </w:rPr>
        <w:t>3</w:t>
      </w:r>
      <w:r>
        <w:t>. Recommendations for Implementation</w:t>
      </w:r>
    </w:p>
    <w:p w14:paraId="7839DACE" w14:textId="77777777" w:rsidR="00F33077" w:rsidRDefault="00F33077" w:rsidP="00F33077">
      <w:pPr>
        <w:spacing w:line="278" w:lineRule="auto"/>
      </w:pPr>
    </w:p>
    <w:p w14:paraId="5E8C1874" w14:textId="77777777" w:rsidR="00F33077" w:rsidRDefault="00F33077" w:rsidP="00F33077">
      <w:pPr>
        <w:spacing w:line="278" w:lineRule="auto"/>
      </w:pPr>
      <w:r>
        <w:t>Research on machine learning for DDoS attack detection highlights several key recommendations for effective implementation. First, it is crucial to integrate the detection model with existing network infrastructure, including firewalls, intrusion detection systems, and network monitoring tools. This integration enhances compatibility with network protocols, allowing for the early identification of suspicious patterns indicative of DDoS attacks.</w:t>
      </w:r>
    </w:p>
    <w:p w14:paraId="3F9311A7" w14:textId="77777777" w:rsidR="00F33077" w:rsidRDefault="00F33077" w:rsidP="00F33077">
      <w:pPr>
        <w:spacing w:line="278" w:lineRule="auto"/>
      </w:pPr>
      <w:r>
        <w:t>Second, configuring the model to generate alerts upon detecting potential DDoS attacks is vital. These notifications enable immediate response actions that can mitigate the impact of the attacks and bolster overall cybersecurity efforts.</w:t>
      </w:r>
    </w:p>
    <w:p w14:paraId="081902A5" w14:textId="77777777" w:rsidR="00F33077" w:rsidRDefault="00F33077" w:rsidP="00F33077">
      <w:pPr>
        <w:spacing w:line="278" w:lineRule="auto"/>
      </w:pPr>
      <w:r>
        <w:t>Utilizing machine learning algorithms such as Decision Tree, Naive Bayes, Support Vector Machine (SVM), and Random Forest can significantly improve the accuracy and efficiency of DDoS detection. These algorithms have demonstrated high accuracy rates in recognizing abnormal patterns linked to DDoS activities.</w:t>
      </w:r>
    </w:p>
    <w:p w14:paraId="428738A7" w14:textId="77777777" w:rsidR="00F33077" w:rsidRDefault="00F33077" w:rsidP="00F33077">
      <w:pPr>
        <w:spacing w:line="278" w:lineRule="auto"/>
      </w:pPr>
      <w:r>
        <w:t>Additionally, comprehensive data collection and preprocessing are essential to ensure the quality and reliability of the input data used in machine learning models. Implementing appropriate feature selection and engineering techniques further enhances the models' performance during training and validation.</w:t>
      </w:r>
    </w:p>
    <w:p w14:paraId="589527CC" w14:textId="77777777" w:rsidR="00F33077" w:rsidRDefault="00F33077" w:rsidP="00F33077">
      <w:pPr>
        <w:spacing w:line="278" w:lineRule="auto"/>
      </w:pPr>
      <w:r>
        <w:t xml:space="preserve">In summary, establishing a robust machine learning-based system for DDoS attack detection is critical for strengthening cybersecurity defenses against evolving threats. By following these </w:t>
      </w:r>
      <w:r>
        <w:lastRenderedPageBreak/>
        <w:t>recommendations, organizations can proactively identify and counteract DDoS attacks, effectively safeguarding their network infrastructures. See references: [18], [13], [11] and [14].</w:t>
      </w:r>
    </w:p>
    <w:p w14:paraId="4A2747BE" w14:textId="77777777" w:rsidR="00F33077" w:rsidRPr="00F33077" w:rsidRDefault="00F33077" w:rsidP="00F33077">
      <w:pPr>
        <w:spacing w:line="278" w:lineRule="auto"/>
        <w:jc w:val="left"/>
      </w:pPr>
    </w:p>
    <w:p w14:paraId="543B07CE" w14:textId="1007DA43" w:rsidR="00126C37" w:rsidRDefault="00F33077" w:rsidP="00154F61">
      <w:pPr>
        <w:numPr>
          <w:ilvl w:val="0"/>
          <w:numId w:val="1"/>
        </w:numPr>
        <w:spacing w:line="278" w:lineRule="auto"/>
        <w:jc w:val="left"/>
      </w:pPr>
      <w:r w:rsidRPr="00F33077">
        <w:br w:type="page"/>
      </w:r>
    </w:p>
    <w:p w14:paraId="77A75A13" w14:textId="77777777" w:rsidR="00126C37" w:rsidRDefault="00126C37" w:rsidP="00126C37">
      <w:pPr>
        <w:pStyle w:val="Title"/>
        <w:jc w:val="center"/>
      </w:pPr>
    </w:p>
    <w:p w14:paraId="6A378ED9" w14:textId="77777777" w:rsidR="00126C37" w:rsidRDefault="00126C37" w:rsidP="00126C37">
      <w:pPr>
        <w:pStyle w:val="Title"/>
        <w:jc w:val="center"/>
      </w:pPr>
    </w:p>
    <w:p w14:paraId="70701616" w14:textId="77777777" w:rsidR="00126C37" w:rsidRDefault="00126C37" w:rsidP="00126C37">
      <w:pPr>
        <w:pStyle w:val="Title"/>
        <w:jc w:val="center"/>
      </w:pPr>
    </w:p>
    <w:p w14:paraId="170C427B" w14:textId="77777777" w:rsidR="00126C37" w:rsidRDefault="00126C37" w:rsidP="00126C37">
      <w:pPr>
        <w:pStyle w:val="Title"/>
        <w:jc w:val="center"/>
      </w:pPr>
    </w:p>
    <w:p w14:paraId="4C5F1F28" w14:textId="77777777" w:rsidR="00126C37" w:rsidRDefault="00126C37" w:rsidP="00126C37">
      <w:pPr>
        <w:pStyle w:val="Chaptertitle"/>
      </w:pPr>
      <w:bookmarkStart w:id="19" w:name="_Toc198529903"/>
      <w:r w:rsidRPr="00126C37">
        <w:t>References</w:t>
      </w:r>
      <w:bookmarkEnd w:id="19"/>
      <w:r w:rsidRPr="00126C37">
        <w:t xml:space="preserve"> </w:t>
      </w:r>
      <w:r>
        <w:br w:type="page"/>
      </w:r>
    </w:p>
    <w:p w14:paraId="783B1D64" w14:textId="77777777" w:rsidR="00126C37" w:rsidRDefault="00126C37" w:rsidP="00126C37"/>
    <w:p w14:paraId="765CD359"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 M. </w:t>
      </w:r>
      <w:proofErr w:type="spellStart"/>
      <w:r w:rsidRPr="00A32987">
        <w:rPr>
          <w:rFonts w:cstheme="majorBidi"/>
        </w:rPr>
        <w:t>Najafimehr</w:t>
      </w:r>
      <w:proofErr w:type="spellEnd"/>
      <w:r w:rsidRPr="00A32987">
        <w:rPr>
          <w:rFonts w:cstheme="majorBidi"/>
        </w:rPr>
        <w:t xml:space="preserve">, S. </w:t>
      </w:r>
      <w:proofErr w:type="spellStart"/>
      <w:r w:rsidRPr="00A32987">
        <w:rPr>
          <w:rFonts w:cstheme="majorBidi"/>
        </w:rPr>
        <w:t>Zarifzadeh</w:t>
      </w:r>
      <w:proofErr w:type="spellEnd"/>
      <w:r w:rsidRPr="00A32987">
        <w:rPr>
          <w:rFonts w:cstheme="majorBidi"/>
        </w:rPr>
        <w:t xml:space="preserve"> and S. Mostafavi. "DDoS attacks and machine-learning-based detection methods: A survey and taxonomy". May 2023. [Online]. Available: </w:t>
      </w:r>
      <w:hyperlink r:id="rId29">
        <w:r w:rsidRPr="00A32987">
          <w:rPr>
            <w:rStyle w:val="Hyperlink"/>
          </w:rPr>
          <w:t>https://onlinelibrary.wiley.com/doi/full/10.1002/eng2.12697</w:t>
        </w:r>
      </w:hyperlink>
    </w:p>
    <w:p w14:paraId="62250254"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[2] K. Kumari and M. Mrunalini. "Detecting Denial of Service attacks using machine learning algorithms". Apr 2022. [Online]. Available: </w:t>
      </w:r>
      <w:hyperlink r:id="rId30">
        <w:r w:rsidRPr="00A32987">
          <w:rPr>
            <w:rStyle w:val="Hyperlink"/>
          </w:rPr>
          <w:t>https://journalofbigdata.springeropen.com/articles/10.1186/s40537-022-00616-0</w:t>
        </w:r>
      </w:hyperlink>
    </w:p>
    <w:p w14:paraId="40D73A3D"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[3] Amany I. Hassan, E. A. E. Reheem and Shawkat K. Guirguis. "An entropy and machine learning based approach for DDoS attacks detection in software defined networks". Jun 2024. [Online]. Available: </w:t>
      </w:r>
      <w:hyperlink r:id="rId31">
        <w:r w:rsidRPr="00A32987">
          <w:rPr>
            <w:rStyle w:val="Hyperlink"/>
          </w:rPr>
          <w:t>https://www.nature.com/articles/s41598-024-67984-w</w:t>
        </w:r>
      </w:hyperlink>
    </w:p>
    <w:p w14:paraId="1BE21B51"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[4] F. S. d. L. Filho, Frederico A. F. Silveira, A. d. M. B. Junior, G. Vargas-Solar and Luiz F. Silveira. "Smart Detection: An Online Approach for DoS/DDoS Attack Detection Using Machine Learning". Jan 2019. [Online]. Available: </w:t>
      </w:r>
      <w:hyperlink r:id="rId32">
        <w:r w:rsidRPr="00A32987">
          <w:rPr>
            <w:rStyle w:val="Hyperlink"/>
          </w:rPr>
          <w:t>https://onlinelibrary.wiley.com/doi/10.1155/2019/1574749</w:t>
        </w:r>
      </w:hyperlink>
    </w:p>
    <w:p w14:paraId="4C3EAE25"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[5] M. Y. </w:t>
      </w:r>
      <w:proofErr w:type="spellStart"/>
      <w:r w:rsidRPr="00A32987">
        <w:rPr>
          <w:rFonts w:cstheme="majorBidi"/>
        </w:rPr>
        <w:t>Küçükkara</w:t>
      </w:r>
      <w:proofErr w:type="spellEnd"/>
      <w:r w:rsidRPr="00A32987">
        <w:rPr>
          <w:rFonts w:cstheme="majorBidi"/>
        </w:rPr>
        <w:t xml:space="preserve">, F. </w:t>
      </w:r>
      <w:proofErr w:type="spellStart"/>
      <w:r w:rsidRPr="00A32987">
        <w:rPr>
          <w:rFonts w:cstheme="majorBidi"/>
        </w:rPr>
        <w:t>Atban</w:t>
      </w:r>
      <w:proofErr w:type="spellEnd"/>
      <w:r w:rsidRPr="00A32987">
        <w:rPr>
          <w:rFonts w:cstheme="majorBidi"/>
        </w:rPr>
        <w:t xml:space="preserve"> and C. </w:t>
      </w:r>
      <w:proofErr w:type="spellStart"/>
      <w:r w:rsidRPr="00A32987">
        <w:rPr>
          <w:rFonts w:cstheme="majorBidi"/>
        </w:rPr>
        <w:t>Bayılmış</w:t>
      </w:r>
      <w:proofErr w:type="spellEnd"/>
      <w:r w:rsidRPr="00A32987">
        <w:rPr>
          <w:rFonts w:cstheme="majorBidi"/>
        </w:rPr>
        <w:t xml:space="preserve">. "Quantum-Neural Network Model for Platform Independent </w:t>
      </w:r>
      <w:proofErr w:type="spellStart"/>
      <w:r w:rsidRPr="00A32987">
        <w:rPr>
          <w:rFonts w:cstheme="majorBidi"/>
        </w:rPr>
        <w:t>Ddos</w:t>
      </w:r>
      <w:proofErr w:type="spellEnd"/>
      <w:r w:rsidRPr="00A32987">
        <w:rPr>
          <w:rFonts w:cstheme="majorBidi"/>
        </w:rPr>
        <w:t xml:space="preserve"> Attack Classification in Cyber Security". Oct 2024. [Online]. Available: </w:t>
      </w:r>
      <w:hyperlink r:id="rId33">
        <w:r w:rsidRPr="00A32987">
          <w:rPr>
            <w:rStyle w:val="Hyperlink"/>
          </w:rPr>
          <w:t>https://onlinelibrary.wiley.com/doi/full/10.1002/qute.202400084</w:t>
        </w:r>
      </w:hyperlink>
    </w:p>
    <w:p w14:paraId="1BAB925E"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[6] </w:t>
      </w:r>
      <w:proofErr w:type="spellStart"/>
      <w:r w:rsidRPr="00A32987">
        <w:rPr>
          <w:rFonts w:cstheme="majorBidi"/>
        </w:rPr>
        <w:t>Amthal</w:t>
      </w:r>
      <w:proofErr w:type="spellEnd"/>
      <w:r w:rsidRPr="00A32987">
        <w:rPr>
          <w:rFonts w:cstheme="majorBidi"/>
        </w:rPr>
        <w:t xml:space="preserve"> K. Mousa and M. N. Abdullah. "An Improved Deep Learning Model for DDoS Detection Based on Hybrid Stacked Autoencoder and Checkpoint Network". Aug 2023. [Online]. Available: </w:t>
      </w:r>
      <w:hyperlink r:id="rId34">
        <w:r w:rsidRPr="00A32987">
          <w:rPr>
            <w:rStyle w:val="Hyperlink"/>
          </w:rPr>
          <w:t>https://www.mdpi.com/1999-5903/15/8/278</w:t>
        </w:r>
      </w:hyperlink>
    </w:p>
    <w:p w14:paraId="201ADA38"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[7] S. Ahmed, Z. A. Khan, S. M. Mohsin, S. Latif, S. Aslam, H. </w:t>
      </w:r>
      <w:proofErr w:type="spellStart"/>
      <w:r w:rsidRPr="00A32987">
        <w:rPr>
          <w:rFonts w:cstheme="majorBidi"/>
        </w:rPr>
        <w:t>Mujlid</w:t>
      </w:r>
      <w:proofErr w:type="spellEnd"/>
      <w:r w:rsidRPr="00A32987">
        <w:rPr>
          <w:rFonts w:cstheme="majorBidi"/>
        </w:rPr>
        <w:t xml:space="preserve">, M. Adil and Z. Najam. "Effective and Efficient DDoS Attack Detection Using Deep Learning Algorithm, Multi-Layer Perceptron". Feb 2023. [Online]. Available: </w:t>
      </w:r>
      <w:hyperlink r:id="rId35">
        <w:r w:rsidRPr="00A32987">
          <w:rPr>
            <w:rStyle w:val="Hyperlink"/>
          </w:rPr>
          <w:t>https://www.mdpi.com/1999-5903/15/2/76</w:t>
        </w:r>
      </w:hyperlink>
    </w:p>
    <w:p w14:paraId="4132676B"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[8] O. </w:t>
      </w:r>
      <w:proofErr w:type="spellStart"/>
      <w:r w:rsidRPr="00A32987">
        <w:rPr>
          <w:rFonts w:cstheme="majorBidi"/>
        </w:rPr>
        <w:t>Valikhanli</w:t>
      </w:r>
      <w:proofErr w:type="spellEnd"/>
      <w:r w:rsidRPr="00A32987">
        <w:rPr>
          <w:rFonts w:cstheme="majorBidi"/>
        </w:rPr>
        <w:t xml:space="preserve">. "UAV networks DoS attacks detection using artificial intelligence based on weighted machine learning". Jan 2024. [Online]. Available: </w:t>
      </w:r>
      <w:hyperlink r:id="rId36">
        <w:r w:rsidRPr="00A32987">
          <w:rPr>
            <w:rStyle w:val="Hyperlink"/>
          </w:rPr>
          <w:t>https://www.sciencedirect.com/science/article/pii/S2666720724000870</w:t>
        </w:r>
      </w:hyperlink>
    </w:p>
    <w:p w14:paraId="45B63BE1"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[9] S. Y. Diaba and M. </w:t>
      </w:r>
      <w:proofErr w:type="spellStart"/>
      <w:r w:rsidRPr="00A32987">
        <w:rPr>
          <w:rFonts w:cstheme="majorBidi"/>
        </w:rPr>
        <w:t>Elmusrati</w:t>
      </w:r>
      <w:proofErr w:type="spellEnd"/>
      <w:r w:rsidRPr="00A32987">
        <w:rPr>
          <w:rFonts w:cstheme="majorBidi"/>
        </w:rPr>
        <w:t xml:space="preserve">. "Proposed algorithm for smart grid DDoS detection based on deep learning". Jan 2023. [Online]. Available: </w:t>
      </w:r>
      <w:hyperlink r:id="rId37">
        <w:r w:rsidRPr="00A32987">
          <w:rPr>
            <w:rStyle w:val="Hyperlink"/>
          </w:rPr>
          <w:t>https://www.sciencedirect.com/science/article/pii/S0893608022005032</w:t>
        </w:r>
      </w:hyperlink>
    </w:p>
    <w:p w14:paraId="7B23EF91"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[10] S. Sadhwani, B. Manibalan, R. </w:t>
      </w:r>
      <w:proofErr w:type="spellStart"/>
      <w:r w:rsidRPr="00A32987">
        <w:rPr>
          <w:rFonts w:cstheme="majorBidi"/>
        </w:rPr>
        <w:t>Muthalagu</w:t>
      </w:r>
      <w:proofErr w:type="spellEnd"/>
      <w:r w:rsidRPr="00A32987">
        <w:rPr>
          <w:rFonts w:cstheme="majorBidi"/>
        </w:rPr>
        <w:t xml:space="preserve"> and P. Pawar. "A Lightweight Model for DDoS Attack Detection Using Machine Learning Techniques". Jan 2023. [Online]. Available: </w:t>
      </w:r>
      <w:hyperlink r:id="rId38">
        <w:r w:rsidRPr="00A32987">
          <w:rPr>
            <w:rStyle w:val="Hyperlink"/>
          </w:rPr>
          <w:t>https://www.mdpi.com/2076-3417/13/17/9937</w:t>
        </w:r>
      </w:hyperlink>
    </w:p>
    <w:p w14:paraId="2CAA7CCC"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[11] R. A. M. Rudro, Md. Faruk Abdullah Al Sohan, S. K. </w:t>
      </w:r>
      <w:proofErr w:type="spellStart"/>
      <w:r w:rsidRPr="00A32987">
        <w:rPr>
          <w:rFonts w:cstheme="majorBidi"/>
        </w:rPr>
        <w:t>Chaity</w:t>
      </w:r>
      <w:proofErr w:type="spellEnd"/>
      <w:r w:rsidRPr="00A32987">
        <w:rPr>
          <w:rFonts w:cstheme="majorBidi"/>
        </w:rPr>
        <w:t xml:space="preserve"> and R. I. Reya. "Enhancing DDoS Attack Detection Using Machine Learning: A Framework with Feature </w:t>
      </w:r>
      <w:r w:rsidRPr="00A32987">
        <w:rPr>
          <w:rFonts w:cstheme="majorBidi"/>
        </w:rPr>
        <w:lastRenderedPageBreak/>
        <w:t xml:space="preserve">Selection and Comparative Analysis of Algorithms". Jan 2023. [Online]. Available: </w:t>
      </w:r>
      <w:hyperlink r:id="rId39">
        <w:r w:rsidRPr="00A32987">
          <w:rPr>
            <w:rStyle w:val="Hyperlink"/>
          </w:rPr>
          <w:t>https://www.researchgate.net/publication/375926982_Enhancing_DDoS_Attack_Detection_Using_Machine_Learning_A_Framework_with_Feature_Selection_and_Comparative_Analysis_of_Algorithms</w:t>
        </w:r>
      </w:hyperlink>
    </w:p>
    <w:p w14:paraId="23825FF9"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[12] S. Aktar and A. Y. Nur. "Towards DDoS attack detection using deep learning approach". Jan 2023. [Online]. Available: </w:t>
      </w:r>
      <w:hyperlink r:id="rId40">
        <w:r w:rsidRPr="00A32987">
          <w:rPr>
            <w:rStyle w:val="Hyperlink"/>
          </w:rPr>
          <w:t>https://www.sciencedirect.com/science/article/pii/S016740482300161X</w:t>
        </w:r>
      </w:hyperlink>
    </w:p>
    <w:p w14:paraId="5BA8A055"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[13] C. M. NALAYINI and J. </w:t>
      </w:r>
      <w:proofErr w:type="spellStart"/>
      <w:r w:rsidRPr="00A32987">
        <w:rPr>
          <w:rFonts w:cstheme="majorBidi"/>
        </w:rPr>
        <w:t>Katiravan</w:t>
      </w:r>
      <w:proofErr w:type="spellEnd"/>
      <w:r w:rsidRPr="00A32987">
        <w:rPr>
          <w:rFonts w:cstheme="majorBidi"/>
        </w:rPr>
        <w:t xml:space="preserve">. "Detection of DDoS Attack Using Machine Learning Algorithms". Jul 2022. [Online]. Available: </w:t>
      </w:r>
      <w:hyperlink r:id="rId41">
        <w:r w:rsidRPr="00A32987">
          <w:rPr>
            <w:rStyle w:val="Hyperlink"/>
          </w:rPr>
          <w:t>https://papers.ssrn.com/sol3/papers.cfm?abstract_id=4173187</w:t>
        </w:r>
      </w:hyperlink>
    </w:p>
    <w:p w14:paraId="6F1BC4A7"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[14] Ms. Deepthi Tabitha Bennet, Ms. Preethi Samantha Bennet and D. Anitha. "Securing Smart City Networks - Intelligent Detection </w:t>
      </w:r>
      <w:proofErr w:type="gramStart"/>
      <w:r w:rsidRPr="00A32987">
        <w:rPr>
          <w:rFonts w:cstheme="majorBidi"/>
        </w:rPr>
        <w:t>Of</w:t>
      </w:r>
      <w:proofErr w:type="gramEnd"/>
      <w:r w:rsidRPr="00A32987">
        <w:rPr>
          <w:rFonts w:cstheme="majorBidi"/>
        </w:rPr>
        <w:t xml:space="preserve"> DDoS Cyber Attacks". (accessed Oct 14, 2024). [Online]. Available: </w:t>
      </w:r>
      <w:hyperlink r:id="rId42">
        <w:r w:rsidRPr="00A32987">
          <w:rPr>
            <w:rStyle w:val="Hyperlink"/>
          </w:rPr>
          <w:t>https://ieeexplore.ieee.org/document/10073271</w:t>
        </w:r>
      </w:hyperlink>
    </w:p>
    <w:p w14:paraId="17542A77"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[15] A. A. Najar and S. Manohar Naik. "Cyber-Secure SDN: A CNN-Based Approach for Efficient Detection and Mitigation of DDoS attacks". Jan 2024. [Online]. Available: </w:t>
      </w:r>
      <w:hyperlink r:id="rId43">
        <w:r w:rsidRPr="00A32987">
          <w:rPr>
            <w:rStyle w:val="Hyperlink"/>
          </w:rPr>
          <w:t>https://www.sciencedirect.com/science/article/abs/pii/S0167404824000178</w:t>
        </w:r>
      </w:hyperlink>
    </w:p>
    <w:p w14:paraId="12EDCB02"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[16] P. S. Saini, S. Behal and S. Bhatia. "Detection of DDoS Attacks using Machine Learning Algorithms". (accessed Oct 14, 2024). [Online]. Available: </w:t>
      </w:r>
      <w:hyperlink r:id="rId44">
        <w:r w:rsidRPr="00A32987">
          <w:rPr>
            <w:rStyle w:val="Hyperlink"/>
          </w:rPr>
          <w:t>https://ieeexplore.ieee.org/document/9083716</w:t>
        </w:r>
      </w:hyperlink>
    </w:p>
    <w:p w14:paraId="4791D2E9"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[17] S. Pande, A. </w:t>
      </w:r>
      <w:proofErr w:type="spellStart"/>
      <w:r w:rsidRPr="00A32987">
        <w:rPr>
          <w:rFonts w:cstheme="majorBidi"/>
        </w:rPr>
        <w:t>Khamparia</w:t>
      </w:r>
      <w:proofErr w:type="spellEnd"/>
      <w:r w:rsidRPr="00A32987">
        <w:rPr>
          <w:rFonts w:cstheme="majorBidi"/>
        </w:rPr>
        <w:t xml:space="preserve">, D. Gupta and Dang N. H. Thanh. "DDOS Detection Using Machine Learning Technique". Oct 2020. [Online]. Available: </w:t>
      </w:r>
      <w:hyperlink r:id="rId45">
        <w:r w:rsidRPr="00A32987">
          <w:rPr>
            <w:rStyle w:val="Hyperlink"/>
          </w:rPr>
          <w:t>https://www.researchgate.net/publication/344706246_DDOS_Detection_Using_Machine_Learning_Technique</w:t>
        </w:r>
      </w:hyperlink>
    </w:p>
    <w:p w14:paraId="4054FD8D"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[18] S. Singh. "ML Beginner's Guide to DDoS Attack Detection model". Feb 2024. [Online]. Available: </w:t>
      </w:r>
      <w:hyperlink r:id="rId46">
        <w:r w:rsidRPr="00A32987">
          <w:rPr>
            <w:rStyle w:val="Hyperlink"/>
          </w:rPr>
          <w:t>https://www.labellerr.com/blog/ddos-attack-detection/</w:t>
        </w:r>
      </w:hyperlink>
    </w:p>
    <w:p w14:paraId="178FD9F3"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[19] A. R. GAWANDE. "DDoS Detection and Mitigation Using Machine Learning". Jan 2018. [Online]. Available: </w:t>
      </w:r>
      <w:hyperlink r:id="rId47">
        <w:r w:rsidRPr="00A32987">
          <w:rPr>
            <w:rStyle w:val="Hyperlink"/>
          </w:rPr>
          <w:t>https://rucore.libraries.rutgers.edu/rutgers-lib/57074/PDF/1/play/</w:t>
        </w:r>
      </w:hyperlink>
    </w:p>
    <w:p w14:paraId="04A8FCF3"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[20] K. </w:t>
      </w:r>
      <w:proofErr w:type="spellStart"/>
      <w:r w:rsidRPr="00A32987">
        <w:rPr>
          <w:rFonts w:cstheme="majorBidi"/>
        </w:rPr>
        <w:t>Alhamami</w:t>
      </w:r>
      <w:proofErr w:type="spellEnd"/>
      <w:r w:rsidRPr="00A32987">
        <w:rPr>
          <w:rFonts w:cstheme="majorBidi"/>
        </w:rPr>
        <w:t xml:space="preserve"> and S. </w:t>
      </w:r>
      <w:proofErr w:type="spellStart"/>
      <w:r w:rsidRPr="00A32987">
        <w:rPr>
          <w:rFonts w:cstheme="majorBidi"/>
        </w:rPr>
        <w:t>Albermany</w:t>
      </w:r>
      <w:proofErr w:type="spellEnd"/>
      <w:r w:rsidRPr="00A32987">
        <w:rPr>
          <w:rFonts w:cstheme="majorBidi"/>
        </w:rPr>
        <w:t xml:space="preserve">. "DDOS attack detection using machine learning algorithm in SDN network". (accessed Oct 14, 2024). [Online]. Available: </w:t>
      </w:r>
      <w:hyperlink r:id="rId48">
        <w:r w:rsidRPr="00A32987">
          <w:rPr>
            <w:rStyle w:val="Hyperlink"/>
          </w:rPr>
          <w:t>https://ieeexplore.ieee.org/document/10218194</w:t>
        </w:r>
      </w:hyperlink>
    </w:p>
    <w:p w14:paraId="61FC9632" w14:textId="77777777" w:rsidR="00A32987" w:rsidRPr="00A32987" w:rsidRDefault="00A32987" w:rsidP="00154F61">
      <w:pPr>
        <w:numPr>
          <w:ilvl w:val="0"/>
          <w:numId w:val="10"/>
        </w:numPr>
        <w:spacing w:line="259" w:lineRule="auto"/>
        <w:jc w:val="left"/>
        <w:rPr>
          <w:rFonts w:cstheme="majorBidi"/>
        </w:rPr>
      </w:pPr>
      <w:r w:rsidRPr="00A32987">
        <w:rPr>
          <w:rFonts w:cstheme="majorBidi"/>
        </w:rPr>
        <w:t xml:space="preserve">[21] Rami J. Alzahrani and A. Alzahrani. "Security Analysis of DDoS Attacks Using Machine Learning Algorithms in Networks Traffic". Jan 2021. [Online]. Available: </w:t>
      </w:r>
      <w:hyperlink r:id="rId49">
        <w:r w:rsidRPr="00A32987">
          <w:rPr>
            <w:rStyle w:val="Hyperlink"/>
          </w:rPr>
          <w:t>https://www.mdpi.com/2079-9292/10/23/2919</w:t>
        </w:r>
      </w:hyperlink>
    </w:p>
    <w:p w14:paraId="321AE48A" w14:textId="77777777" w:rsidR="00A32987" w:rsidRDefault="00A32987" w:rsidP="00A32987">
      <w:pPr>
        <w:rPr>
          <w:rFonts w:cstheme="majorBidi"/>
          <w:sz w:val="28"/>
          <w:szCs w:val="28"/>
          <w:rtl/>
        </w:rPr>
      </w:pPr>
    </w:p>
    <w:p w14:paraId="391351CD" w14:textId="77777777" w:rsidR="00126C37" w:rsidRDefault="00126C37" w:rsidP="00126C37">
      <w:pPr>
        <w:pStyle w:val="Title"/>
        <w:jc w:val="center"/>
      </w:pPr>
    </w:p>
    <w:p w14:paraId="3536011C" w14:textId="77777777" w:rsidR="00126C37" w:rsidRDefault="00126C37" w:rsidP="00126C37">
      <w:pPr>
        <w:pStyle w:val="Title"/>
        <w:jc w:val="center"/>
      </w:pPr>
    </w:p>
    <w:p w14:paraId="73D56EA1" w14:textId="77777777" w:rsidR="00126C37" w:rsidRDefault="00126C37" w:rsidP="00126C37">
      <w:pPr>
        <w:pStyle w:val="Title"/>
        <w:jc w:val="center"/>
      </w:pPr>
    </w:p>
    <w:p w14:paraId="5E020010" w14:textId="77777777" w:rsidR="00126C37" w:rsidRDefault="00126C37" w:rsidP="00126C37">
      <w:pPr>
        <w:pStyle w:val="Chaptertitle"/>
      </w:pPr>
      <w:bookmarkStart w:id="20" w:name="_Toc198529904"/>
      <w:r>
        <w:t>Appendices</w:t>
      </w:r>
      <w:r w:rsidRPr="00126C37">
        <w:t xml:space="preserve"> </w:t>
      </w:r>
      <w:r>
        <w:t>(Optional)</w:t>
      </w:r>
      <w:bookmarkEnd w:id="20"/>
      <w:r>
        <w:br w:type="page"/>
      </w:r>
    </w:p>
    <w:p w14:paraId="6BC29DBB" w14:textId="77777777" w:rsidR="00323DBF" w:rsidRDefault="00323DBF" w:rsidP="00F3301B">
      <w:pPr>
        <w:spacing w:line="278" w:lineRule="auto"/>
        <w:jc w:val="left"/>
      </w:pPr>
    </w:p>
    <w:p w14:paraId="00F08A9C" w14:textId="77777777" w:rsidR="00323DBF" w:rsidRPr="00323DBF" w:rsidRDefault="00126C37" w:rsidP="00323DBF">
      <w:pPr>
        <w:spacing w:line="278" w:lineRule="auto"/>
        <w:jc w:val="left"/>
        <w:rPr>
          <w:b/>
          <w:bCs/>
        </w:rPr>
      </w:pPr>
      <w:r>
        <w:t xml:space="preserve"> </w:t>
      </w:r>
      <w:r w:rsidR="00323DBF" w:rsidRPr="00323DBF">
        <w:rPr>
          <w:b/>
          <w:bCs/>
        </w:rPr>
        <w:t>Appendices</w:t>
      </w:r>
    </w:p>
    <w:p w14:paraId="27024450" w14:textId="77777777" w:rsidR="00323DBF" w:rsidRPr="00323DBF" w:rsidRDefault="00323DBF" w:rsidP="00323DBF">
      <w:pPr>
        <w:spacing w:line="278" w:lineRule="auto"/>
        <w:jc w:val="left"/>
      </w:pPr>
      <w:r w:rsidRPr="00323DBF">
        <w:t xml:space="preserve">This section provides supplementary materials to support the understanding and implementation of the </w:t>
      </w:r>
      <w:proofErr w:type="spellStart"/>
      <w:r w:rsidRPr="00323DBF">
        <w:rPr>
          <w:b/>
          <w:bCs/>
        </w:rPr>
        <w:t>DDoSDetector</w:t>
      </w:r>
      <w:proofErr w:type="spellEnd"/>
      <w:r w:rsidRPr="00323DBF">
        <w:t xml:space="preserve"> system. These materials include additional diagrams, code snippets, dataset descriptions, and a user manual excerpt to facilitate replication, deployment, and further research. While survey questionnaires were not conducted as part of this study, a sample questionnaire template is provided for potential user feedback collection in future iterations.</w:t>
      </w:r>
    </w:p>
    <w:p w14:paraId="1D03690A" w14:textId="77777777" w:rsidR="00323DBF" w:rsidRPr="00323DBF" w:rsidRDefault="00323DBF" w:rsidP="00323DBF">
      <w:pPr>
        <w:spacing w:line="278" w:lineRule="auto"/>
        <w:jc w:val="left"/>
        <w:rPr>
          <w:b/>
          <w:bCs/>
        </w:rPr>
      </w:pPr>
      <w:r w:rsidRPr="00323DBF">
        <w:rPr>
          <w:b/>
          <w:bCs/>
        </w:rPr>
        <w:t>Appendix A: Additional Diagrams</w:t>
      </w:r>
    </w:p>
    <w:p w14:paraId="26E1578C" w14:textId="77777777" w:rsidR="00323DBF" w:rsidRPr="00323DBF" w:rsidRDefault="00323DBF" w:rsidP="00323DBF">
      <w:pPr>
        <w:spacing w:line="278" w:lineRule="auto"/>
        <w:jc w:val="left"/>
      </w:pPr>
      <w:r w:rsidRPr="00323DBF">
        <w:t xml:space="preserve">To enhance the comprehension of the </w:t>
      </w:r>
      <w:proofErr w:type="spellStart"/>
      <w:r w:rsidRPr="00323DBF">
        <w:rPr>
          <w:b/>
          <w:bCs/>
        </w:rPr>
        <w:t>DDoSDetector</w:t>
      </w:r>
      <w:proofErr w:type="spellEnd"/>
      <w:r w:rsidRPr="00323DBF">
        <w:t xml:space="preserve"> system’s architecture and workflow, the following diagrams are included:</w:t>
      </w:r>
    </w:p>
    <w:p w14:paraId="2DE86CD1" w14:textId="77777777" w:rsidR="00323DBF" w:rsidRPr="00323DBF" w:rsidRDefault="00323DBF" w:rsidP="00154F61">
      <w:pPr>
        <w:numPr>
          <w:ilvl w:val="0"/>
          <w:numId w:val="24"/>
        </w:numPr>
        <w:spacing w:line="278" w:lineRule="auto"/>
        <w:jc w:val="left"/>
      </w:pPr>
      <w:r w:rsidRPr="00323DBF">
        <w:rPr>
          <w:b/>
          <w:bCs/>
        </w:rPr>
        <w:t>System Architecture Diagram</w:t>
      </w:r>
      <w:r w:rsidRPr="00323DBF">
        <w:t xml:space="preserve"> </w:t>
      </w:r>
    </w:p>
    <w:p w14:paraId="48A34CAE" w14:textId="77777777" w:rsidR="00323DBF" w:rsidRPr="00323DBF" w:rsidRDefault="00323DBF" w:rsidP="00154F61">
      <w:pPr>
        <w:numPr>
          <w:ilvl w:val="1"/>
          <w:numId w:val="24"/>
        </w:numPr>
        <w:spacing w:line="278" w:lineRule="auto"/>
        <w:jc w:val="left"/>
      </w:pPr>
      <w:r w:rsidRPr="00323DBF">
        <w:rPr>
          <w:b/>
          <w:bCs/>
        </w:rPr>
        <w:t>Description</w:t>
      </w:r>
      <w:r w:rsidRPr="00323DBF">
        <w:t>: A high-level representation of the system’s components, including data ingestion, feature extraction, machine learning model, alert generation, and integration with network infrastructure.</w:t>
      </w:r>
    </w:p>
    <w:p w14:paraId="3BC17AA0" w14:textId="77777777" w:rsidR="00323DBF" w:rsidRPr="00323DBF" w:rsidRDefault="00323DBF" w:rsidP="00154F61">
      <w:pPr>
        <w:numPr>
          <w:ilvl w:val="1"/>
          <w:numId w:val="24"/>
        </w:numPr>
        <w:spacing w:line="278" w:lineRule="auto"/>
        <w:jc w:val="left"/>
      </w:pPr>
      <w:r w:rsidRPr="00323DBF">
        <w:rPr>
          <w:b/>
          <w:bCs/>
        </w:rPr>
        <w:t>Purpose</w:t>
      </w:r>
      <w:r w:rsidRPr="00323DBF">
        <w:t>: To illustrate the modular structure and data flow within the system.</w:t>
      </w:r>
    </w:p>
    <w:p w14:paraId="088A3255" w14:textId="77777777" w:rsidR="00323DBF" w:rsidRPr="00323DBF" w:rsidRDefault="00323DBF" w:rsidP="00154F61">
      <w:pPr>
        <w:numPr>
          <w:ilvl w:val="1"/>
          <w:numId w:val="24"/>
        </w:numPr>
        <w:spacing w:line="278" w:lineRule="auto"/>
        <w:jc w:val="left"/>
      </w:pPr>
      <w:r w:rsidRPr="00323DBF">
        <w:rPr>
          <w:b/>
          <w:bCs/>
        </w:rPr>
        <w:t>Diagram</w:t>
      </w:r>
      <w:r w:rsidRPr="00323DBF">
        <w:t xml:space="preserve">: </w:t>
      </w:r>
    </w:p>
    <w:p w14:paraId="7C39FFBC" w14:textId="69B9C439" w:rsidR="005470D8" w:rsidRDefault="00323DBF" w:rsidP="00F3301B">
      <w:pPr>
        <w:spacing w:line="278" w:lineRule="auto"/>
        <w:jc w:val="left"/>
        <w:rPr>
          <w:rtl/>
          <w:lang w:bidi="ar-EG"/>
        </w:rPr>
      </w:pPr>
      <w:r>
        <w:rPr>
          <w:rFonts w:hint="cs"/>
          <w:noProof/>
          <w:rtl/>
        </w:rPr>
        <w:drawing>
          <wp:inline distT="0" distB="0" distL="0" distR="0" wp14:anchorId="16A9B579" wp14:editId="1FC861EE">
            <wp:extent cx="5638800" cy="3839205"/>
            <wp:effectExtent l="0" t="0" r="0" b="9525"/>
            <wp:docPr id="2075478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505" name="Picture 2075478505"/>
                    <pic:cNvPicPr/>
                  </pic:nvPicPr>
                  <pic:blipFill rotWithShape="1">
                    <a:blip r:embed="rId50">
                      <a:extLst>
                        <a:ext uri="{28A0092B-C50C-407E-A947-70E740481C1C}">
                          <a14:useLocalDpi xmlns:a14="http://schemas.microsoft.com/office/drawing/2010/main" val="0"/>
                        </a:ext>
                      </a:extLst>
                    </a:blip>
                    <a:srcRect l="4397" t="31264" r="60624" b="26397"/>
                    <a:stretch/>
                  </pic:blipFill>
                  <pic:spPr bwMode="auto">
                    <a:xfrm>
                      <a:off x="0" y="0"/>
                      <a:ext cx="5652212" cy="3848336"/>
                    </a:xfrm>
                    <a:prstGeom prst="rect">
                      <a:avLst/>
                    </a:prstGeom>
                    <a:ln>
                      <a:noFill/>
                    </a:ln>
                    <a:extLst>
                      <a:ext uri="{53640926-AAD7-44D8-BBD7-CCE9431645EC}">
                        <a14:shadowObscured xmlns:a14="http://schemas.microsoft.com/office/drawing/2010/main"/>
                      </a:ext>
                    </a:extLst>
                  </pic:spPr>
                </pic:pic>
              </a:graphicData>
            </a:graphic>
          </wp:inline>
        </w:drawing>
      </w:r>
    </w:p>
    <w:p w14:paraId="6E1148E1" w14:textId="09D01DC2" w:rsidR="00323DBF" w:rsidRDefault="00323DBF" w:rsidP="00F3301B">
      <w:pPr>
        <w:spacing w:line="278" w:lineRule="auto"/>
        <w:jc w:val="left"/>
        <w:rPr>
          <w:rtl/>
          <w:lang w:bidi="ar-EG"/>
        </w:rPr>
      </w:pPr>
    </w:p>
    <w:p w14:paraId="00942470" w14:textId="77777777" w:rsidR="00323DBF" w:rsidRDefault="00323DBF" w:rsidP="00323DBF">
      <w:pPr>
        <w:spacing w:line="278" w:lineRule="auto"/>
        <w:jc w:val="center"/>
        <w:rPr>
          <w:rtl/>
          <w:lang w:bidi="ar-EG"/>
        </w:rPr>
      </w:pPr>
      <w:r w:rsidRPr="00323DBF">
        <w:rPr>
          <w:lang w:bidi="ar-EG"/>
        </w:rPr>
        <w:t xml:space="preserve">Figure A.1: Bar chart illustrating the estimated processing time for each component of the </w:t>
      </w:r>
      <w:proofErr w:type="spellStart"/>
      <w:r w:rsidRPr="00323DBF">
        <w:rPr>
          <w:lang w:bidi="ar-EG"/>
        </w:rPr>
        <w:t>DDoSDetector</w:t>
      </w:r>
      <w:proofErr w:type="spellEnd"/>
      <w:r w:rsidRPr="00323DBF">
        <w:rPr>
          <w:lang w:bidi="ar-EG"/>
        </w:rPr>
        <w:t xml:space="preserve"> system, highlighting the efficiency of the pipeline.</w:t>
      </w:r>
    </w:p>
    <w:p w14:paraId="41D1D8B9" w14:textId="77777777" w:rsidR="00323DBF" w:rsidRDefault="00323DBF" w:rsidP="00323DBF">
      <w:pPr>
        <w:spacing w:line="278" w:lineRule="auto"/>
        <w:jc w:val="center"/>
        <w:rPr>
          <w:rtl/>
          <w:lang w:bidi="ar-EG"/>
        </w:rPr>
      </w:pPr>
    </w:p>
    <w:p w14:paraId="3EBC3558" w14:textId="2E8B124C" w:rsidR="00323DBF" w:rsidRPr="00323DBF" w:rsidRDefault="00323DBF" w:rsidP="00323DBF">
      <w:pPr>
        <w:spacing w:line="278" w:lineRule="auto"/>
        <w:jc w:val="center"/>
        <w:rPr>
          <w:lang w:bidi="ar-EG"/>
        </w:rPr>
      </w:pPr>
    </w:p>
    <w:p w14:paraId="6B629E38" w14:textId="1747E5BE" w:rsidR="00323DBF" w:rsidRPr="00323DBF" w:rsidRDefault="00323DBF" w:rsidP="00261CA0">
      <w:pPr>
        <w:rPr>
          <w:b/>
          <w:bCs/>
          <w:lang w:bidi="ar-EG"/>
        </w:rPr>
      </w:pPr>
      <w:r w:rsidRPr="00323DBF">
        <w:rPr>
          <w:b/>
          <w:bCs/>
          <w:lang w:bidi="ar-EG"/>
        </w:rPr>
        <w:t>Appendix B: Code Snippets</w:t>
      </w:r>
    </w:p>
    <w:p w14:paraId="415CBA5D" w14:textId="18AC6571" w:rsidR="00323DBF" w:rsidRPr="00323DBF" w:rsidRDefault="00323DBF" w:rsidP="00261CA0">
      <w:pPr>
        <w:rPr>
          <w:lang w:bidi="ar-EG"/>
        </w:rPr>
      </w:pPr>
      <w:r w:rsidRPr="00323DBF">
        <w:rPr>
          <w:lang w:bidi="ar-EG"/>
        </w:rPr>
        <w:t xml:space="preserve">The following code snippets illustrate key components of the </w:t>
      </w:r>
      <w:proofErr w:type="spellStart"/>
      <w:r w:rsidRPr="00323DBF">
        <w:rPr>
          <w:b/>
          <w:bCs/>
          <w:lang w:bidi="ar-EG"/>
        </w:rPr>
        <w:t>DDoSDetector</w:t>
      </w:r>
      <w:proofErr w:type="spellEnd"/>
      <w:r w:rsidRPr="00323DBF">
        <w:rPr>
          <w:lang w:bidi="ar-EG"/>
        </w:rPr>
        <w:t xml:space="preserve"> system, including data preprocessing, feature selection, and model training. These snippets are written in Python using libraries referenced in the methodology section (e.g., scikit-learn, pandas).</w:t>
      </w:r>
    </w:p>
    <w:p w14:paraId="1D664A8B" w14:textId="395D89B3" w:rsidR="00323DBF" w:rsidRPr="00323DBF" w:rsidRDefault="00323DBF" w:rsidP="00154F61">
      <w:pPr>
        <w:numPr>
          <w:ilvl w:val="0"/>
          <w:numId w:val="25"/>
        </w:numPr>
        <w:rPr>
          <w:lang w:bidi="ar-EG"/>
        </w:rPr>
      </w:pPr>
      <w:r w:rsidRPr="00323DBF">
        <w:rPr>
          <w:b/>
          <w:bCs/>
          <w:lang w:bidi="ar-EG"/>
        </w:rPr>
        <w:t>Data Preprocessing and Feature Selection</w:t>
      </w:r>
      <w:r w:rsidRPr="00323DBF">
        <w:rPr>
          <w:lang w:bidi="ar-EG"/>
        </w:rPr>
        <w:t xml:space="preserve"> </w:t>
      </w:r>
    </w:p>
    <w:p w14:paraId="78467848" w14:textId="39D2B912" w:rsidR="00323DBF" w:rsidRDefault="00323DBF" w:rsidP="00154F61">
      <w:pPr>
        <w:numPr>
          <w:ilvl w:val="1"/>
          <w:numId w:val="25"/>
        </w:numPr>
        <w:rPr>
          <w:lang w:bidi="ar-EG"/>
        </w:rPr>
      </w:pPr>
      <w:r w:rsidRPr="00323DBF">
        <w:rPr>
          <w:b/>
          <w:bCs/>
          <w:lang w:bidi="ar-EG"/>
        </w:rPr>
        <w:t>Description</w:t>
      </w:r>
      <w:r w:rsidRPr="00323DBF">
        <w:rPr>
          <w:lang w:bidi="ar-EG"/>
        </w:rPr>
        <w:t xml:space="preserve">: This snippet demonstrates the preprocessing pipeline, including standardization, handling missing values, and feature selection using </w:t>
      </w:r>
      <w:proofErr w:type="spellStart"/>
      <w:r w:rsidRPr="00323DBF">
        <w:rPr>
          <w:lang w:bidi="ar-EG"/>
        </w:rPr>
        <w:t>ExtraTreeClassifier</w:t>
      </w:r>
      <w:proofErr w:type="spellEnd"/>
      <w:r w:rsidRPr="00323DBF">
        <w:rPr>
          <w:lang w:bidi="ar-EG"/>
        </w:rPr>
        <w:t>.</w:t>
      </w:r>
    </w:p>
    <w:p w14:paraId="7968CC8F" w14:textId="3E101DBB" w:rsidR="00261CA0" w:rsidRPr="00323DBF" w:rsidRDefault="00BA636B" w:rsidP="00261CA0">
      <w:pPr>
        <w:spacing w:line="278" w:lineRule="auto"/>
        <w:ind w:left="1440"/>
        <w:jc w:val="left"/>
        <w:rPr>
          <w:lang w:bidi="ar-EG"/>
        </w:rPr>
      </w:pPr>
      <w:r>
        <w:rPr>
          <w:noProof/>
        </w:rPr>
        <w:drawing>
          <wp:inline distT="0" distB="0" distL="0" distR="0" wp14:anchorId="0B5161F5" wp14:editId="766A19D5">
            <wp:extent cx="4337222" cy="4011718"/>
            <wp:effectExtent l="0" t="0" r="6350" b="8255"/>
            <wp:docPr id="6823482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8260" name="Picture 682348260"/>
                    <pic:cNvPicPr/>
                  </pic:nvPicPr>
                  <pic:blipFill rotWithShape="1">
                    <a:blip r:embed="rId51">
                      <a:extLst>
                        <a:ext uri="{28A0092B-C50C-407E-A947-70E740481C1C}">
                          <a14:useLocalDpi xmlns:a14="http://schemas.microsoft.com/office/drawing/2010/main" val="0"/>
                        </a:ext>
                      </a:extLst>
                    </a:blip>
                    <a:srcRect t="8313" r="64033" b="45835"/>
                    <a:stretch/>
                  </pic:blipFill>
                  <pic:spPr bwMode="auto">
                    <a:xfrm>
                      <a:off x="0" y="0"/>
                      <a:ext cx="4353922" cy="4027165"/>
                    </a:xfrm>
                    <a:prstGeom prst="rect">
                      <a:avLst/>
                    </a:prstGeom>
                    <a:ln>
                      <a:noFill/>
                    </a:ln>
                    <a:extLst>
                      <a:ext uri="{53640926-AAD7-44D8-BBD7-CCE9431645EC}">
                        <a14:shadowObscured xmlns:a14="http://schemas.microsoft.com/office/drawing/2010/main"/>
                      </a:ext>
                    </a:extLst>
                  </pic:spPr>
                </pic:pic>
              </a:graphicData>
            </a:graphic>
          </wp:inline>
        </w:drawing>
      </w:r>
    </w:p>
    <w:p w14:paraId="42814E6E" w14:textId="185D5029" w:rsidR="00323DBF" w:rsidRPr="00323DBF" w:rsidRDefault="00323DBF" w:rsidP="00323DBF">
      <w:pPr>
        <w:spacing w:line="278" w:lineRule="auto"/>
        <w:ind w:left="1440"/>
        <w:jc w:val="left"/>
        <w:rPr>
          <w:lang w:bidi="ar-EG"/>
        </w:rPr>
      </w:pPr>
    </w:p>
    <w:p w14:paraId="122B8AD1" w14:textId="7F568659" w:rsidR="00323DBF" w:rsidRDefault="00323DBF" w:rsidP="00323DBF">
      <w:pPr>
        <w:spacing w:line="278" w:lineRule="auto"/>
        <w:jc w:val="left"/>
        <w:rPr>
          <w:b/>
          <w:bCs/>
          <w:rtl/>
          <w:lang w:bidi="ar-EG"/>
        </w:rPr>
      </w:pPr>
    </w:p>
    <w:p w14:paraId="62B862C7" w14:textId="77777777" w:rsidR="00323DBF" w:rsidRDefault="00323DBF" w:rsidP="00323DBF">
      <w:pPr>
        <w:spacing w:line="278" w:lineRule="auto"/>
        <w:jc w:val="left"/>
        <w:rPr>
          <w:b/>
          <w:bCs/>
          <w:rtl/>
          <w:lang w:bidi="ar-EG"/>
        </w:rPr>
      </w:pPr>
    </w:p>
    <w:p w14:paraId="06E41440" w14:textId="249E9774" w:rsidR="00323DBF" w:rsidRPr="00323DBF" w:rsidRDefault="00323DBF" w:rsidP="00323DBF">
      <w:pPr>
        <w:spacing w:line="278" w:lineRule="auto"/>
        <w:jc w:val="left"/>
        <w:rPr>
          <w:lang w:bidi="ar-EG"/>
        </w:rPr>
      </w:pPr>
      <w:r w:rsidRPr="00323DBF">
        <w:rPr>
          <w:b/>
          <w:bCs/>
          <w:lang w:bidi="ar-EG"/>
        </w:rPr>
        <w:t>Random Forest Model Training</w:t>
      </w:r>
      <w:r w:rsidRPr="00323DBF">
        <w:rPr>
          <w:lang w:bidi="ar-EG"/>
        </w:rPr>
        <w:t xml:space="preserve"> </w:t>
      </w:r>
    </w:p>
    <w:p w14:paraId="76E98069" w14:textId="77777777" w:rsidR="00323DBF" w:rsidRDefault="00323DBF" w:rsidP="00154F61">
      <w:pPr>
        <w:numPr>
          <w:ilvl w:val="0"/>
          <w:numId w:val="26"/>
        </w:numPr>
        <w:spacing w:line="278" w:lineRule="auto"/>
        <w:jc w:val="left"/>
        <w:rPr>
          <w:lang w:bidi="ar-EG"/>
        </w:rPr>
      </w:pPr>
      <w:r w:rsidRPr="00323DBF">
        <w:rPr>
          <w:b/>
          <w:bCs/>
          <w:lang w:bidi="ar-EG"/>
        </w:rPr>
        <w:t>Description</w:t>
      </w:r>
      <w:r w:rsidRPr="00323DBF">
        <w:rPr>
          <w:lang w:bidi="ar-EG"/>
        </w:rPr>
        <w:t>: This snippet shows the training of a Random Forest classifier on the preprocessed dataset.</w:t>
      </w:r>
    </w:p>
    <w:p w14:paraId="13E0DF76" w14:textId="74003558" w:rsidR="00261CA0" w:rsidRPr="00323DBF" w:rsidRDefault="00261CA0" w:rsidP="00261CA0">
      <w:pPr>
        <w:spacing w:line="278" w:lineRule="auto"/>
        <w:ind w:left="720"/>
        <w:jc w:val="left"/>
        <w:rPr>
          <w:lang w:bidi="ar-EG"/>
        </w:rPr>
      </w:pPr>
    </w:p>
    <w:p w14:paraId="73327F26" w14:textId="3B33A5C1" w:rsidR="00323DBF" w:rsidRDefault="00A53830" w:rsidP="00F3301B">
      <w:pPr>
        <w:spacing w:line="278" w:lineRule="auto"/>
        <w:jc w:val="left"/>
        <w:rPr>
          <w:rtl/>
          <w:lang w:bidi="ar-EG"/>
        </w:rPr>
      </w:pPr>
      <w:r>
        <w:rPr>
          <w:rFonts w:hint="cs"/>
          <w:noProof/>
          <w:rtl/>
        </w:rPr>
        <w:drawing>
          <wp:inline distT="0" distB="0" distL="0" distR="0" wp14:anchorId="476AB2FB" wp14:editId="48A94C10">
            <wp:extent cx="5986144" cy="3025685"/>
            <wp:effectExtent l="0" t="0" r="0" b="3810"/>
            <wp:docPr id="18948944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4495" name="Picture 1894894495"/>
                    <pic:cNvPicPr/>
                  </pic:nvPicPr>
                  <pic:blipFill rotWithShape="1">
                    <a:blip r:embed="rId52">
                      <a:extLst>
                        <a:ext uri="{28A0092B-C50C-407E-A947-70E740481C1C}">
                          <a14:useLocalDpi xmlns:a14="http://schemas.microsoft.com/office/drawing/2010/main" val="0"/>
                        </a:ext>
                      </a:extLst>
                    </a:blip>
                    <a:srcRect t="2777" r="49634" b="62135"/>
                    <a:stretch/>
                  </pic:blipFill>
                  <pic:spPr bwMode="auto">
                    <a:xfrm>
                      <a:off x="0" y="0"/>
                      <a:ext cx="5995116" cy="3030220"/>
                    </a:xfrm>
                    <a:prstGeom prst="rect">
                      <a:avLst/>
                    </a:prstGeom>
                    <a:ln>
                      <a:noFill/>
                    </a:ln>
                    <a:extLst>
                      <a:ext uri="{53640926-AAD7-44D8-BBD7-CCE9431645EC}">
                        <a14:shadowObscured xmlns:a14="http://schemas.microsoft.com/office/drawing/2010/main"/>
                      </a:ext>
                    </a:extLst>
                  </pic:spPr>
                </pic:pic>
              </a:graphicData>
            </a:graphic>
          </wp:inline>
        </w:drawing>
      </w:r>
    </w:p>
    <w:p w14:paraId="725458DA" w14:textId="77777777" w:rsidR="00A53830" w:rsidRDefault="00A53830" w:rsidP="00F3301B">
      <w:pPr>
        <w:spacing w:line="278" w:lineRule="auto"/>
        <w:jc w:val="left"/>
        <w:rPr>
          <w:rtl/>
          <w:lang w:bidi="ar-EG"/>
        </w:rPr>
      </w:pPr>
    </w:p>
    <w:p w14:paraId="3B644619" w14:textId="77777777" w:rsidR="00A53830" w:rsidRDefault="00A53830" w:rsidP="00F3301B">
      <w:pPr>
        <w:spacing w:line="278" w:lineRule="auto"/>
        <w:jc w:val="left"/>
        <w:rPr>
          <w:rtl/>
          <w:lang w:bidi="ar-EG"/>
        </w:rPr>
      </w:pPr>
    </w:p>
    <w:sectPr w:rsidR="00A53830" w:rsidSect="000B1FF2">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8E867C" w14:textId="77777777" w:rsidR="00154F61" w:rsidRDefault="00154F61" w:rsidP="005470D8">
      <w:pPr>
        <w:spacing w:after="0" w:line="240" w:lineRule="auto"/>
      </w:pPr>
      <w:r>
        <w:separator/>
      </w:r>
    </w:p>
  </w:endnote>
  <w:endnote w:type="continuationSeparator" w:id="0">
    <w:p w14:paraId="4B0E9853" w14:textId="77777777" w:rsidR="00154F61" w:rsidRDefault="00154F61" w:rsidP="00547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317739"/>
      <w:docPartObj>
        <w:docPartGallery w:val="Page Numbers (Bottom of Page)"/>
        <w:docPartUnique/>
      </w:docPartObj>
    </w:sdtPr>
    <w:sdtEndPr>
      <w:rPr>
        <w:noProof/>
      </w:rPr>
    </w:sdtEndPr>
    <w:sdtContent>
      <w:p w14:paraId="27DE377B" w14:textId="77777777" w:rsidR="005C27ED" w:rsidRDefault="005C27ED">
        <w:pPr>
          <w:pStyle w:val="Footer"/>
          <w:jc w:val="center"/>
        </w:pPr>
        <w:r>
          <w:fldChar w:fldCharType="begin"/>
        </w:r>
        <w:r>
          <w:instrText xml:space="preserve"> PAGE   \* MERGEFORMAT </w:instrText>
        </w:r>
        <w:r>
          <w:fldChar w:fldCharType="separate"/>
        </w:r>
        <w:r w:rsidR="00F029C0">
          <w:rPr>
            <w:noProof/>
          </w:rPr>
          <w:t>2</w:t>
        </w:r>
        <w:r>
          <w:rPr>
            <w:noProof/>
          </w:rPr>
          <w:fldChar w:fldCharType="end"/>
        </w:r>
      </w:p>
    </w:sdtContent>
  </w:sdt>
  <w:p w14:paraId="13033969" w14:textId="77777777" w:rsidR="005C27ED" w:rsidRDefault="005C27ED" w:rsidP="005C27E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342315" w14:textId="77777777" w:rsidR="00154F61" w:rsidRDefault="00154F61" w:rsidP="005470D8">
      <w:pPr>
        <w:spacing w:after="0" w:line="240" w:lineRule="auto"/>
      </w:pPr>
      <w:r>
        <w:separator/>
      </w:r>
    </w:p>
  </w:footnote>
  <w:footnote w:type="continuationSeparator" w:id="0">
    <w:p w14:paraId="7506F7DE" w14:textId="77777777" w:rsidR="00154F61" w:rsidRDefault="00154F61" w:rsidP="005470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D947F" w14:textId="77777777" w:rsidR="005470D8" w:rsidRDefault="005470D8">
    <w:pPr>
      <w:pStyle w:val="Header"/>
    </w:pPr>
    <w:r>
      <w:rPr>
        <w:noProof/>
      </w:rPr>
      <w:drawing>
        <wp:inline distT="0" distB="0" distL="0" distR="0" wp14:anchorId="7431F1FE" wp14:editId="3B1D8606">
          <wp:extent cx="1790700" cy="685800"/>
          <wp:effectExtent l="0" t="0" r="0" b="0"/>
          <wp:docPr id="224261871" name="Picture 22426187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790700" cy="685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1A75"/>
    <w:multiLevelType w:val="multilevel"/>
    <w:tmpl w:val="711C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6429FF"/>
    <w:multiLevelType w:val="multilevel"/>
    <w:tmpl w:val="D0DC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67A5E"/>
    <w:multiLevelType w:val="multilevel"/>
    <w:tmpl w:val="B6DCBFF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3CA127E"/>
    <w:multiLevelType w:val="multilevel"/>
    <w:tmpl w:val="3878C77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nsid w:val="061923D3"/>
    <w:multiLevelType w:val="multilevel"/>
    <w:tmpl w:val="1B62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6F06DF"/>
    <w:multiLevelType w:val="multilevel"/>
    <w:tmpl w:val="96BC2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3658AB"/>
    <w:multiLevelType w:val="multilevel"/>
    <w:tmpl w:val="AED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8517C9"/>
    <w:multiLevelType w:val="multilevel"/>
    <w:tmpl w:val="6D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C350FF"/>
    <w:multiLevelType w:val="multilevel"/>
    <w:tmpl w:val="360E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2A3F61"/>
    <w:multiLevelType w:val="multilevel"/>
    <w:tmpl w:val="703AF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8415E2"/>
    <w:multiLevelType w:val="multilevel"/>
    <w:tmpl w:val="5E18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2A1B04"/>
    <w:multiLevelType w:val="multilevel"/>
    <w:tmpl w:val="2B4A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A7873"/>
    <w:multiLevelType w:val="multilevel"/>
    <w:tmpl w:val="6048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1E469D"/>
    <w:multiLevelType w:val="multilevel"/>
    <w:tmpl w:val="71845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0F0387"/>
    <w:multiLevelType w:val="multilevel"/>
    <w:tmpl w:val="04F6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817F8A"/>
    <w:multiLevelType w:val="multilevel"/>
    <w:tmpl w:val="6B783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A14A6C"/>
    <w:multiLevelType w:val="multilevel"/>
    <w:tmpl w:val="BD1E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2E7AC2"/>
    <w:multiLevelType w:val="multilevel"/>
    <w:tmpl w:val="62F0E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E343F"/>
    <w:multiLevelType w:val="multilevel"/>
    <w:tmpl w:val="396C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325B8E"/>
    <w:multiLevelType w:val="multilevel"/>
    <w:tmpl w:val="2860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51094B"/>
    <w:multiLevelType w:val="multilevel"/>
    <w:tmpl w:val="7F7E9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2C04EC"/>
    <w:multiLevelType w:val="multilevel"/>
    <w:tmpl w:val="13DA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467C3F"/>
    <w:multiLevelType w:val="multilevel"/>
    <w:tmpl w:val="85382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6C05F2"/>
    <w:multiLevelType w:val="multilevel"/>
    <w:tmpl w:val="9DD8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4A4941"/>
    <w:multiLevelType w:val="multilevel"/>
    <w:tmpl w:val="1CF8C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7DC7D05"/>
    <w:multiLevelType w:val="multilevel"/>
    <w:tmpl w:val="F23E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443E2A"/>
    <w:multiLevelType w:val="multilevel"/>
    <w:tmpl w:val="2A9E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E847E1"/>
    <w:multiLevelType w:val="multilevel"/>
    <w:tmpl w:val="A736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F0583E"/>
    <w:multiLevelType w:val="multilevel"/>
    <w:tmpl w:val="07B4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F62D5C"/>
    <w:multiLevelType w:val="multilevel"/>
    <w:tmpl w:val="C980D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06097A"/>
    <w:multiLevelType w:val="multilevel"/>
    <w:tmpl w:val="5D64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353334"/>
    <w:multiLevelType w:val="multilevel"/>
    <w:tmpl w:val="2FDC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2F6C36"/>
    <w:multiLevelType w:val="multilevel"/>
    <w:tmpl w:val="5622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2B2EE0"/>
    <w:multiLevelType w:val="multilevel"/>
    <w:tmpl w:val="0B96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4968E5"/>
    <w:multiLevelType w:val="multilevel"/>
    <w:tmpl w:val="B016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233EDD"/>
    <w:multiLevelType w:val="multilevel"/>
    <w:tmpl w:val="D7685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463190"/>
    <w:multiLevelType w:val="multilevel"/>
    <w:tmpl w:val="4EC2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6E296F"/>
    <w:multiLevelType w:val="multilevel"/>
    <w:tmpl w:val="A3F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9B1BCB"/>
    <w:multiLevelType w:val="multilevel"/>
    <w:tmpl w:val="F9C2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F90A10"/>
    <w:multiLevelType w:val="multilevel"/>
    <w:tmpl w:val="56C2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777AC2"/>
    <w:multiLevelType w:val="multilevel"/>
    <w:tmpl w:val="7D4A0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F93212D"/>
    <w:multiLevelType w:val="multilevel"/>
    <w:tmpl w:val="DF50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212FC4"/>
    <w:multiLevelType w:val="multilevel"/>
    <w:tmpl w:val="72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2E6EF3"/>
    <w:multiLevelType w:val="multilevel"/>
    <w:tmpl w:val="42B8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147A9D"/>
    <w:multiLevelType w:val="multilevel"/>
    <w:tmpl w:val="52EA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CC56D88"/>
    <w:multiLevelType w:val="multilevel"/>
    <w:tmpl w:val="8AB0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FA483C"/>
    <w:multiLevelType w:val="multilevel"/>
    <w:tmpl w:val="DCBE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7"/>
  </w:num>
  <w:num w:numId="3">
    <w:abstractNumId w:val="13"/>
  </w:num>
  <w:num w:numId="4">
    <w:abstractNumId w:val="40"/>
  </w:num>
  <w:num w:numId="5">
    <w:abstractNumId w:val="24"/>
  </w:num>
  <w:num w:numId="6">
    <w:abstractNumId w:val="27"/>
  </w:num>
  <w:num w:numId="7">
    <w:abstractNumId w:val="26"/>
  </w:num>
  <w:num w:numId="8">
    <w:abstractNumId w:val="0"/>
  </w:num>
  <w:num w:numId="9">
    <w:abstractNumId w:val="36"/>
  </w:num>
  <w:num w:numId="10">
    <w:abstractNumId w:val="3"/>
  </w:num>
  <w:num w:numId="11">
    <w:abstractNumId w:val="10"/>
  </w:num>
  <w:num w:numId="12">
    <w:abstractNumId w:val="30"/>
  </w:num>
  <w:num w:numId="13">
    <w:abstractNumId w:val="43"/>
  </w:num>
  <w:num w:numId="14">
    <w:abstractNumId w:val="16"/>
  </w:num>
  <w:num w:numId="15">
    <w:abstractNumId w:val="44"/>
  </w:num>
  <w:num w:numId="16">
    <w:abstractNumId w:val="42"/>
  </w:num>
  <w:num w:numId="17">
    <w:abstractNumId w:val="23"/>
  </w:num>
  <w:num w:numId="18">
    <w:abstractNumId w:val="18"/>
  </w:num>
  <w:num w:numId="19">
    <w:abstractNumId w:val="8"/>
  </w:num>
  <w:num w:numId="20">
    <w:abstractNumId w:val="32"/>
  </w:num>
  <w:num w:numId="21">
    <w:abstractNumId w:val="25"/>
  </w:num>
  <w:num w:numId="22">
    <w:abstractNumId w:val="9"/>
  </w:num>
  <w:num w:numId="23">
    <w:abstractNumId w:val="35"/>
  </w:num>
  <w:num w:numId="24">
    <w:abstractNumId w:val="5"/>
  </w:num>
  <w:num w:numId="25">
    <w:abstractNumId w:val="29"/>
  </w:num>
  <w:num w:numId="26">
    <w:abstractNumId w:val="33"/>
  </w:num>
  <w:num w:numId="27">
    <w:abstractNumId w:val="4"/>
  </w:num>
  <w:num w:numId="28">
    <w:abstractNumId w:val="22"/>
  </w:num>
  <w:num w:numId="29">
    <w:abstractNumId w:val="11"/>
  </w:num>
  <w:num w:numId="30">
    <w:abstractNumId w:val="39"/>
  </w:num>
  <w:num w:numId="31">
    <w:abstractNumId w:val="37"/>
  </w:num>
  <w:num w:numId="32">
    <w:abstractNumId w:val="45"/>
  </w:num>
  <w:num w:numId="33">
    <w:abstractNumId w:val="6"/>
  </w:num>
  <w:num w:numId="34">
    <w:abstractNumId w:val="31"/>
  </w:num>
  <w:num w:numId="35">
    <w:abstractNumId w:val="21"/>
  </w:num>
  <w:num w:numId="36">
    <w:abstractNumId w:val="20"/>
  </w:num>
  <w:num w:numId="37">
    <w:abstractNumId w:val="34"/>
  </w:num>
  <w:num w:numId="38">
    <w:abstractNumId w:val="46"/>
  </w:num>
  <w:num w:numId="39">
    <w:abstractNumId w:val="38"/>
  </w:num>
  <w:num w:numId="40">
    <w:abstractNumId w:val="41"/>
  </w:num>
  <w:num w:numId="41">
    <w:abstractNumId w:val="1"/>
  </w:num>
  <w:num w:numId="42">
    <w:abstractNumId w:val="7"/>
  </w:num>
  <w:num w:numId="43">
    <w:abstractNumId w:val="12"/>
  </w:num>
  <w:num w:numId="44">
    <w:abstractNumId w:val="28"/>
  </w:num>
  <w:num w:numId="45">
    <w:abstractNumId w:val="15"/>
  </w:num>
  <w:num w:numId="46">
    <w:abstractNumId w:val="14"/>
  </w:num>
  <w:num w:numId="47">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077"/>
    <w:rsid w:val="0000671F"/>
    <w:rsid w:val="00052E1C"/>
    <w:rsid w:val="000667CB"/>
    <w:rsid w:val="000B1FF2"/>
    <w:rsid w:val="001024E1"/>
    <w:rsid w:val="00126C37"/>
    <w:rsid w:val="00154F61"/>
    <w:rsid w:val="00246C69"/>
    <w:rsid w:val="00261CA0"/>
    <w:rsid w:val="00267B22"/>
    <w:rsid w:val="00284AB5"/>
    <w:rsid w:val="00295984"/>
    <w:rsid w:val="002F13A5"/>
    <w:rsid w:val="003170B3"/>
    <w:rsid w:val="00323DBF"/>
    <w:rsid w:val="0037687E"/>
    <w:rsid w:val="00384978"/>
    <w:rsid w:val="00412E5D"/>
    <w:rsid w:val="004F15DE"/>
    <w:rsid w:val="00514072"/>
    <w:rsid w:val="00520B41"/>
    <w:rsid w:val="0052175B"/>
    <w:rsid w:val="00540C1F"/>
    <w:rsid w:val="005470D8"/>
    <w:rsid w:val="00553772"/>
    <w:rsid w:val="005C27ED"/>
    <w:rsid w:val="00602FA9"/>
    <w:rsid w:val="0068102F"/>
    <w:rsid w:val="00693960"/>
    <w:rsid w:val="00723786"/>
    <w:rsid w:val="00725D36"/>
    <w:rsid w:val="0085576B"/>
    <w:rsid w:val="00875618"/>
    <w:rsid w:val="0087589D"/>
    <w:rsid w:val="008C4985"/>
    <w:rsid w:val="008E47F4"/>
    <w:rsid w:val="00963023"/>
    <w:rsid w:val="00983C16"/>
    <w:rsid w:val="009D4F66"/>
    <w:rsid w:val="00A243DE"/>
    <w:rsid w:val="00A32987"/>
    <w:rsid w:val="00A53830"/>
    <w:rsid w:val="00A671F8"/>
    <w:rsid w:val="00A84BC2"/>
    <w:rsid w:val="00AB5C8A"/>
    <w:rsid w:val="00AE20E5"/>
    <w:rsid w:val="00AF3499"/>
    <w:rsid w:val="00B62351"/>
    <w:rsid w:val="00B93D30"/>
    <w:rsid w:val="00BA636B"/>
    <w:rsid w:val="00C14C1D"/>
    <w:rsid w:val="00C27645"/>
    <w:rsid w:val="00C63688"/>
    <w:rsid w:val="00C747AE"/>
    <w:rsid w:val="00C76AAF"/>
    <w:rsid w:val="00CC2420"/>
    <w:rsid w:val="00CE45E3"/>
    <w:rsid w:val="00CF213A"/>
    <w:rsid w:val="00D10AA4"/>
    <w:rsid w:val="00DB5A36"/>
    <w:rsid w:val="00E17137"/>
    <w:rsid w:val="00E6191D"/>
    <w:rsid w:val="00ED6276"/>
    <w:rsid w:val="00ED7EDF"/>
    <w:rsid w:val="00F029C0"/>
    <w:rsid w:val="00F3301B"/>
    <w:rsid w:val="00F33077"/>
    <w:rsid w:val="00F42D32"/>
    <w:rsid w:val="00F43A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C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table" w:customStyle="1" w:styleId="TableGridLight1">
    <w:name w:val="Table Grid Light1"/>
    <w:basedOn w:val="TableNormal"/>
    <w:next w:val="GridTableLight"/>
    <w:uiPriority w:val="40"/>
    <w:rsid w:val="00723786"/>
    <w:pPr>
      <w:spacing w:after="0" w:line="240" w:lineRule="auto"/>
    </w:pPr>
    <w:rPr>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Light">
    <w:name w:val="Grid Table Light"/>
    <w:basedOn w:val="TableNormal"/>
    <w:uiPriority w:val="40"/>
    <w:rsid w:val="007237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uiPriority w:val="99"/>
    <w:semiHidden/>
    <w:unhideWhenUsed/>
    <w:rsid w:val="00723786"/>
    <w:rPr>
      <w:color w:val="605E5C"/>
      <w:shd w:val="clear" w:color="auto" w:fill="E1DFDD"/>
    </w:rPr>
  </w:style>
  <w:style w:type="paragraph" w:styleId="BalloonText">
    <w:name w:val="Balloon Text"/>
    <w:basedOn w:val="Normal"/>
    <w:link w:val="BalloonTextChar"/>
    <w:uiPriority w:val="99"/>
    <w:semiHidden/>
    <w:unhideWhenUsed/>
    <w:rsid w:val="00F02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9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C37"/>
    <w:pPr>
      <w:spacing w:line="360" w:lineRule="auto"/>
      <w:jc w:val="both"/>
    </w:pPr>
    <w:rPr>
      <w:rFonts w:asciiTheme="majorBidi" w:hAnsiTheme="majorBidi"/>
    </w:rPr>
  </w:style>
  <w:style w:type="paragraph" w:styleId="Heading1">
    <w:name w:val="heading 1"/>
    <w:basedOn w:val="Normal"/>
    <w:next w:val="Normal"/>
    <w:link w:val="Heading1Char"/>
    <w:uiPriority w:val="9"/>
    <w:qFormat/>
    <w:rsid w:val="00267B22"/>
    <w:pPr>
      <w:keepNext/>
      <w:keepLines/>
      <w:spacing w:before="360" w:after="80"/>
      <w:jc w:val="left"/>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0B1FF2"/>
    <w:pPr>
      <w:keepNext/>
      <w:keepLines/>
      <w:spacing w:before="160" w:after="80"/>
      <w:jc w:val="left"/>
      <w:outlineLvl w:val="1"/>
    </w:pPr>
    <w:rPr>
      <w:rFonts w:eastAsiaTheme="majorEastAsia" w:cstheme="majorBidi"/>
      <w:sz w:val="28"/>
      <w:szCs w:val="32"/>
    </w:rPr>
  </w:style>
  <w:style w:type="paragraph" w:styleId="Heading3">
    <w:name w:val="heading 3"/>
    <w:basedOn w:val="Normal"/>
    <w:next w:val="Normal"/>
    <w:link w:val="Heading3Char"/>
    <w:uiPriority w:val="9"/>
    <w:semiHidden/>
    <w:unhideWhenUsed/>
    <w:qFormat/>
    <w:rsid w:val="005470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70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70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70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0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0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0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B22"/>
    <w:rPr>
      <w:rFonts w:asciiTheme="majorBidi" w:eastAsiaTheme="majorEastAsia" w:hAnsiTheme="majorBidi" w:cstheme="majorBidi"/>
      <w:b/>
      <w:sz w:val="32"/>
      <w:szCs w:val="40"/>
    </w:rPr>
  </w:style>
  <w:style w:type="character" w:customStyle="1" w:styleId="Heading2Char">
    <w:name w:val="Heading 2 Char"/>
    <w:basedOn w:val="DefaultParagraphFont"/>
    <w:link w:val="Heading2"/>
    <w:uiPriority w:val="9"/>
    <w:rsid w:val="000B1FF2"/>
    <w:rPr>
      <w:rFonts w:asciiTheme="majorBidi" w:eastAsiaTheme="majorEastAsia" w:hAnsiTheme="majorBidi" w:cstheme="majorBidi"/>
      <w:sz w:val="28"/>
      <w:szCs w:val="32"/>
    </w:rPr>
  </w:style>
  <w:style w:type="character" w:customStyle="1" w:styleId="Heading3Char">
    <w:name w:val="Heading 3 Char"/>
    <w:basedOn w:val="DefaultParagraphFont"/>
    <w:link w:val="Heading3"/>
    <w:uiPriority w:val="9"/>
    <w:semiHidden/>
    <w:rsid w:val="005470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70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70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70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0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0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0D8"/>
    <w:rPr>
      <w:rFonts w:eastAsiaTheme="majorEastAsia" w:cstheme="majorBidi"/>
      <w:color w:val="272727" w:themeColor="text1" w:themeTint="D8"/>
    </w:rPr>
  </w:style>
  <w:style w:type="paragraph" w:styleId="Title">
    <w:name w:val="Title"/>
    <w:basedOn w:val="Normal"/>
    <w:next w:val="Normal"/>
    <w:link w:val="TitleChar"/>
    <w:uiPriority w:val="10"/>
    <w:qFormat/>
    <w:rsid w:val="0052175B"/>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2175B"/>
    <w:rPr>
      <w:rFonts w:asciiTheme="majorBidi" w:eastAsiaTheme="majorEastAsia" w:hAnsiTheme="majorBidi" w:cstheme="majorBidi"/>
      <w:spacing w:val="-10"/>
      <w:kern w:val="28"/>
      <w:sz w:val="48"/>
      <w:szCs w:val="56"/>
    </w:rPr>
  </w:style>
  <w:style w:type="paragraph" w:styleId="Subtitle">
    <w:name w:val="Subtitle"/>
    <w:basedOn w:val="Normal"/>
    <w:next w:val="Normal"/>
    <w:link w:val="SubtitleChar"/>
    <w:uiPriority w:val="11"/>
    <w:qFormat/>
    <w:rsid w:val="0052175B"/>
    <w:pPr>
      <w:numPr>
        <w:ilvl w:val="1"/>
      </w:numPr>
      <w:jc w:val="center"/>
    </w:pPr>
    <w:rPr>
      <w:rFonts w:eastAsiaTheme="majorEastAsia" w:cstheme="majorBidi"/>
      <w:spacing w:val="15"/>
      <w:sz w:val="40"/>
      <w:szCs w:val="28"/>
    </w:rPr>
  </w:style>
  <w:style w:type="character" w:customStyle="1" w:styleId="SubtitleChar">
    <w:name w:val="Subtitle Char"/>
    <w:basedOn w:val="DefaultParagraphFont"/>
    <w:link w:val="Subtitle"/>
    <w:uiPriority w:val="11"/>
    <w:rsid w:val="0052175B"/>
    <w:rPr>
      <w:rFonts w:asciiTheme="majorBidi" w:eastAsiaTheme="majorEastAsia" w:hAnsiTheme="majorBidi" w:cstheme="majorBidi"/>
      <w:spacing w:val="15"/>
      <w:sz w:val="40"/>
      <w:szCs w:val="28"/>
    </w:rPr>
  </w:style>
  <w:style w:type="paragraph" w:styleId="Quote">
    <w:name w:val="Quote"/>
    <w:basedOn w:val="Normal"/>
    <w:next w:val="Normal"/>
    <w:link w:val="QuoteChar"/>
    <w:uiPriority w:val="29"/>
    <w:qFormat/>
    <w:rsid w:val="005470D8"/>
    <w:pPr>
      <w:spacing w:before="160"/>
      <w:jc w:val="center"/>
    </w:pPr>
    <w:rPr>
      <w:i/>
      <w:iCs/>
      <w:color w:val="404040" w:themeColor="text1" w:themeTint="BF"/>
    </w:rPr>
  </w:style>
  <w:style w:type="character" w:customStyle="1" w:styleId="QuoteChar">
    <w:name w:val="Quote Char"/>
    <w:basedOn w:val="DefaultParagraphFont"/>
    <w:link w:val="Quote"/>
    <w:uiPriority w:val="29"/>
    <w:rsid w:val="005470D8"/>
    <w:rPr>
      <w:i/>
      <w:iCs/>
      <w:color w:val="404040" w:themeColor="text1" w:themeTint="BF"/>
    </w:rPr>
  </w:style>
  <w:style w:type="paragraph" w:styleId="ListParagraph">
    <w:name w:val="List Paragraph"/>
    <w:basedOn w:val="Normal"/>
    <w:uiPriority w:val="34"/>
    <w:qFormat/>
    <w:rsid w:val="005470D8"/>
    <w:pPr>
      <w:ind w:left="720"/>
      <w:contextualSpacing/>
    </w:pPr>
  </w:style>
  <w:style w:type="character" w:styleId="IntenseEmphasis">
    <w:name w:val="Intense Emphasis"/>
    <w:basedOn w:val="DefaultParagraphFont"/>
    <w:uiPriority w:val="21"/>
    <w:qFormat/>
    <w:rsid w:val="005470D8"/>
    <w:rPr>
      <w:i/>
      <w:iCs/>
      <w:color w:val="2F5496" w:themeColor="accent1" w:themeShade="BF"/>
    </w:rPr>
  </w:style>
  <w:style w:type="paragraph" w:styleId="IntenseQuote">
    <w:name w:val="Intense Quote"/>
    <w:basedOn w:val="Normal"/>
    <w:next w:val="Normal"/>
    <w:link w:val="IntenseQuoteChar"/>
    <w:uiPriority w:val="30"/>
    <w:qFormat/>
    <w:rsid w:val="005470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70D8"/>
    <w:rPr>
      <w:i/>
      <w:iCs/>
      <w:color w:val="2F5496" w:themeColor="accent1" w:themeShade="BF"/>
    </w:rPr>
  </w:style>
  <w:style w:type="character" w:styleId="IntenseReference">
    <w:name w:val="Intense Reference"/>
    <w:basedOn w:val="DefaultParagraphFont"/>
    <w:uiPriority w:val="32"/>
    <w:qFormat/>
    <w:rsid w:val="005470D8"/>
    <w:rPr>
      <w:b/>
      <w:bCs/>
      <w:smallCaps/>
      <w:color w:val="2F5496" w:themeColor="accent1" w:themeShade="BF"/>
      <w:spacing w:val="5"/>
    </w:rPr>
  </w:style>
  <w:style w:type="paragraph" w:styleId="Header">
    <w:name w:val="header"/>
    <w:basedOn w:val="Normal"/>
    <w:link w:val="HeaderChar"/>
    <w:uiPriority w:val="99"/>
    <w:unhideWhenUsed/>
    <w:rsid w:val="00547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0D8"/>
  </w:style>
  <w:style w:type="paragraph" w:styleId="Footer">
    <w:name w:val="footer"/>
    <w:basedOn w:val="Normal"/>
    <w:link w:val="FooterChar"/>
    <w:uiPriority w:val="99"/>
    <w:unhideWhenUsed/>
    <w:rsid w:val="00547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0D8"/>
  </w:style>
  <w:style w:type="table" w:styleId="TableGrid">
    <w:name w:val="Table Grid"/>
    <w:basedOn w:val="TableNormal"/>
    <w:uiPriority w:val="39"/>
    <w:rsid w:val="008E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1FF2"/>
    <w:pPr>
      <w:spacing w:before="240" w:after="0" w:line="259" w:lineRule="auto"/>
      <w:outlineLvl w:val="9"/>
    </w:pPr>
    <w:rPr>
      <w:b w:val="0"/>
      <w:color w:val="2F5496" w:themeColor="accent1" w:themeShade="BF"/>
      <w:kern w:val="0"/>
      <w:szCs w:val="32"/>
      <w14:ligatures w14:val="none"/>
    </w:rPr>
  </w:style>
  <w:style w:type="paragraph" w:styleId="TOC2">
    <w:name w:val="toc 2"/>
    <w:basedOn w:val="Normal"/>
    <w:next w:val="Normal"/>
    <w:autoRedefine/>
    <w:uiPriority w:val="39"/>
    <w:unhideWhenUsed/>
    <w:rsid w:val="000B1FF2"/>
    <w:pPr>
      <w:spacing w:after="100"/>
      <w:ind w:left="240"/>
    </w:pPr>
  </w:style>
  <w:style w:type="character" w:styleId="Hyperlink">
    <w:name w:val="Hyperlink"/>
    <w:basedOn w:val="DefaultParagraphFont"/>
    <w:uiPriority w:val="99"/>
    <w:unhideWhenUsed/>
    <w:rsid w:val="000B1FF2"/>
    <w:rPr>
      <w:color w:val="0563C1" w:themeColor="hyperlink"/>
      <w:u w:val="single"/>
    </w:rPr>
  </w:style>
  <w:style w:type="paragraph" w:customStyle="1" w:styleId="Chaptertitle">
    <w:name w:val="Chapter title"/>
    <w:basedOn w:val="Heading1"/>
    <w:link w:val="ChaptertitleChar"/>
    <w:autoRedefine/>
    <w:qFormat/>
    <w:rsid w:val="00520B41"/>
    <w:pPr>
      <w:jc w:val="center"/>
    </w:pPr>
    <w:rPr>
      <w:sz w:val="44"/>
      <w:szCs w:val="44"/>
    </w:rPr>
  </w:style>
  <w:style w:type="character" w:customStyle="1" w:styleId="ChaptertitleChar">
    <w:name w:val="Chapter title Char"/>
    <w:basedOn w:val="Heading1Char"/>
    <w:link w:val="Chaptertitle"/>
    <w:rsid w:val="00520B41"/>
    <w:rPr>
      <w:rFonts w:asciiTheme="majorBidi" w:eastAsiaTheme="majorEastAsia" w:hAnsiTheme="majorBidi" w:cstheme="majorBidi"/>
      <w:b/>
      <w:sz w:val="44"/>
      <w:szCs w:val="44"/>
    </w:rPr>
  </w:style>
  <w:style w:type="paragraph" w:styleId="TOC1">
    <w:name w:val="toc 1"/>
    <w:basedOn w:val="Normal"/>
    <w:next w:val="Normal"/>
    <w:autoRedefine/>
    <w:uiPriority w:val="39"/>
    <w:unhideWhenUsed/>
    <w:rsid w:val="00267B22"/>
    <w:pPr>
      <w:spacing w:after="100"/>
    </w:pPr>
  </w:style>
  <w:style w:type="paragraph" w:customStyle="1" w:styleId="Chaptertitle1">
    <w:name w:val="Chapter title 1"/>
    <w:basedOn w:val="Title"/>
    <w:link w:val="Chaptertitle1Char"/>
    <w:autoRedefine/>
    <w:qFormat/>
    <w:rsid w:val="00520B41"/>
    <w:pPr>
      <w:jc w:val="center"/>
    </w:pPr>
    <w:rPr>
      <w:sz w:val="36"/>
      <w:szCs w:val="40"/>
    </w:rPr>
  </w:style>
  <w:style w:type="character" w:customStyle="1" w:styleId="Chaptertitle1Char">
    <w:name w:val="Chapter title 1 Char"/>
    <w:basedOn w:val="TitleChar"/>
    <w:link w:val="Chaptertitle1"/>
    <w:rsid w:val="00520B41"/>
    <w:rPr>
      <w:rFonts w:asciiTheme="majorBidi" w:eastAsiaTheme="majorEastAsia" w:hAnsiTheme="majorBidi" w:cstheme="majorBidi"/>
      <w:spacing w:val="-10"/>
      <w:kern w:val="28"/>
      <w:sz w:val="36"/>
      <w:szCs w:val="40"/>
    </w:rPr>
  </w:style>
  <w:style w:type="table" w:customStyle="1" w:styleId="TableGridLight1">
    <w:name w:val="Table Grid Light1"/>
    <w:basedOn w:val="TableNormal"/>
    <w:next w:val="GridTableLight"/>
    <w:uiPriority w:val="40"/>
    <w:rsid w:val="00723786"/>
    <w:pPr>
      <w:spacing w:after="0" w:line="240" w:lineRule="auto"/>
    </w:pPr>
    <w:rPr>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Light">
    <w:name w:val="Grid Table Light"/>
    <w:basedOn w:val="TableNormal"/>
    <w:uiPriority w:val="40"/>
    <w:rsid w:val="007237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uiPriority w:val="99"/>
    <w:semiHidden/>
    <w:unhideWhenUsed/>
    <w:rsid w:val="00723786"/>
    <w:rPr>
      <w:color w:val="605E5C"/>
      <w:shd w:val="clear" w:color="auto" w:fill="E1DFDD"/>
    </w:rPr>
  </w:style>
  <w:style w:type="paragraph" w:styleId="BalloonText">
    <w:name w:val="Balloon Text"/>
    <w:basedOn w:val="Normal"/>
    <w:link w:val="BalloonTextChar"/>
    <w:uiPriority w:val="99"/>
    <w:semiHidden/>
    <w:unhideWhenUsed/>
    <w:rsid w:val="00F02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9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8598">
      <w:bodyDiv w:val="1"/>
      <w:marLeft w:val="0"/>
      <w:marRight w:val="0"/>
      <w:marTop w:val="0"/>
      <w:marBottom w:val="0"/>
      <w:divBdr>
        <w:top w:val="none" w:sz="0" w:space="0" w:color="auto"/>
        <w:left w:val="none" w:sz="0" w:space="0" w:color="auto"/>
        <w:bottom w:val="none" w:sz="0" w:space="0" w:color="auto"/>
        <w:right w:val="none" w:sz="0" w:space="0" w:color="auto"/>
      </w:divBdr>
    </w:div>
    <w:div w:id="142622046">
      <w:bodyDiv w:val="1"/>
      <w:marLeft w:val="0"/>
      <w:marRight w:val="0"/>
      <w:marTop w:val="0"/>
      <w:marBottom w:val="0"/>
      <w:divBdr>
        <w:top w:val="none" w:sz="0" w:space="0" w:color="auto"/>
        <w:left w:val="none" w:sz="0" w:space="0" w:color="auto"/>
        <w:bottom w:val="none" w:sz="0" w:space="0" w:color="auto"/>
        <w:right w:val="none" w:sz="0" w:space="0" w:color="auto"/>
      </w:divBdr>
    </w:div>
    <w:div w:id="151145803">
      <w:bodyDiv w:val="1"/>
      <w:marLeft w:val="0"/>
      <w:marRight w:val="0"/>
      <w:marTop w:val="0"/>
      <w:marBottom w:val="0"/>
      <w:divBdr>
        <w:top w:val="none" w:sz="0" w:space="0" w:color="auto"/>
        <w:left w:val="none" w:sz="0" w:space="0" w:color="auto"/>
        <w:bottom w:val="none" w:sz="0" w:space="0" w:color="auto"/>
        <w:right w:val="none" w:sz="0" w:space="0" w:color="auto"/>
      </w:divBdr>
    </w:div>
    <w:div w:id="275992494">
      <w:bodyDiv w:val="1"/>
      <w:marLeft w:val="0"/>
      <w:marRight w:val="0"/>
      <w:marTop w:val="0"/>
      <w:marBottom w:val="0"/>
      <w:divBdr>
        <w:top w:val="none" w:sz="0" w:space="0" w:color="auto"/>
        <w:left w:val="none" w:sz="0" w:space="0" w:color="auto"/>
        <w:bottom w:val="none" w:sz="0" w:space="0" w:color="auto"/>
        <w:right w:val="none" w:sz="0" w:space="0" w:color="auto"/>
      </w:divBdr>
    </w:div>
    <w:div w:id="333729215">
      <w:bodyDiv w:val="1"/>
      <w:marLeft w:val="0"/>
      <w:marRight w:val="0"/>
      <w:marTop w:val="0"/>
      <w:marBottom w:val="0"/>
      <w:divBdr>
        <w:top w:val="none" w:sz="0" w:space="0" w:color="auto"/>
        <w:left w:val="none" w:sz="0" w:space="0" w:color="auto"/>
        <w:bottom w:val="none" w:sz="0" w:space="0" w:color="auto"/>
        <w:right w:val="none" w:sz="0" w:space="0" w:color="auto"/>
      </w:divBdr>
    </w:div>
    <w:div w:id="356582172">
      <w:bodyDiv w:val="1"/>
      <w:marLeft w:val="0"/>
      <w:marRight w:val="0"/>
      <w:marTop w:val="0"/>
      <w:marBottom w:val="0"/>
      <w:divBdr>
        <w:top w:val="none" w:sz="0" w:space="0" w:color="auto"/>
        <w:left w:val="none" w:sz="0" w:space="0" w:color="auto"/>
        <w:bottom w:val="none" w:sz="0" w:space="0" w:color="auto"/>
        <w:right w:val="none" w:sz="0" w:space="0" w:color="auto"/>
      </w:divBdr>
    </w:div>
    <w:div w:id="484198945">
      <w:bodyDiv w:val="1"/>
      <w:marLeft w:val="0"/>
      <w:marRight w:val="0"/>
      <w:marTop w:val="0"/>
      <w:marBottom w:val="0"/>
      <w:divBdr>
        <w:top w:val="none" w:sz="0" w:space="0" w:color="auto"/>
        <w:left w:val="none" w:sz="0" w:space="0" w:color="auto"/>
        <w:bottom w:val="none" w:sz="0" w:space="0" w:color="auto"/>
        <w:right w:val="none" w:sz="0" w:space="0" w:color="auto"/>
      </w:divBdr>
    </w:div>
    <w:div w:id="505942638">
      <w:bodyDiv w:val="1"/>
      <w:marLeft w:val="0"/>
      <w:marRight w:val="0"/>
      <w:marTop w:val="0"/>
      <w:marBottom w:val="0"/>
      <w:divBdr>
        <w:top w:val="none" w:sz="0" w:space="0" w:color="auto"/>
        <w:left w:val="none" w:sz="0" w:space="0" w:color="auto"/>
        <w:bottom w:val="none" w:sz="0" w:space="0" w:color="auto"/>
        <w:right w:val="none" w:sz="0" w:space="0" w:color="auto"/>
      </w:divBdr>
    </w:div>
    <w:div w:id="532772990">
      <w:bodyDiv w:val="1"/>
      <w:marLeft w:val="0"/>
      <w:marRight w:val="0"/>
      <w:marTop w:val="0"/>
      <w:marBottom w:val="0"/>
      <w:divBdr>
        <w:top w:val="none" w:sz="0" w:space="0" w:color="auto"/>
        <w:left w:val="none" w:sz="0" w:space="0" w:color="auto"/>
        <w:bottom w:val="none" w:sz="0" w:space="0" w:color="auto"/>
        <w:right w:val="none" w:sz="0" w:space="0" w:color="auto"/>
      </w:divBdr>
    </w:div>
    <w:div w:id="974218956">
      <w:bodyDiv w:val="1"/>
      <w:marLeft w:val="0"/>
      <w:marRight w:val="0"/>
      <w:marTop w:val="0"/>
      <w:marBottom w:val="0"/>
      <w:divBdr>
        <w:top w:val="none" w:sz="0" w:space="0" w:color="auto"/>
        <w:left w:val="none" w:sz="0" w:space="0" w:color="auto"/>
        <w:bottom w:val="none" w:sz="0" w:space="0" w:color="auto"/>
        <w:right w:val="none" w:sz="0" w:space="0" w:color="auto"/>
      </w:divBdr>
    </w:div>
    <w:div w:id="1176842316">
      <w:bodyDiv w:val="1"/>
      <w:marLeft w:val="0"/>
      <w:marRight w:val="0"/>
      <w:marTop w:val="0"/>
      <w:marBottom w:val="0"/>
      <w:divBdr>
        <w:top w:val="none" w:sz="0" w:space="0" w:color="auto"/>
        <w:left w:val="none" w:sz="0" w:space="0" w:color="auto"/>
        <w:bottom w:val="none" w:sz="0" w:space="0" w:color="auto"/>
        <w:right w:val="none" w:sz="0" w:space="0" w:color="auto"/>
      </w:divBdr>
    </w:div>
    <w:div w:id="1249118654">
      <w:bodyDiv w:val="1"/>
      <w:marLeft w:val="0"/>
      <w:marRight w:val="0"/>
      <w:marTop w:val="0"/>
      <w:marBottom w:val="0"/>
      <w:divBdr>
        <w:top w:val="none" w:sz="0" w:space="0" w:color="auto"/>
        <w:left w:val="none" w:sz="0" w:space="0" w:color="auto"/>
        <w:bottom w:val="none" w:sz="0" w:space="0" w:color="auto"/>
        <w:right w:val="none" w:sz="0" w:space="0" w:color="auto"/>
      </w:divBdr>
    </w:div>
    <w:div w:id="1487236200">
      <w:bodyDiv w:val="1"/>
      <w:marLeft w:val="0"/>
      <w:marRight w:val="0"/>
      <w:marTop w:val="0"/>
      <w:marBottom w:val="0"/>
      <w:divBdr>
        <w:top w:val="none" w:sz="0" w:space="0" w:color="auto"/>
        <w:left w:val="none" w:sz="0" w:space="0" w:color="auto"/>
        <w:bottom w:val="none" w:sz="0" w:space="0" w:color="auto"/>
        <w:right w:val="none" w:sz="0" w:space="0" w:color="auto"/>
      </w:divBdr>
    </w:div>
    <w:div w:id="1593195552">
      <w:bodyDiv w:val="1"/>
      <w:marLeft w:val="0"/>
      <w:marRight w:val="0"/>
      <w:marTop w:val="0"/>
      <w:marBottom w:val="0"/>
      <w:divBdr>
        <w:top w:val="none" w:sz="0" w:space="0" w:color="auto"/>
        <w:left w:val="none" w:sz="0" w:space="0" w:color="auto"/>
        <w:bottom w:val="none" w:sz="0" w:space="0" w:color="auto"/>
        <w:right w:val="none" w:sz="0" w:space="0" w:color="auto"/>
      </w:divBdr>
    </w:div>
    <w:div w:id="1735351656">
      <w:bodyDiv w:val="1"/>
      <w:marLeft w:val="0"/>
      <w:marRight w:val="0"/>
      <w:marTop w:val="0"/>
      <w:marBottom w:val="0"/>
      <w:divBdr>
        <w:top w:val="none" w:sz="0" w:space="0" w:color="auto"/>
        <w:left w:val="none" w:sz="0" w:space="0" w:color="auto"/>
        <w:bottom w:val="none" w:sz="0" w:space="0" w:color="auto"/>
        <w:right w:val="none" w:sz="0" w:space="0" w:color="auto"/>
      </w:divBdr>
    </w:div>
    <w:div w:id="1751998113">
      <w:bodyDiv w:val="1"/>
      <w:marLeft w:val="0"/>
      <w:marRight w:val="0"/>
      <w:marTop w:val="0"/>
      <w:marBottom w:val="0"/>
      <w:divBdr>
        <w:top w:val="none" w:sz="0" w:space="0" w:color="auto"/>
        <w:left w:val="none" w:sz="0" w:space="0" w:color="auto"/>
        <w:bottom w:val="none" w:sz="0" w:space="0" w:color="auto"/>
        <w:right w:val="none" w:sz="0" w:space="0" w:color="auto"/>
      </w:divBdr>
    </w:div>
    <w:div w:id="1777217086">
      <w:bodyDiv w:val="1"/>
      <w:marLeft w:val="0"/>
      <w:marRight w:val="0"/>
      <w:marTop w:val="0"/>
      <w:marBottom w:val="0"/>
      <w:divBdr>
        <w:top w:val="none" w:sz="0" w:space="0" w:color="auto"/>
        <w:left w:val="none" w:sz="0" w:space="0" w:color="auto"/>
        <w:bottom w:val="none" w:sz="0" w:space="0" w:color="auto"/>
        <w:right w:val="none" w:sz="0" w:space="0" w:color="auto"/>
      </w:divBdr>
    </w:div>
    <w:div w:id="1828008450">
      <w:bodyDiv w:val="1"/>
      <w:marLeft w:val="0"/>
      <w:marRight w:val="0"/>
      <w:marTop w:val="0"/>
      <w:marBottom w:val="0"/>
      <w:divBdr>
        <w:top w:val="none" w:sz="0" w:space="0" w:color="auto"/>
        <w:left w:val="none" w:sz="0" w:space="0" w:color="auto"/>
        <w:bottom w:val="none" w:sz="0" w:space="0" w:color="auto"/>
        <w:right w:val="none" w:sz="0" w:space="0" w:color="auto"/>
      </w:divBdr>
    </w:div>
    <w:div w:id="1934821910">
      <w:bodyDiv w:val="1"/>
      <w:marLeft w:val="0"/>
      <w:marRight w:val="0"/>
      <w:marTop w:val="0"/>
      <w:marBottom w:val="0"/>
      <w:divBdr>
        <w:top w:val="none" w:sz="0" w:space="0" w:color="auto"/>
        <w:left w:val="none" w:sz="0" w:space="0" w:color="auto"/>
        <w:bottom w:val="none" w:sz="0" w:space="0" w:color="auto"/>
        <w:right w:val="none" w:sz="0" w:space="0" w:color="auto"/>
      </w:divBdr>
    </w:div>
    <w:div w:id="2026708753">
      <w:bodyDiv w:val="1"/>
      <w:marLeft w:val="0"/>
      <w:marRight w:val="0"/>
      <w:marTop w:val="0"/>
      <w:marBottom w:val="0"/>
      <w:divBdr>
        <w:top w:val="none" w:sz="0" w:space="0" w:color="auto"/>
        <w:left w:val="none" w:sz="0" w:space="0" w:color="auto"/>
        <w:bottom w:val="none" w:sz="0" w:space="0" w:color="auto"/>
        <w:right w:val="none" w:sz="0" w:space="0" w:color="auto"/>
      </w:divBdr>
    </w:div>
    <w:div w:id="2037197138">
      <w:bodyDiv w:val="1"/>
      <w:marLeft w:val="0"/>
      <w:marRight w:val="0"/>
      <w:marTop w:val="0"/>
      <w:marBottom w:val="0"/>
      <w:divBdr>
        <w:top w:val="none" w:sz="0" w:space="0" w:color="auto"/>
        <w:left w:val="none" w:sz="0" w:space="0" w:color="auto"/>
        <w:bottom w:val="none" w:sz="0" w:space="0" w:color="auto"/>
        <w:right w:val="none" w:sz="0" w:space="0" w:color="auto"/>
      </w:divBdr>
    </w:div>
    <w:div w:id="2086103389">
      <w:bodyDiv w:val="1"/>
      <w:marLeft w:val="0"/>
      <w:marRight w:val="0"/>
      <w:marTop w:val="0"/>
      <w:marBottom w:val="0"/>
      <w:divBdr>
        <w:top w:val="none" w:sz="0" w:space="0" w:color="auto"/>
        <w:left w:val="none" w:sz="0" w:space="0" w:color="auto"/>
        <w:bottom w:val="none" w:sz="0" w:space="0" w:color="auto"/>
        <w:right w:val="none" w:sz="0" w:space="0" w:color="auto"/>
      </w:divBdr>
    </w:div>
    <w:div w:id="212017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publication/375926982_Enhancing_DDoS_Attack_Detection_Using_Machine_Learning_A_Framework_with_Feature_Selection_and_Comparative_Analysis_of_Algorithm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mdpi.com/1999-5903/15/8/278" TargetMode="External"/><Relationship Id="rId42" Type="http://schemas.openxmlformats.org/officeDocument/2006/relationships/hyperlink" Target="https://ieeexplore.ieee.org/document/10073271" TargetMode="External"/><Relationship Id="rId47" Type="http://schemas.openxmlformats.org/officeDocument/2006/relationships/hyperlink" Target="https://rucore.libraries.rutgers.edu/rutgers-lib/57074/PDF/1/play/" TargetMode="External"/><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library.wiley.com/doi/full/10.1002/qute.202400084" TargetMode="External"/><Relationship Id="rId38" Type="http://schemas.openxmlformats.org/officeDocument/2006/relationships/hyperlink" Target="https://www.mdpi.com/2076-3417/13/17/9937" TargetMode="External"/><Relationship Id="rId46" Type="http://schemas.openxmlformats.org/officeDocument/2006/relationships/hyperlink" Target="https://www.labellerr.com/blog/ddos-attack-detection/"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onlinelibrary.wiley.com/doi/full/10.1002/eng2.12697" TargetMode="External"/><Relationship Id="rId41" Type="http://schemas.openxmlformats.org/officeDocument/2006/relationships/hyperlink" Target="https://papers.ssrn.com/sol3/papers.cfm?abstract_id=4173187"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nlinelibrary.wiley.com/doi/10.1155/2019/1574749" TargetMode="External"/><Relationship Id="rId37" Type="http://schemas.openxmlformats.org/officeDocument/2006/relationships/hyperlink" Target="https://www.sciencedirect.com/science/article/pii/S0893608022005032" TargetMode="External"/><Relationship Id="rId40" Type="http://schemas.openxmlformats.org/officeDocument/2006/relationships/hyperlink" Target="https://www.sciencedirect.com/science/article/pii/S016740482300161X" TargetMode="External"/><Relationship Id="rId45" Type="http://schemas.openxmlformats.org/officeDocument/2006/relationships/hyperlink" Target="https://www.researchgate.net/publication/344706246_DDOS_Detection_Using_Machine_Learning_Technique"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ciencedirect.com/science/article/pii/S2666720724000870" TargetMode="External"/><Relationship Id="rId49" Type="http://schemas.openxmlformats.org/officeDocument/2006/relationships/hyperlink" Target="https://www.mdpi.com/2079-9292/10/23/2919"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nature.com/articles/s41598-024-67984-w" TargetMode="External"/><Relationship Id="rId44" Type="http://schemas.openxmlformats.org/officeDocument/2006/relationships/hyperlink" Target="https://ieeexplore.ieee.org/document/9083716" TargetMode="External"/><Relationship Id="rId52"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journalofbigdata.springeropen.com/articles/10.1186/s40537-022-00616-0" TargetMode="External"/><Relationship Id="rId35" Type="http://schemas.openxmlformats.org/officeDocument/2006/relationships/hyperlink" Target="https://www.mdpi.com/1999-5903/15/2/76" TargetMode="External"/><Relationship Id="rId43" Type="http://schemas.openxmlformats.org/officeDocument/2006/relationships/hyperlink" Target="https://www.sciencedirect.com/science/article/abs/pii/S0167404824000178" TargetMode="External"/><Relationship Id="rId48" Type="http://schemas.openxmlformats.org/officeDocument/2006/relationships/hyperlink" Target="https://ieeexplore.ieee.org/document/10218194" TargetMode="External"/><Relationship Id="rId8" Type="http://schemas.openxmlformats.org/officeDocument/2006/relationships/endnotes" Target="endnotes.xml"/><Relationship Id="rId5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perSecurity\Desktop\EELU-Graduation%20Project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CA003-B7CA-445D-B3AE-A2B04D77A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EELU-Graduation Projects Template</Template>
  <TotalTime>102</TotalTime>
  <Pages>90</Pages>
  <Words>15139</Words>
  <Characters>86297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CyperSecurity</dc:creator>
  <cp:keywords/>
  <dc:description/>
  <cp:lastModifiedBy>orginal</cp:lastModifiedBy>
  <cp:revision>27</cp:revision>
  <dcterms:created xsi:type="dcterms:W3CDTF">2025-05-17T01:54:00Z</dcterms:created>
  <dcterms:modified xsi:type="dcterms:W3CDTF">2025-06-09T07:39:00Z</dcterms:modified>
</cp:coreProperties>
</file>